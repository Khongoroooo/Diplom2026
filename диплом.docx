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780A" w14:textId="2DC69BD8" w:rsidR="0098755C" w:rsidRPr="00AE02DD" w:rsidRDefault="00D03632" w:rsidP="00B25E4C">
      <w:pPr>
        <w:spacing w:line="276" w:lineRule="auto"/>
        <w:jc w:val="center"/>
        <w:rPr>
          <w:b/>
          <w:bCs/>
        </w:rPr>
      </w:pPr>
      <w:bookmarkStart w:id="0" w:name="_Hlk218508764"/>
      <w:r w:rsidRPr="00AE02DD">
        <w:rPr>
          <w:b/>
          <w:bCs/>
        </w:rPr>
        <w:t>МЭДЭЭЛЭЛ, ТЕХНОЛОГИЙН СУРГУУЛЬ</w:t>
      </w:r>
    </w:p>
    <w:bookmarkEnd w:id="0"/>
    <w:p w14:paraId="4BE7FFE3" w14:textId="77777777" w:rsidR="00C86A1E" w:rsidRPr="00AE02DD" w:rsidRDefault="00C86A1E" w:rsidP="000936A3">
      <w:pPr>
        <w:tabs>
          <w:tab w:val="left" w:pos="3815"/>
          <w:tab w:val="left" w:pos="3940"/>
          <w:tab w:val="right" w:pos="9357"/>
        </w:tabs>
        <w:spacing w:line="276" w:lineRule="auto"/>
        <w:jc w:val="right"/>
        <w:rPr>
          <w:rFonts w:eastAsiaTheme="minorEastAsia"/>
        </w:rPr>
      </w:pPr>
    </w:p>
    <w:p w14:paraId="0FB45393" w14:textId="77777777" w:rsidR="00C86A1E" w:rsidRPr="00AE02DD" w:rsidRDefault="00C86A1E" w:rsidP="000936A3">
      <w:pPr>
        <w:tabs>
          <w:tab w:val="left" w:pos="3815"/>
          <w:tab w:val="left" w:pos="3940"/>
          <w:tab w:val="right" w:pos="9357"/>
        </w:tabs>
        <w:spacing w:line="276" w:lineRule="auto"/>
        <w:jc w:val="right"/>
        <w:rPr>
          <w:rFonts w:eastAsiaTheme="minorEastAsia"/>
        </w:rPr>
      </w:pPr>
    </w:p>
    <w:p w14:paraId="01A8E1E3" w14:textId="77777777" w:rsidR="00C86A1E" w:rsidRPr="00AE02DD" w:rsidRDefault="00C86A1E" w:rsidP="000936A3">
      <w:pPr>
        <w:tabs>
          <w:tab w:val="left" w:pos="3815"/>
          <w:tab w:val="left" w:pos="3940"/>
          <w:tab w:val="right" w:pos="9357"/>
        </w:tabs>
        <w:spacing w:line="276" w:lineRule="auto"/>
        <w:jc w:val="right"/>
        <w:rPr>
          <w:rFonts w:eastAsiaTheme="minorEastAsia"/>
        </w:rPr>
      </w:pPr>
    </w:p>
    <w:p w14:paraId="46596418" w14:textId="77777777" w:rsidR="00C86A1E" w:rsidRPr="00AE02DD" w:rsidRDefault="00C86A1E" w:rsidP="000936A3">
      <w:pPr>
        <w:tabs>
          <w:tab w:val="left" w:pos="3815"/>
          <w:tab w:val="left" w:pos="3940"/>
          <w:tab w:val="right" w:pos="9357"/>
        </w:tabs>
        <w:spacing w:line="276" w:lineRule="auto"/>
        <w:jc w:val="right"/>
        <w:rPr>
          <w:rFonts w:eastAsiaTheme="minorEastAsia"/>
        </w:rPr>
      </w:pPr>
    </w:p>
    <w:p w14:paraId="366D403F" w14:textId="77777777" w:rsidR="00C86A1E" w:rsidRPr="00AE02DD" w:rsidRDefault="00C86A1E" w:rsidP="000936A3">
      <w:pPr>
        <w:tabs>
          <w:tab w:val="left" w:pos="3815"/>
          <w:tab w:val="left" w:pos="3940"/>
          <w:tab w:val="right" w:pos="9357"/>
        </w:tabs>
        <w:spacing w:line="276" w:lineRule="auto"/>
        <w:jc w:val="right"/>
        <w:rPr>
          <w:rFonts w:eastAsiaTheme="minorEastAsia"/>
        </w:rPr>
      </w:pPr>
    </w:p>
    <w:p w14:paraId="622B76EF" w14:textId="77777777" w:rsidR="00C86A1E" w:rsidRPr="00AE02DD" w:rsidRDefault="00C86A1E" w:rsidP="000936A3">
      <w:pPr>
        <w:tabs>
          <w:tab w:val="left" w:pos="3815"/>
          <w:tab w:val="left" w:pos="3940"/>
          <w:tab w:val="right" w:pos="9357"/>
        </w:tabs>
        <w:spacing w:line="276" w:lineRule="auto"/>
        <w:jc w:val="right"/>
        <w:rPr>
          <w:rFonts w:eastAsiaTheme="minorEastAsia"/>
        </w:rPr>
      </w:pPr>
    </w:p>
    <w:p w14:paraId="6CF6C944" w14:textId="77777777" w:rsidR="00C86A1E" w:rsidRPr="00AE02DD" w:rsidRDefault="00C86A1E" w:rsidP="000936A3">
      <w:pPr>
        <w:tabs>
          <w:tab w:val="left" w:pos="3815"/>
          <w:tab w:val="left" w:pos="3940"/>
          <w:tab w:val="right" w:pos="9357"/>
        </w:tabs>
        <w:spacing w:line="276" w:lineRule="auto"/>
        <w:jc w:val="right"/>
        <w:rPr>
          <w:rFonts w:eastAsiaTheme="minorEastAsia"/>
        </w:rPr>
      </w:pPr>
    </w:p>
    <w:p w14:paraId="01DE315A" w14:textId="387EA117" w:rsidR="000936A3" w:rsidRPr="00AE02DD" w:rsidRDefault="0060378A" w:rsidP="000936A3">
      <w:pPr>
        <w:tabs>
          <w:tab w:val="left" w:pos="3815"/>
          <w:tab w:val="left" w:pos="3940"/>
          <w:tab w:val="right" w:pos="9357"/>
        </w:tabs>
        <w:spacing w:line="276" w:lineRule="auto"/>
        <w:jc w:val="right"/>
        <w:rPr>
          <w:rFonts w:eastAsiaTheme="minorEastAsia"/>
          <w:b/>
          <w:bCs/>
        </w:rPr>
      </w:pPr>
      <w:r w:rsidRPr="00AE02DD">
        <w:rPr>
          <w:rFonts w:eastAsiaTheme="minorEastAsia"/>
          <w:b/>
          <w:bCs/>
        </w:rPr>
        <w:t>Б</w:t>
      </w:r>
      <w:r w:rsidR="007761CC" w:rsidRPr="00AE02DD">
        <w:rPr>
          <w:rFonts w:eastAsiaTheme="minorEastAsia"/>
          <w:b/>
          <w:bCs/>
        </w:rPr>
        <w:t>ААСАНЖАРГАЛ</w:t>
      </w:r>
      <w:r w:rsidR="0042187B" w:rsidRPr="00AE02DD">
        <w:rPr>
          <w:rFonts w:eastAsiaTheme="minorEastAsia"/>
          <w:b/>
          <w:bCs/>
        </w:rPr>
        <w:t xml:space="preserve"> ХОНГОРЗ</w:t>
      </w:r>
      <w:r w:rsidR="00867A40" w:rsidRPr="00AE02DD">
        <w:rPr>
          <w:rFonts w:eastAsiaTheme="minorEastAsia"/>
          <w:b/>
          <w:bCs/>
        </w:rPr>
        <w:t>УЛ</w:t>
      </w:r>
    </w:p>
    <w:p w14:paraId="4417F5C1" w14:textId="77777777" w:rsidR="000936A3" w:rsidRPr="00AE02DD" w:rsidRDefault="000936A3" w:rsidP="000936A3">
      <w:pPr>
        <w:tabs>
          <w:tab w:val="left" w:pos="3940"/>
        </w:tabs>
        <w:spacing w:line="276" w:lineRule="auto"/>
        <w:jc w:val="right"/>
        <w:rPr>
          <w:rFonts w:eastAsiaTheme="minorEastAsia"/>
        </w:rPr>
      </w:pPr>
    </w:p>
    <w:p w14:paraId="663BBF76" w14:textId="77777777" w:rsidR="000936A3" w:rsidRPr="00AE02DD" w:rsidRDefault="000936A3" w:rsidP="000936A3">
      <w:pPr>
        <w:tabs>
          <w:tab w:val="left" w:pos="3940"/>
        </w:tabs>
        <w:spacing w:line="276" w:lineRule="auto"/>
        <w:jc w:val="center"/>
        <w:rPr>
          <w:rFonts w:eastAsiaTheme="minorEastAsia"/>
        </w:rPr>
      </w:pPr>
    </w:p>
    <w:p w14:paraId="3417C586" w14:textId="77777777" w:rsidR="00C86A1E" w:rsidRPr="00AE02DD" w:rsidRDefault="00C86A1E" w:rsidP="000936A3">
      <w:pPr>
        <w:tabs>
          <w:tab w:val="left" w:pos="3940"/>
        </w:tabs>
        <w:spacing w:line="276" w:lineRule="auto"/>
        <w:jc w:val="center"/>
        <w:rPr>
          <w:rFonts w:eastAsiaTheme="minorEastAsia"/>
        </w:rPr>
      </w:pPr>
    </w:p>
    <w:p w14:paraId="46217306" w14:textId="77777777" w:rsidR="00C86A1E" w:rsidRPr="00AE02DD" w:rsidRDefault="00C86A1E" w:rsidP="000936A3">
      <w:pPr>
        <w:tabs>
          <w:tab w:val="left" w:pos="3940"/>
        </w:tabs>
        <w:spacing w:line="276" w:lineRule="auto"/>
        <w:jc w:val="center"/>
        <w:rPr>
          <w:rFonts w:eastAsiaTheme="minorEastAsia"/>
        </w:rPr>
      </w:pPr>
    </w:p>
    <w:p w14:paraId="11794C31" w14:textId="77777777" w:rsidR="00F57C9A" w:rsidRPr="00AE02DD" w:rsidRDefault="00F57C9A" w:rsidP="000936A3">
      <w:pPr>
        <w:tabs>
          <w:tab w:val="left" w:pos="3940"/>
        </w:tabs>
        <w:spacing w:line="276" w:lineRule="auto"/>
        <w:jc w:val="center"/>
        <w:rPr>
          <w:rFonts w:eastAsiaTheme="minorEastAsia"/>
        </w:rPr>
      </w:pPr>
    </w:p>
    <w:p w14:paraId="641AE34F" w14:textId="77777777" w:rsidR="00F57C9A" w:rsidRPr="00AE02DD" w:rsidRDefault="00F57C9A" w:rsidP="000936A3">
      <w:pPr>
        <w:tabs>
          <w:tab w:val="left" w:pos="3940"/>
        </w:tabs>
        <w:spacing w:line="276" w:lineRule="auto"/>
        <w:jc w:val="center"/>
        <w:rPr>
          <w:rFonts w:eastAsiaTheme="minorEastAsia"/>
        </w:rPr>
      </w:pPr>
    </w:p>
    <w:p w14:paraId="1D2CF440" w14:textId="77777777" w:rsidR="000936A3" w:rsidRPr="00AE02DD" w:rsidRDefault="000936A3" w:rsidP="0042187B">
      <w:pPr>
        <w:tabs>
          <w:tab w:val="left" w:pos="3940"/>
        </w:tabs>
        <w:spacing w:line="276" w:lineRule="auto"/>
        <w:jc w:val="center"/>
        <w:rPr>
          <w:rFonts w:eastAsiaTheme="minorEastAsia"/>
        </w:rPr>
      </w:pPr>
    </w:p>
    <w:p w14:paraId="005E7000" w14:textId="43D6D6E2" w:rsidR="00323636" w:rsidRPr="00AE02DD" w:rsidRDefault="008B28C7" w:rsidP="00323636">
      <w:pPr>
        <w:tabs>
          <w:tab w:val="left" w:pos="3940"/>
        </w:tabs>
        <w:spacing w:line="276" w:lineRule="auto"/>
        <w:jc w:val="center"/>
        <w:rPr>
          <w:rFonts w:eastAsiaTheme="minorEastAsia"/>
          <w:b/>
          <w:bCs/>
          <w:sz w:val="34"/>
          <w:szCs w:val="34"/>
        </w:rPr>
      </w:pPr>
      <w:r w:rsidRPr="00AE02DD">
        <w:rPr>
          <w:b/>
          <w:bCs/>
          <w:sz w:val="34"/>
          <w:szCs w:val="34"/>
        </w:rPr>
        <w:t>“Smart Flow” Байгууллагын дотоод удирдлага, хяналтын нэгдсэн систем</w:t>
      </w:r>
    </w:p>
    <w:p w14:paraId="68846685" w14:textId="77777777" w:rsidR="000936A3" w:rsidRPr="00AE02DD" w:rsidRDefault="000936A3" w:rsidP="000936A3">
      <w:pPr>
        <w:tabs>
          <w:tab w:val="left" w:pos="3940"/>
        </w:tabs>
        <w:spacing w:line="276" w:lineRule="auto"/>
        <w:jc w:val="center"/>
        <w:rPr>
          <w:rFonts w:eastAsiaTheme="minorEastAsia"/>
        </w:rPr>
      </w:pPr>
    </w:p>
    <w:p w14:paraId="3A5DF540" w14:textId="77777777" w:rsidR="000936A3" w:rsidRPr="00AE02DD" w:rsidRDefault="000936A3" w:rsidP="000936A3">
      <w:pPr>
        <w:tabs>
          <w:tab w:val="left" w:pos="3940"/>
        </w:tabs>
        <w:spacing w:line="276" w:lineRule="auto"/>
        <w:jc w:val="center"/>
        <w:rPr>
          <w:rFonts w:eastAsiaTheme="minorEastAsia"/>
        </w:rPr>
      </w:pPr>
    </w:p>
    <w:p w14:paraId="04FFAE89" w14:textId="77777777" w:rsidR="000936A3" w:rsidRPr="00AE02DD" w:rsidRDefault="000936A3" w:rsidP="000936A3">
      <w:pPr>
        <w:tabs>
          <w:tab w:val="left" w:pos="3940"/>
        </w:tabs>
        <w:spacing w:line="276" w:lineRule="auto"/>
        <w:jc w:val="center"/>
        <w:rPr>
          <w:rFonts w:eastAsiaTheme="minorEastAsia"/>
        </w:rPr>
      </w:pPr>
    </w:p>
    <w:p w14:paraId="5FD75F7C" w14:textId="77777777" w:rsidR="000936A3" w:rsidRPr="00AE02DD" w:rsidRDefault="000936A3" w:rsidP="000936A3">
      <w:pPr>
        <w:tabs>
          <w:tab w:val="left" w:pos="3940"/>
        </w:tabs>
        <w:spacing w:line="276" w:lineRule="auto"/>
        <w:jc w:val="center"/>
        <w:rPr>
          <w:rFonts w:eastAsiaTheme="minorEastAsia"/>
        </w:rPr>
      </w:pPr>
    </w:p>
    <w:p w14:paraId="64770E35" w14:textId="2E059D8E" w:rsidR="000936A3" w:rsidRPr="00AE02DD" w:rsidRDefault="000936A3" w:rsidP="000936A3">
      <w:pPr>
        <w:tabs>
          <w:tab w:val="left" w:pos="3940"/>
        </w:tabs>
        <w:jc w:val="center"/>
        <w:rPr>
          <w:rFonts w:eastAsiaTheme="minorEastAsia"/>
        </w:rPr>
      </w:pPr>
      <w:r w:rsidRPr="00AE02DD">
        <w:rPr>
          <w:rFonts w:eastAsiaTheme="minorEastAsia"/>
        </w:rPr>
        <w:t xml:space="preserve">Мэргэжлийн индекс: </w:t>
      </w:r>
      <w:r w:rsidR="000B6DEB" w:rsidRPr="00AE02DD">
        <w:rPr>
          <w:rFonts w:eastAsiaTheme="minorEastAsia"/>
        </w:rPr>
        <w:t>D061303</w:t>
      </w:r>
    </w:p>
    <w:p w14:paraId="4668F240" w14:textId="6A2BAA06" w:rsidR="000936A3" w:rsidRPr="00AE02DD" w:rsidRDefault="008B28C7" w:rsidP="000936A3">
      <w:pPr>
        <w:tabs>
          <w:tab w:val="left" w:pos="3940"/>
        </w:tabs>
        <w:jc w:val="center"/>
        <w:rPr>
          <w:rFonts w:eastAsiaTheme="minorEastAsia"/>
          <w:b/>
        </w:rPr>
      </w:pPr>
      <w:r w:rsidRPr="00AE02DD">
        <w:rPr>
          <w:color w:val="000000"/>
        </w:rPr>
        <w:t>Бакалаварын зэрэг горилсон Дипломын ажил</w:t>
      </w:r>
    </w:p>
    <w:p w14:paraId="5B63AADC" w14:textId="77777777" w:rsidR="00F94DBD" w:rsidRPr="00AE02DD" w:rsidRDefault="00F94DBD" w:rsidP="00B25E4C">
      <w:pPr>
        <w:tabs>
          <w:tab w:val="left" w:pos="3940"/>
        </w:tabs>
        <w:spacing w:line="276" w:lineRule="auto"/>
        <w:jc w:val="center"/>
        <w:rPr>
          <w:rFonts w:eastAsiaTheme="minorEastAsia"/>
        </w:rPr>
      </w:pPr>
    </w:p>
    <w:p w14:paraId="199EB0B0" w14:textId="77777777" w:rsidR="00F94DBD" w:rsidRPr="00AE02DD" w:rsidRDefault="00F94DBD" w:rsidP="00B25E4C">
      <w:pPr>
        <w:tabs>
          <w:tab w:val="left" w:pos="3940"/>
        </w:tabs>
        <w:spacing w:line="276" w:lineRule="auto"/>
        <w:jc w:val="center"/>
        <w:rPr>
          <w:rFonts w:eastAsiaTheme="minorEastAsia"/>
        </w:rPr>
      </w:pPr>
    </w:p>
    <w:p w14:paraId="77ECFF97" w14:textId="77777777" w:rsidR="00F94DBD" w:rsidRPr="00AE02DD" w:rsidRDefault="00F94DBD" w:rsidP="00B25E4C">
      <w:pPr>
        <w:tabs>
          <w:tab w:val="left" w:pos="3940"/>
        </w:tabs>
        <w:spacing w:line="276" w:lineRule="auto"/>
        <w:jc w:val="center"/>
        <w:rPr>
          <w:rFonts w:eastAsiaTheme="minorEastAsia"/>
        </w:rPr>
      </w:pPr>
    </w:p>
    <w:p w14:paraId="5A1631C6" w14:textId="77777777" w:rsidR="00633CF0" w:rsidRPr="00AE02DD" w:rsidRDefault="00633CF0" w:rsidP="00B25E4C">
      <w:pPr>
        <w:tabs>
          <w:tab w:val="left" w:pos="3940"/>
        </w:tabs>
        <w:spacing w:line="276" w:lineRule="auto"/>
        <w:jc w:val="center"/>
        <w:rPr>
          <w:rFonts w:eastAsiaTheme="minorEastAsia"/>
        </w:rPr>
      </w:pPr>
    </w:p>
    <w:p w14:paraId="208064C1" w14:textId="77777777" w:rsidR="00F94DBD" w:rsidRPr="00AE02DD" w:rsidRDefault="00F94DBD" w:rsidP="00B25E4C">
      <w:pPr>
        <w:tabs>
          <w:tab w:val="left" w:pos="3940"/>
        </w:tabs>
        <w:spacing w:line="276" w:lineRule="auto"/>
        <w:jc w:val="center"/>
        <w:rPr>
          <w:rFonts w:eastAsiaTheme="minorEastAsia"/>
        </w:rPr>
      </w:pPr>
    </w:p>
    <w:p w14:paraId="78A60232" w14:textId="77777777" w:rsidR="00F94DBD" w:rsidRPr="00AE02DD" w:rsidRDefault="00F94DBD" w:rsidP="00B25E4C">
      <w:pPr>
        <w:tabs>
          <w:tab w:val="left" w:pos="3940"/>
        </w:tabs>
        <w:spacing w:line="276" w:lineRule="auto"/>
        <w:jc w:val="center"/>
        <w:rPr>
          <w:rFonts w:eastAsiaTheme="minorEastAsia"/>
        </w:rPr>
      </w:pPr>
    </w:p>
    <w:p w14:paraId="13AF4050" w14:textId="77777777" w:rsidR="00F94DBD" w:rsidRPr="00AE02DD" w:rsidRDefault="00F94DBD" w:rsidP="00B25E4C">
      <w:pPr>
        <w:tabs>
          <w:tab w:val="left" w:pos="3940"/>
        </w:tabs>
        <w:spacing w:line="276" w:lineRule="auto"/>
        <w:jc w:val="center"/>
        <w:rPr>
          <w:rFonts w:eastAsiaTheme="minorEastAsia"/>
        </w:rPr>
      </w:pPr>
    </w:p>
    <w:p w14:paraId="4542F230" w14:textId="77777777" w:rsidR="00F94DBD" w:rsidRPr="00AE02DD" w:rsidRDefault="00F94DBD" w:rsidP="00B25E4C">
      <w:pPr>
        <w:tabs>
          <w:tab w:val="left" w:pos="3940"/>
        </w:tabs>
        <w:spacing w:line="276" w:lineRule="auto"/>
        <w:jc w:val="center"/>
        <w:rPr>
          <w:rFonts w:eastAsiaTheme="minorEastAsia"/>
        </w:rPr>
      </w:pPr>
    </w:p>
    <w:p w14:paraId="45FC64D2" w14:textId="77777777" w:rsidR="00246FC1" w:rsidRPr="00AE02DD" w:rsidRDefault="00246FC1" w:rsidP="00B25E4C">
      <w:pPr>
        <w:tabs>
          <w:tab w:val="left" w:pos="3940"/>
        </w:tabs>
        <w:spacing w:line="276" w:lineRule="auto"/>
        <w:jc w:val="center"/>
        <w:rPr>
          <w:rFonts w:eastAsiaTheme="minorEastAsia"/>
        </w:rPr>
      </w:pPr>
    </w:p>
    <w:p w14:paraId="0E394286" w14:textId="77E6D4C2" w:rsidR="00E36517" w:rsidRPr="00AE02DD" w:rsidRDefault="00E36517" w:rsidP="00B25E4C">
      <w:pPr>
        <w:tabs>
          <w:tab w:val="left" w:pos="3940"/>
        </w:tabs>
        <w:spacing w:line="276" w:lineRule="auto"/>
        <w:rPr>
          <w:rFonts w:eastAsiaTheme="minorEastAsia"/>
        </w:rPr>
      </w:pPr>
    </w:p>
    <w:p w14:paraId="6D7D0358" w14:textId="77777777" w:rsidR="006C3A13" w:rsidRPr="00AE02DD" w:rsidRDefault="006C3A13" w:rsidP="00B25E4C">
      <w:pPr>
        <w:tabs>
          <w:tab w:val="left" w:pos="3940"/>
        </w:tabs>
        <w:spacing w:line="276" w:lineRule="auto"/>
        <w:rPr>
          <w:rFonts w:eastAsiaTheme="minorEastAsia"/>
        </w:rPr>
      </w:pPr>
    </w:p>
    <w:p w14:paraId="714AA4CB" w14:textId="77777777" w:rsidR="00F94DBD" w:rsidRPr="00AE02DD" w:rsidRDefault="00F94DBD" w:rsidP="00B25E4C">
      <w:pPr>
        <w:tabs>
          <w:tab w:val="left" w:pos="3940"/>
        </w:tabs>
        <w:spacing w:line="276" w:lineRule="auto"/>
        <w:jc w:val="center"/>
        <w:rPr>
          <w:rFonts w:eastAsiaTheme="minorEastAsia"/>
        </w:rPr>
      </w:pPr>
    </w:p>
    <w:p w14:paraId="57A0F4DC" w14:textId="77777777" w:rsidR="00F94DBD" w:rsidRPr="00AE02DD" w:rsidRDefault="00F94DBD" w:rsidP="00B25E4C">
      <w:pPr>
        <w:tabs>
          <w:tab w:val="left" w:pos="3940"/>
        </w:tabs>
        <w:spacing w:line="276" w:lineRule="auto"/>
        <w:jc w:val="center"/>
        <w:rPr>
          <w:rFonts w:eastAsiaTheme="minorEastAsia"/>
          <w:b/>
          <w:bCs/>
        </w:rPr>
      </w:pPr>
      <w:r w:rsidRPr="00AE02DD">
        <w:rPr>
          <w:rFonts w:eastAsiaTheme="minorEastAsia"/>
          <w:b/>
          <w:bCs/>
        </w:rPr>
        <w:t>УЛААНБААТАР ХОТ</w:t>
      </w:r>
    </w:p>
    <w:p w14:paraId="54DE722A" w14:textId="79372EA2" w:rsidR="00F94DBD" w:rsidRPr="00AE02DD" w:rsidRDefault="00E238B8" w:rsidP="00B25E4C">
      <w:pPr>
        <w:tabs>
          <w:tab w:val="left" w:pos="3940"/>
        </w:tabs>
        <w:spacing w:line="276" w:lineRule="auto"/>
        <w:jc w:val="center"/>
        <w:rPr>
          <w:rFonts w:eastAsiaTheme="minorEastAsia"/>
          <w:b/>
          <w:bCs/>
        </w:rPr>
      </w:pPr>
      <w:r w:rsidRPr="00AE02DD">
        <w:rPr>
          <w:rFonts w:eastAsiaTheme="minorEastAsia"/>
          <w:b/>
          <w:bCs/>
        </w:rPr>
        <w:t>2026</w:t>
      </w:r>
      <w:r w:rsidR="00F94DBD" w:rsidRPr="00AE02DD">
        <w:rPr>
          <w:rFonts w:eastAsiaTheme="minorEastAsia"/>
          <w:b/>
          <w:bCs/>
        </w:rPr>
        <w:t xml:space="preserve"> О</w:t>
      </w:r>
      <w:r w:rsidR="00D8460C" w:rsidRPr="00AE02DD">
        <w:rPr>
          <w:rFonts w:eastAsiaTheme="minorEastAsia"/>
          <w:b/>
          <w:bCs/>
        </w:rPr>
        <w:t>Н</w:t>
      </w:r>
    </w:p>
    <w:p w14:paraId="3812F754" w14:textId="317A5C04" w:rsidR="00704D0F" w:rsidRPr="00AE02DD" w:rsidRDefault="00D03632" w:rsidP="00C86A1E">
      <w:pPr>
        <w:spacing w:line="276" w:lineRule="auto"/>
        <w:jc w:val="center"/>
        <w:rPr>
          <w:b/>
          <w:bCs/>
        </w:rPr>
      </w:pPr>
      <w:r w:rsidRPr="00AE02DD">
        <w:rPr>
          <w:b/>
          <w:bCs/>
        </w:rPr>
        <w:lastRenderedPageBreak/>
        <w:t>МЭДЭЭЛЭЛ, ТЕХНОЛОГИЙН СУРГУУЛЬ</w:t>
      </w:r>
    </w:p>
    <w:p w14:paraId="3E7BAF68" w14:textId="77777777" w:rsidR="00C86A1E" w:rsidRPr="00AE02DD" w:rsidRDefault="00C86A1E" w:rsidP="00C86A1E">
      <w:pPr>
        <w:spacing w:line="276" w:lineRule="auto"/>
        <w:jc w:val="center"/>
        <w:rPr>
          <w:b/>
          <w:bCs/>
        </w:rPr>
      </w:pPr>
    </w:p>
    <w:p w14:paraId="1A45C1D6" w14:textId="77777777" w:rsidR="00C86A1E" w:rsidRPr="00AE02DD" w:rsidRDefault="00C86A1E" w:rsidP="00C86A1E">
      <w:pPr>
        <w:spacing w:line="276" w:lineRule="auto"/>
        <w:jc w:val="center"/>
        <w:rPr>
          <w:b/>
          <w:bCs/>
        </w:rPr>
      </w:pPr>
    </w:p>
    <w:p w14:paraId="42142AC5" w14:textId="77777777" w:rsidR="00C86A1E" w:rsidRPr="00AE02DD" w:rsidRDefault="00C86A1E" w:rsidP="00C86A1E">
      <w:pPr>
        <w:spacing w:line="276" w:lineRule="auto"/>
        <w:jc w:val="center"/>
        <w:rPr>
          <w:b/>
          <w:bCs/>
        </w:rPr>
      </w:pPr>
    </w:p>
    <w:p w14:paraId="5EBCAC8E" w14:textId="77777777" w:rsidR="00C86A1E" w:rsidRPr="00AE02DD" w:rsidRDefault="00C86A1E" w:rsidP="00C86A1E">
      <w:pPr>
        <w:spacing w:line="276" w:lineRule="auto"/>
        <w:jc w:val="center"/>
        <w:rPr>
          <w:b/>
          <w:bCs/>
        </w:rPr>
      </w:pPr>
    </w:p>
    <w:p w14:paraId="0874112E" w14:textId="77777777" w:rsidR="00C86A1E" w:rsidRPr="00AE02DD" w:rsidRDefault="00C86A1E" w:rsidP="00C86A1E">
      <w:pPr>
        <w:spacing w:line="276" w:lineRule="auto"/>
        <w:jc w:val="center"/>
        <w:rPr>
          <w:b/>
          <w:bCs/>
        </w:rPr>
      </w:pPr>
    </w:p>
    <w:p w14:paraId="5AF2454F" w14:textId="77777777" w:rsidR="00C86A1E" w:rsidRPr="00AE02DD" w:rsidRDefault="00C86A1E" w:rsidP="00C86A1E">
      <w:pPr>
        <w:spacing w:line="276" w:lineRule="auto"/>
        <w:jc w:val="center"/>
        <w:rPr>
          <w:b/>
          <w:bCs/>
        </w:rPr>
      </w:pPr>
    </w:p>
    <w:p w14:paraId="5EF7EA91" w14:textId="77777777" w:rsidR="00C86A1E" w:rsidRPr="00AE02DD" w:rsidRDefault="00C86A1E" w:rsidP="00C86A1E">
      <w:pPr>
        <w:spacing w:line="276" w:lineRule="auto"/>
        <w:jc w:val="center"/>
        <w:rPr>
          <w:b/>
          <w:bCs/>
        </w:rPr>
      </w:pPr>
    </w:p>
    <w:p w14:paraId="7B9D6DDE" w14:textId="5D0CA257" w:rsidR="00867A40" w:rsidRPr="00AE02DD" w:rsidRDefault="007761CC" w:rsidP="00867A40">
      <w:pPr>
        <w:tabs>
          <w:tab w:val="left" w:pos="3815"/>
          <w:tab w:val="left" w:pos="3940"/>
          <w:tab w:val="right" w:pos="9357"/>
        </w:tabs>
        <w:spacing w:line="276" w:lineRule="auto"/>
        <w:jc w:val="right"/>
        <w:rPr>
          <w:rFonts w:eastAsiaTheme="minorEastAsia"/>
          <w:b/>
          <w:bCs/>
        </w:rPr>
      </w:pPr>
      <w:r w:rsidRPr="00AE02DD">
        <w:rPr>
          <w:rFonts w:eastAsiaTheme="minorEastAsia"/>
          <w:b/>
          <w:bCs/>
        </w:rPr>
        <w:t>БААСАНЖАРГАЛ</w:t>
      </w:r>
      <w:r w:rsidR="00867A40" w:rsidRPr="00AE02DD">
        <w:rPr>
          <w:rFonts w:eastAsiaTheme="minorEastAsia"/>
          <w:b/>
          <w:bCs/>
        </w:rPr>
        <w:t xml:space="preserve"> ХОНГОРЗУЛ</w:t>
      </w:r>
    </w:p>
    <w:p w14:paraId="07DB6EE5" w14:textId="77777777" w:rsidR="00704D0F" w:rsidRPr="00AE02DD" w:rsidRDefault="00704D0F" w:rsidP="00704D0F">
      <w:pPr>
        <w:tabs>
          <w:tab w:val="left" w:pos="3940"/>
        </w:tabs>
        <w:spacing w:line="276" w:lineRule="auto"/>
        <w:jc w:val="right"/>
        <w:rPr>
          <w:rFonts w:eastAsiaTheme="minorEastAsia"/>
        </w:rPr>
      </w:pPr>
    </w:p>
    <w:p w14:paraId="0839E94A" w14:textId="77777777" w:rsidR="00704D0F" w:rsidRPr="00AE02DD" w:rsidRDefault="00704D0F" w:rsidP="00704D0F">
      <w:pPr>
        <w:tabs>
          <w:tab w:val="left" w:pos="3940"/>
        </w:tabs>
        <w:spacing w:line="276" w:lineRule="auto"/>
        <w:jc w:val="center"/>
        <w:rPr>
          <w:rFonts w:eastAsiaTheme="minorEastAsia"/>
        </w:rPr>
      </w:pPr>
    </w:p>
    <w:p w14:paraId="30B761CC" w14:textId="77777777" w:rsidR="00704D0F" w:rsidRPr="00AE02DD" w:rsidRDefault="00704D0F" w:rsidP="00704D0F">
      <w:pPr>
        <w:tabs>
          <w:tab w:val="left" w:pos="3940"/>
        </w:tabs>
        <w:spacing w:line="276" w:lineRule="auto"/>
        <w:jc w:val="center"/>
        <w:rPr>
          <w:rFonts w:eastAsiaTheme="minorEastAsia"/>
        </w:rPr>
      </w:pPr>
    </w:p>
    <w:p w14:paraId="714523E5" w14:textId="77777777" w:rsidR="0060378A" w:rsidRPr="00AE02DD" w:rsidRDefault="0060378A" w:rsidP="0060378A">
      <w:pPr>
        <w:tabs>
          <w:tab w:val="left" w:pos="3940"/>
        </w:tabs>
        <w:spacing w:line="276" w:lineRule="auto"/>
        <w:jc w:val="center"/>
        <w:rPr>
          <w:rFonts w:eastAsiaTheme="minorEastAsia"/>
        </w:rPr>
      </w:pPr>
    </w:p>
    <w:p w14:paraId="215A7FCA" w14:textId="77777777" w:rsidR="0042187B" w:rsidRPr="00AE02DD" w:rsidRDefault="0060378A" w:rsidP="0042187B">
      <w:pPr>
        <w:tabs>
          <w:tab w:val="left" w:pos="3940"/>
        </w:tabs>
        <w:spacing w:line="276" w:lineRule="auto"/>
        <w:jc w:val="center"/>
        <w:rPr>
          <w:rFonts w:eastAsiaTheme="minorEastAsia"/>
        </w:rPr>
      </w:pPr>
      <w:r w:rsidRPr="00AE02DD">
        <w:rPr>
          <w:rFonts w:eastAsiaTheme="minorEastAsia"/>
          <w:b/>
          <w:bCs/>
        </w:rPr>
        <w:t xml:space="preserve"> </w:t>
      </w:r>
    </w:p>
    <w:p w14:paraId="5953A26A" w14:textId="77777777" w:rsidR="008B28C7" w:rsidRPr="00AE02DD" w:rsidRDefault="008B28C7" w:rsidP="008B28C7">
      <w:pPr>
        <w:tabs>
          <w:tab w:val="left" w:pos="3940"/>
        </w:tabs>
        <w:spacing w:line="276" w:lineRule="auto"/>
        <w:jc w:val="center"/>
        <w:rPr>
          <w:rFonts w:eastAsiaTheme="minorEastAsia"/>
          <w:b/>
          <w:bCs/>
          <w:sz w:val="34"/>
          <w:szCs w:val="34"/>
        </w:rPr>
      </w:pPr>
      <w:r w:rsidRPr="00AE02DD">
        <w:rPr>
          <w:b/>
          <w:bCs/>
          <w:sz w:val="34"/>
          <w:szCs w:val="34"/>
        </w:rPr>
        <w:t>“Smart Flow” Байгууллагын дотоод удирдлага, хяналтын нэгдсэн систем</w:t>
      </w:r>
    </w:p>
    <w:p w14:paraId="5CA193B2" w14:textId="77777777" w:rsidR="00704D0F" w:rsidRPr="00AE02DD" w:rsidRDefault="00704D0F" w:rsidP="00704D0F">
      <w:pPr>
        <w:tabs>
          <w:tab w:val="left" w:pos="3940"/>
        </w:tabs>
        <w:spacing w:line="276" w:lineRule="auto"/>
        <w:jc w:val="center"/>
        <w:rPr>
          <w:rFonts w:eastAsiaTheme="minorEastAsia"/>
        </w:rPr>
      </w:pPr>
    </w:p>
    <w:p w14:paraId="09332EFC" w14:textId="77777777" w:rsidR="00704D0F" w:rsidRPr="00AE02DD" w:rsidRDefault="00704D0F" w:rsidP="00704D0F">
      <w:pPr>
        <w:tabs>
          <w:tab w:val="left" w:pos="3940"/>
        </w:tabs>
        <w:spacing w:line="276" w:lineRule="auto"/>
        <w:jc w:val="center"/>
        <w:rPr>
          <w:rFonts w:eastAsiaTheme="minorEastAsia"/>
        </w:rPr>
      </w:pPr>
    </w:p>
    <w:p w14:paraId="0B9E362B" w14:textId="77777777" w:rsidR="00704D0F" w:rsidRPr="00AE02DD" w:rsidRDefault="00704D0F" w:rsidP="00704D0F">
      <w:pPr>
        <w:tabs>
          <w:tab w:val="left" w:pos="3940"/>
        </w:tabs>
        <w:spacing w:line="276" w:lineRule="auto"/>
        <w:jc w:val="center"/>
        <w:rPr>
          <w:rFonts w:eastAsiaTheme="minorEastAsia"/>
        </w:rPr>
      </w:pPr>
    </w:p>
    <w:p w14:paraId="4F90C113" w14:textId="77777777" w:rsidR="00704D0F" w:rsidRPr="00AE02DD" w:rsidRDefault="00704D0F" w:rsidP="00704D0F">
      <w:pPr>
        <w:spacing w:line="276" w:lineRule="auto"/>
        <w:ind w:firstLine="426"/>
        <w:jc w:val="left"/>
        <w:rPr>
          <w:rFonts w:eastAsiaTheme="minorEastAsia"/>
          <w:color w:val="000000"/>
        </w:rPr>
      </w:pPr>
    </w:p>
    <w:p w14:paraId="7F4BCB3E" w14:textId="136DE2C2" w:rsidR="00704D0F" w:rsidRPr="00AE02DD" w:rsidRDefault="00704D0F" w:rsidP="00704D0F">
      <w:pPr>
        <w:tabs>
          <w:tab w:val="left" w:pos="3940"/>
        </w:tabs>
        <w:jc w:val="center"/>
        <w:rPr>
          <w:rFonts w:eastAsiaTheme="minorEastAsia"/>
        </w:rPr>
      </w:pPr>
      <w:r w:rsidRPr="00AE02DD">
        <w:rPr>
          <w:rFonts w:eastAsiaTheme="minorEastAsia"/>
        </w:rPr>
        <w:t xml:space="preserve">Мэргэжлийн индекс: </w:t>
      </w:r>
      <w:r w:rsidR="000B6DEB" w:rsidRPr="00AE02DD">
        <w:rPr>
          <w:rFonts w:eastAsiaTheme="minorEastAsia"/>
        </w:rPr>
        <w:t>D061303</w:t>
      </w:r>
    </w:p>
    <w:p w14:paraId="3AA89289" w14:textId="77777777" w:rsidR="008B28C7" w:rsidRPr="00AE02DD" w:rsidRDefault="008B28C7" w:rsidP="008B28C7">
      <w:pPr>
        <w:tabs>
          <w:tab w:val="left" w:pos="3940"/>
        </w:tabs>
        <w:jc w:val="center"/>
        <w:rPr>
          <w:rFonts w:eastAsiaTheme="minorEastAsia"/>
          <w:b/>
        </w:rPr>
      </w:pPr>
      <w:r w:rsidRPr="00AE02DD">
        <w:rPr>
          <w:color w:val="000000"/>
        </w:rPr>
        <w:t>Бакалаварын зэрэг горилсон Дипломын ажил</w:t>
      </w:r>
    </w:p>
    <w:p w14:paraId="1CFB1DC4" w14:textId="77777777" w:rsidR="00704D0F" w:rsidRPr="00AE02DD" w:rsidRDefault="00704D0F" w:rsidP="00704D0F">
      <w:pPr>
        <w:spacing w:line="276" w:lineRule="auto"/>
        <w:ind w:firstLine="426"/>
        <w:jc w:val="left"/>
        <w:rPr>
          <w:rFonts w:eastAsiaTheme="minorEastAsia"/>
          <w:color w:val="000000"/>
        </w:rPr>
      </w:pPr>
    </w:p>
    <w:p w14:paraId="0368B476" w14:textId="77777777" w:rsidR="00704D0F" w:rsidRPr="00AE02DD" w:rsidRDefault="00704D0F" w:rsidP="00704D0F">
      <w:pPr>
        <w:spacing w:line="276" w:lineRule="auto"/>
        <w:ind w:firstLine="426"/>
        <w:jc w:val="left"/>
        <w:rPr>
          <w:rFonts w:eastAsiaTheme="minorEastAsia"/>
          <w:color w:val="000000"/>
        </w:rPr>
      </w:pPr>
    </w:p>
    <w:p w14:paraId="62DFC1EC" w14:textId="77777777" w:rsidR="00704D0F" w:rsidRPr="00AE02DD" w:rsidRDefault="00704D0F" w:rsidP="00704D0F">
      <w:pPr>
        <w:spacing w:line="276" w:lineRule="auto"/>
        <w:ind w:firstLine="426"/>
        <w:jc w:val="left"/>
        <w:rPr>
          <w:rFonts w:eastAsiaTheme="minorEastAsia"/>
          <w:color w:val="000000"/>
        </w:rPr>
      </w:pPr>
    </w:p>
    <w:p w14:paraId="3D1F5745" w14:textId="77777777" w:rsidR="00704D0F" w:rsidRPr="00AE02DD" w:rsidRDefault="00704D0F" w:rsidP="00704D0F">
      <w:pPr>
        <w:spacing w:line="276" w:lineRule="auto"/>
        <w:ind w:firstLine="426"/>
        <w:jc w:val="left"/>
        <w:rPr>
          <w:rFonts w:eastAsiaTheme="minorEastAsia"/>
          <w:color w:val="000000"/>
        </w:rPr>
      </w:pPr>
    </w:p>
    <w:p w14:paraId="7663D86A" w14:textId="5DC596E4" w:rsidR="00704D0F" w:rsidRPr="00AE02DD" w:rsidRDefault="00704D0F" w:rsidP="00704D0F">
      <w:pPr>
        <w:spacing w:line="480" w:lineRule="auto"/>
        <w:ind w:firstLine="426"/>
        <w:jc w:val="left"/>
        <w:rPr>
          <w:rFonts w:eastAsiaTheme="minorEastAsia"/>
          <w:color w:val="000000"/>
        </w:rPr>
      </w:pPr>
      <w:r w:rsidRPr="00AE02DD">
        <w:rPr>
          <w:rFonts w:eastAsiaTheme="minorEastAsia"/>
          <w:color w:val="000000"/>
        </w:rPr>
        <w:t xml:space="preserve">Удирдагч: . . . . . . . . . . . . . </w:t>
      </w:r>
      <w:r w:rsidR="003C0B14" w:rsidRPr="00AE02DD">
        <w:rPr>
          <w:rFonts w:eastAsiaTheme="minorEastAsia"/>
          <w:color w:val="000000"/>
        </w:rPr>
        <w:t>. . . . . . . . . . Ахлах багш</w:t>
      </w:r>
      <w:r w:rsidR="00AB34B5" w:rsidRPr="00AE02DD">
        <w:rPr>
          <w:rFonts w:eastAsiaTheme="minorEastAsia"/>
          <w:color w:val="000000"/>
        </w:rPr>
        <w:t xml:space="preserve"> </w:t>
      </w:r>
      <w:r w:rsidR="0042187B" w:rsidRPr="00AE02DD">
        <w:rPr>
          <w:rFonts w:eastAsiaTheme="minorEastAsia"/>
          <w:color w:val="000000"/>
        </w:rPr>
        <w:t>П.Зоригтбаатар</w:t>
      </w:r>
    </w:p>
    <w:p w14:paraId="610DE77C" w14:textId="034E78FD" w:rsidR="00704D0F" w:rsidRPr="00AE02DD" w:rsidRDefault="00704D0F" w:rsidP="00F57C9A">
      <w:pPr>
        <w:spacing w:line="480" w:lineRule="auto"/>
        <w:ind w:firstLine="426"/>
        <w:jc w:val="left"/>
        <w:rPr>
          <w:rFonts w:eastAsiaTheme="minorEastAsia"/>
          <w:color w:val="000000"/>
        </w:rPr>
      </w:pPr>
      <w:r w:rsidRPr="00AE02DD">
        <w:rPr>
          <w:rFonts w:eastAsiaTheme="minorEastAsia"/>
          <w:color w:val="000000"/>
        </w:rPr>
        <w:t>Шүүмжлэгч: . . . . . . . .  . . .</w:t>
      </w:r>
      <w:r w:rsidR="003C0B14" w:rsidRPr="00AE02DD">
        <w:rPr>
          <w:rFonts w:eastAsiaTheme="minorEastAsia"/>
          <w:color w:val="000000"/>
        </w:rPr>
        <w:t xml:space="preserve"> . . . . . . .</w:t>
      </w:r>
      <w:r w:rsidR="004E6E12" w:rsidRPr="00AE02DD">
        <w:rPr>
          <w:rFonts w:eastAsiaTheme="minorEastAsia"/>
          <w:color w:val="000000"/>
        </w:rPr>
        <w:t xml:space="preserve">МТС захирал, </w:t>
      </w:r>
      <w:r w:rsidR="003C0B14" w:rsidRPr="00AE02DD">
        <w:rPr>
          <w:rFonts w:eastAsiaTheme="minorEastAsia"/>
          <w:color w:val="000000"/>
        </w:rPr>
        <w:t xml:space="preserve">Ахлах багш </w:t>
      </w:r>
      <w:r w:rsidRPr="00AE02DD">
        <w:rPr>
          <w:rFonts w:eastAsiaTheme="minorEastAsia"/>
          <w:color w:val="000000"/>
        </w:rPr>
        <w:t>Ө. Ганзориг</w:t>
      </w:r>
    </w:p>
    <w:p w14:paraId="72418330" w14:textId="77777777" w:rsidR="000B6DEB" w:rsidRPr="00AE02DD" w:rsidRDefault="000B6DEB" w:rsidP="00704D0F">
      <w:pPr>
        <w:tabs>
          <w:tab w:val="left" w:pos="3940"/>
        </w:tabs>
        <w:spacing w:line="276" w:lineRule="auto"/>
        <w:rPr>
          <w:rFonts w:eastAsiaTheme="minorEastAsia"/>
        </w:rPr>
      </w:pPr>
    </w:p>
    <w:p w14:paraId="5B799084" w14:textId="77777777" w:rsidR="000B6DEB" w:rsidRPr="00AE02DD" w:rsidRDefault="000B6DEB" w:rsidP="00704D0F">
      <w:pPr>
        <w:tabs>
          <w:tab w:val="left" w:pos="3940"/>
        </w:tabs>
        <w:spacing w:line="276" w:lineRule="auto"/>
        <w:rPr>
          <w:rFonts w:eastAsiaTheme="minorEastAsia"/>
        </w:rPr>
      </w:pPr>
    </w:p>
    <w:p w14:paraId="44E8EFC7" w14:textId="77777777" w:rsidR="00C86A1E" w:rsidRPr="00AE02DD" w:rsidRDefault="00C86A1E" w:rsidP="00704D0F">
      <w:pPr>
        <w:tabs>
          <w:tab w:val="left" w:pos="3940"/>
        </w:tabs>
        <w:spacing w:line="276" w:lineRule="auto"/>
        <w:rPr>
          <w:rFonts w:eastAsiaTheme="minorEastAsia"/>
        </w:rPr>
      </w:pPr>
    </w:p>
    <w:p w14:paraId="6D767A41" w14:textId="77777777" w:rsidR="00704D0F" w:rsidRPr="00AE02DD" w:rsidRDefault="00704D0F" w:rsidP="00704D0F">
      <w:pPr>
        <w:tabs>
          <w:tab w:val="left" w:pos="3940"/>
        </w:tabs>
        <w:spacing w:line="276" w:lineRule="auto"/>
        <w:rPr>
          <w:rFonts w:eastAsiaTheme="minorEastAsia"/>
        </w:rPr>
      </w:pPr>
    </w:p>
    <w:p w14:paraId="753CF344" w14:textId="77777777" w:rsidR="00704D0F" w:rsidRPr="00AE02DD" w:rsidRDefault="00704D0F" w:rsidP="00704D0F">
      <w:pPr>
        <w:tabs>
          <w:tab w:val="left" w:pos="3940"/>
        </w:tabs>
        <w:spacing w:line="276" w:lineRule="auto"/>
        <w:rPr>
          <w:rFonts w:eastAsiaTheme="minorEastAsia"/>
        </w:rPr>
      </w:pPr>
    </w:p>
    <w:p w14:paraId="3E4D6805" w14:textId="77777777" w:rsidR="00704D0F" w:rsidRPr="00AE02DD" w:rsidRDefault="00704D0F" w:rsidP="00704D0F">
      <w:pPr>
        <w:tabs>
          <w:tab w:val="left" w:pos="3940"/>
        </w:tabs>
        <w:spacing w:line="276" w:lineRule="auto"/>
        <w:jc w:val="center"/>
        <w:rPr>
          <w:rFonts w:eastAsiaTheme="minorEastAsia"/>
          <w:b/>
          <w:bCs/>
        </w:rPr>
      </w:pPr>
      <w:r w:rsidRPr="00AE02DD">
        <w:rPr>
          <w:rFonts w:eastAsiaTheme="minorEastAsia"/>
          <w:b/>
          <w:bCs/>
        </w:rPr>
        <w:t>УЛААНБААТАР ХОТ</w:t>
      </w:r>
    </w:p>
    <w:p w14:paraId="00D86E9F" w14:textId="6D7461B4" w:rsidR="009236DB" w:rsidRPr="00AE02DD" w:rsidRDefault="00E238B8" w:rsidP="009236DB">
      <w:pPr>
        <w:tabs>
          <w:tab w:val="left" w:pos="3940"/>
        </w:tabs>
        <w:spacing w:line="276" w:lineRule="auto"/>
        <w:jc w:val="center"/>
        <w:rPr>
          <w:rFonts w:eastAsiaTheme="minorEastAsia"/>
          <w:b/>
          <w:bCs/>
        </w:rPr>
      </w:pPr>
      <w:r w:rsidRPr="00AE02DD">
        <w:rPr>
          <w:rFonts w:eastAsiaTheme="minorEastAsia"/>
          <w:b/>
          <w:bCs/>
        </w:rPr>
        <w:t>2026</w:t>
      </w:r>
      <w:r w:rsidR="00704D0F" w:rsidRPr="00AE02DD">
        <w:rPr>
          <w:rFonts w:eastAsiaTheme="minorEastAsia"/>
          <w:b/>
          <w:bCs/>
        </w:rPr>
        <w:t xml:space="preserve"> ОН</w:t>
      </w:r>
    </w:p>
    <w:p w14:paraId="3ED5AA98" w14:textId="77777777" w:rsidR="00A75017" w:rsidRPr="00AE02DD" w:rsidRDefault="00A75017" w:rsidP="00A13247">
      <w:pPr>
        <w:spacing w:line="276" w:lineRule="auto"/>
        <w:sectPr w:rsidR="00A75017" w:rsidRPr="00AE02DD" w:rsidSect="009A2F9B">
          <w:headerReference w:type="default" r:id="rId8"/>
          <w:footerReference w:type="even" r:id="rId9"/>
          <w:pgSz w:w="11906" w:h="16838"/>
          <w:pgMar w:top="1418" w:right="851" w:bottom="1418" w:left="1701" w:header="720" w:footer="720" w:gutter="0"/>
          <w:cols w:space="720"/>
        </w:sectPr>
      </w:pPr>
    </w:p>
    <w:p w14:paraId="77DEB168" w14:textId="77777777" w:rsidR="00FF36CD" w:rsidRPr="00AE02DD" w:rsidRDefault="00FF36CD" w:rsidP="00FF36CD">
      <w:pPr>
        <w:pStyle w:val="Caption"/>
        <w:jc w:val="left"/>
        <w:rPr>
          <w:b/>
          <w:bCs/>
        </w:rPr>
      </w:pPr>
      <w:bookmarkStart w:id="1" w:name="_Toc71723242"/>
      <w:r w:rsidRPr="00AE02DD">
        <w:rPr>
          <w:b/>
          <w:bCs/>
        </w:rPr>
        <w:lastRenderedPageBreak/>
        <w:t>ТАЛАРХАЛ</w:t>
      </w:r>
      <w:bookmarkEnd w:id="1"/>
    </w:p>
    <w:p w14:paraId="3548D400" w14:textId="77777777" w:rsidR="00FF36CD" w:rsidRPr="00AE02DD" w:rsidRDefault="00FF36CD" w:rsidP="00FF36CD">
      <w:pPr>
        <w:spacing w:line="276" w:lineRule="auto"/>
        <w:jc w:val="left"/>
        <w:rPr>
          <w:rFonts w:eastAsiaTheme="minorHAnsi"/>
          <w:color w:val="000000"/>
        </w:rPr>
      </w:pPr>
    </w:p>
    <w:p w14:paraId="4A9F07F0" w14:textId="613F6804" w:rsidR="006667E6" w:rsidRPr="00AE02DD" w:rsidRDefault="0042187B" w:rsidP="00D03632">
      <w:pPr>
        <w:spacing w:line="276" w:lineRule="auto"/>
        <w:ind w:firstLine="720"/>
        <w:rPr>
          <w:rFonts w:eastAsiaTheme="minorHAnsi"/>
          <w:color w:val="000000"/>
        </w:rPr>
      </w:pPr>
      <w:r w:rsidRPr="00AE02DD">
        <w:t xml:space="preserve">Энэхүү судалгааны ажлыг гүйцэтгэхэд дэмжлэг үзүүлсэн ангийн хамт олон, гэр бүл, найз нөхөд болон </w:t>
      </w:r>
      <w:r w:rsidR="00D03632" w:rsidRPr="00AE02DD">
        <w:t>Мандах Их Сургуулийн Мэдээлэл Технологийн Сургуулийн эрдмийн хамт олонд чин сэтгэлийн талархал илэрхийлье. Мөн төслийн ажлыг удирдан чиглүүлж, үнэтэй зөвлөгөө, санал шүүмж өгч, судалгааны ажлыг амжилттай гүйцэтгэхэд гүн туслалцаа үзүүлсэн удирдагч багш Мандах Их Сургуулийн Мэдээлэл Технологийн Сургуулийн ахлах багш П. Зоригтбаатар танд чин сэтгэлийн талархал илэрхийлж байна.</w:t>
      </w:r>
      <w:r w:rsidR="00941ABD" w:rsidRPr="00AE02DD">
        <w:t xml:space="preserve"> Түүнчлэн төслийн ажилд үнэтэй санал, зөвлөмж өгч, мэргэжлийн дэмжлэг үзүүлсэн Мандах Их Сургуулийн Мэдээлэл Технологийн Сургуулийн ахлах багш Ө.Ганзориг, багш Н.Ринчмаа, багш Х. Сувд-Эрдэнэ та бүхэнд гүн талархал илэрхийлье.</w:t>
      </w:r>
    </w:p>
    <w:p w14:paraId="7130BD39" w14:textId="15B055FD" w:rsidR="006667E6" w:rsidRPr="00AE02DD" w:rsidRDefault="006667E6" w:rsidP="00B25E4C">
      <w:pPr>
        <w:spacing w:line="276" w:lineRule="auto"/>
        <w:jc w:val="left"/>
        <w:rPr>
          <w:rFonts w:eastAsiaTheme="minorHAnsi"/>
          <w:color w:val="000000"/>
        </w:rPr>
      </w:pPr>
    </w:p>
    <w:p w14:paraId="28DF93E5" w14:textId="77777777" w:rsidR="006667E6" w:rsidRPr="00AE02DD" w:rsidRDefault="006667E6" w:rsidP="00B25E4C">
      <w:pPr>
        <w:spacing w:line="276" w:lineRule="auto"/>
        <w:jc w:val="left"/>
        <w:rPr>
          <w:rFonts w:eastAsiaTheme="minorHAnsi"/>
          <w:color w:val="000000"/>
        </w:rPr>
      </w:pPr>
      <w:r w:rsidRPr="00AE02DD">
        <w:rPr>
          <w:rFonts w:eastAsiaTheme="minorHAnsi"/>
          <w:color w:val="000000"/>
        </w:rPr>
        <w:br w:type="page"/>
      </w:r>
    </w:p>
    <w:p w14:paraId="10A969A8" w14:textId="1B3B7624" w:rsidR="006667E6" w:rsidRPr="00AE02DD" w:rsidRDefault="00A13247" w:rsidP="00A13247">
      <w:pPr>
        <w:pStyle w:val="Caption"/>
        <w:jc w:val="left"/>
      </w:pPr>
      <w:r w:rsidRPr="00AE02DD">
        <w:rPr>
          <w:b/>
          <w:bCs/>
        </w:rPr>
        <w:lastRenderedPageBreak/>
        <w:t>СУДЛААЧИЙН ЁС ЗҮЙН БАТАЛГАА</w:t>
      </w:r>
    </w:p>
    <w:p w14:paraId="7290F191" w14:textId="77777777" w:rsidR="00A13247" w:rsidRPr="00AE02DD" w:rsidRDefault="00A13247" w:rsidP="00B9187B">
      <w:pPr>
        <w:spacing w:line="276" w:lineRule="auto"/>
      </w:pPr>
    </w:p>
    <w:p w14:paraId="16913B49" w14:textId="375051CB" w:rsidR="00FC6105" w:rsidRPr="00AE02DD" w:rsidRDefault="00FC6105" w:rsidP="0024569B">
      <w:pPr>
        <w:spacing w:line="276" w:lineRule="auto"/>
        <w:ind w:firstLine="720"/>
      </w:pPr>
      <w:r w:rsidRPr="00AE02DD">
        <w:t>“</w:t>
      </w:r>
      <w:r w:rsidR="00E238B8" w:rsidRPr="00AE02DD">
        <w:t>SMART FLOW байгууллагын дотоод удирдлага, хяналтын нэгдсэн систем</w:t>
      </w:r>
      <w:r w:rsidR="00AB3BBC" w:rsidRPr="00AE02DD">
        <w:t>“</w:t>
      </w:r>
      <w:r w:rsidRPr="00AE02DD">
        <w:t xml:space="preserve"> сэдэвт бакалаврын </w:t>
      </w:r>
      <w:r w:rsidR="007315FA" w:rsidRPr="00AE02DD">
        <w:t>төслийн</w:t>
      </w:r>
      <w:r w:rsidRPr="00AE02DD">
        <w:t xml:space="preserve"> ажил нь миний өөрийн бүтээл </w:t>
      </w:r>
      <w:r w:rsidR="006A224D" w:rsidRPr="00AE02DD">
        <w:t xml:space="preserve">бөгөөд </w:t>
      </w:r>
      <w:r w:rsidRPr="00AE02DD">
        <w:t>нийт . . . . . хуудас</w:t>
      </w:r>
      <w:r w:rsidR="006A224D" w:rsidRPr="00AE02DD">
        <w:t xml:space="preserve">тай, </w:t>
      </w:r>
      <w:r w:rsidR="00B9187B" w:rsidRPr="00AE02DD">
        <w:t xml:space="preserve">Монгол Улсын </w:t>
      </w:r>
      <w:r w:rsidR="006A224D" w:rsidRPr="00AE02DD">
        <w:t>оюуны өмчийн эрхийг зөрчөөгүй болохыг баталж байна</w:t>
      </w:r>
      <w:r w:rsidRPr="00AE02DD">
        <w:t xml:space="preserve">. Энэхүү бүтээл нь Мандах их сургуулийн өмч болох бөгөөд тус сургуулийн номын сангаар дамжуулан нийтийн хүртээл болгохыг зөвшөөрч байна. </w:t>
      </w:r>
    </w:p>
    <w:p w14:paraId="5DF291FF" w14:textId="55BF79ED" w:rsidR="00FC6105" w:rsidRPr="00AE02DD" w:rsidRDefault="00FC6105" w:rsidP="00B25E4C">
      <w:pPr>
        <w:spacing w:line="276" w:lineRule="auto"/>
      </w:pPr>
    </w:p>
    <w:p w14:paraId="6B9CE647" w14:textId="5BDDD16F" w:rsidR="00FC6105" w:rsidRPr="00AE02DD" w:rsidRDefault="00FC6105" w:rsidP="00E314E6">
      <w:pPr>
        <w:spacing w:line="480" w:lineRule="auto"/>
      </w:pPr>
      <w:r w:rsidRPr="00AE02DD">
        <w:t xml:space="preserve">Гарын үсэг: </w:t>
      </w:r>
      <w:r w:rsidR="00AB3BBC" w:rsidRPr="00AE02DD">
        <w:t xml:space="preserve">. </w:t>
      </w:r>
      <w:r w:rsidRPr="00AE02DD">
        <w:t xml:space="preserve">. . . . . . . . . . </w:t>
      </w:r>
    </w:p>
    <w:p w14:paraId="62F6F596" w14:textId="7F6577CE" w:rsidR="00FC6105" w:rsidRPr="00AE02DD" w:rsidRDefault="00FC6105" w:rsidP="00E314E6">
      <w:pPr>
        <w:spacing w:line="480" w:lineRule="auto"/>
      </w:pPr>
      <w:r w:rsidRPr="00AE02DD">
        <w:t>Оюутны нэр</w:t>
      </w:r>
      <w:r w:rsidR="00AB3BBC" w:rsidRPr="00AE02DD">
        <w:t xml:space="preserve">: </w:t>
      </w:r>
      <w:r w:rsidR="007315FA" w:rsidRPr="00AE02DD">
        <w:t>Б</w:t>
      </w:r>
      <w:r w:rsidR="00BC3B8B" w:rsidRPr="00AE02DD">
        <w:t>.Хонгорзул</w:t>
      </w:r>
    </w:p>
    <w:p w14:paraId="485A3E1D" w14:textId="3C67553D" w:rsidR="00FC6105" w:rsidRPr="00AE02DD" w:rsidRDefault="00FC6105" w:rsidP="00E314E6">
      <w:pPr>
        <w:spacing w:line="480" w:lineRule="auto"/>
      </w:pPr>
      <w:r w:rsidRPr="00AE02DD">
        <w:t>Оюутны код</w:t>
      </w:r>
      <w:r w:rsidR="00AB3BBC" w:rsidRPr="00AE02DD">
        <w:t xml:space="preserve">: </w:t>
      </w:r>
      <w:r w:rsidR="007315FA" w:rsidRPr="00AE02DD">
        <w:t>IS22D01</w:t>
      </w:r>
      <w:r w:rsidR="00BC3B8B" w:rsidRPr="00AE02DD">
        <w:t>3</w:t>
      </w:r>
    </w:p>
    <w:p w14:paraId="08E5A3BD" w14:textId="112BC567" w:rsidR="00AB3BBC" w:rsidRPr="00AE02DD" w:rsidRDefault="00AB3BBC" w:rsidP="00B25E4C">
      <w:pPr>
        <w:spacing w:line="276" w:lineRule="auto"/>
      </w:pPr>
    </w:p>
    <w:p w14:paraId="33725602" w14:textId="5D689515" w:rsidR="006667E6" w:rsidRPr="00AE02DD" w:rsidRDefault="00FC6105" w:rsidP="00B25E4C">
      <w:pPr>
        <w:spacing w:line="276" w:lineRule="auto"/>
      </w:pPr>
      <w:r w:rsidRPr="00AE02DD">
        <w:t>Огноо: 202</w:t>
      </w:r>
      <w:r w:rsidR="00E238B8" w:rsidRPr="00AE02DD">
        <w:t>6</w:t>
      </w:r>
      <w:r w:rsidRPr="00AE02DD">
        <w:t>.</w:t>
      </w:r>
      <w:r w:rsidR="00E238B8" w:rsidRPr="00AE02DD">
        <w:t>02</w:t>
      </w:r>
      <w:r w:rsidR="00592E5A" w:rsidRPr="00AE02DD">
        <w:t>.</w:t>
      </w:r>
      <w:r w:rsidR="00E238B8" w:rsidRPr="00AE02DD">
        <w:t>24</w:t>
      </w:r>
    </w:p>
    <w:p w14:paraId="1725BD07" w14:textId="77777777" w:rsidR="00FB48ED" w:rsidRPr="00AE02DD" w:rsidRDefault="00FB48ED" w:rsidP="00B25E4C">
      <w:pPr>
        <w:spacing w:line="276" w:lineRule="auto"/>
        <w:jc w:val="left"/>
      </w:pPr>
    </w:p>
    <w:p w14:paraId="08FE10BB" w14:textId="77777777" w:rsidR="00FB48ED" w:rsidRPr="00AE02DD" w:rsidRDefault="00FB48ED">
      <w:pPr>
        <w:spacing w:line="240" w:lineRule="auto"/>
        <w:jc w:val="left"/>
      </w:pPr>
      <w:r w:rsidRPr="00AE02DD">
        <w:br w:type="page"/>
      </w:r>
    </w:p>
    <w:p w14:paraId="15D47AE0" w14:textId="77777777" w:rsidR="00FB48ED" w:rsidRPr="00AE02DD" w:rsidRDefault="00FB48ED" w:rsidP="000A13C3">
      <w:pPr>
        <w:pStyle w:val="Heading1"/>
        <w:numPr>
          <w:ilvl w:val="0"/>
          <w:numId w:val="0"/>
        </w:numPr>
        <w:spacing w:line="276" w:lineRule="auto"/>
        <w:ind w:left="360" w:hanging="360"/>
        <w:jc w:val="left"/>
      </w:pPr>
      <w:bookmarkStart w:id="2" w:name="_Toc71723241"/>
      <w:bookmarkStart w:id="3" w:name="_Toc218508783"/>
      <w:r w:rsidRPr="00AE02DD">
        <w:lastRenderedPageBreak/>
        <w:t>Хураангуй</w:t>
      </w:r>
      <w:bookmarkEnd w:id="2"/>
      <w:bookmarkEnd w:id="3"/>
    </w:p>
    <w:p w14:paraId="44C23D74" w14:textId="5DFC0E4B" w:rsidR="00D15FBC" w:rsidRPr="00AE02DD" w:rsidRDefault="00D15FBC" w:rsidP="00D15FBC">
      <w:pPr>
        <w:spacing w:line="276" w:lineRule="auto"/>
        <w:rPr>
          <w:rFonts w:eastAsiaTheme="minorHAnsi"/>
          <w:color w:val="000000"/>
        </w:rPr>
      </w:pPr>
      <w:r w:rsidRPr="00AE02DD">
        <w:rPr>
          <w:rFonts w:eastAsiaTheme="minorHAnsi"/>
          <w:color w:val="000000"/>
        </w:rPr>
        <w:t xml:space="preserve">Орчин үеийн байгууллагын соёлд ажилчдын бүтээмжийг нэмэгдүүлэх, ажлын явцыг системтэй удирдах, тэдний сэтгэл ханамж, хөгжилд анхаарах зайлшгүй шаардлага тулгарч байна. Энэхүү хэрэгцээнд үндэслэн ажилчдын цаг бүртгэл, хүний нөөцийн удирдлага болон төслийн хяналтыг цогцоор шийдсэн </w:t>
      </w:r>
      <w:r w:rsidRPr="00AE02DD">
        <w:rPr>
          <w:rFonts w:eastAsiaTheme="minorHAnsi"/>
          <w:b/>
          <w:bCs/>
          <w:color w:val="000000"/>
        </w:rPr>
        <w:t>SMART FLOW байгууллагын дотоод удирдлага, хяналтын нэгдсэн</w:t>
      </w:r>
      <w:r w:rsidRPr="00AE02DD">
        <w:rPr>
          <w:rFonts w:eastAsiaTheme="minorHAnsi"/>
          <w:color w:val="000000"/>
        </w:rPr>
        <w:t xml:space="preserve"> системийг хөгжүүлэв.</w:t>
      </w:r>
    </w:p>
    <w:p w14:paraId="6ABC62E1" w14:textId="77777777" w:rsidR="00D15FBC" w:rsidRPr="00AE02DD" w:rsidRDefault="00D15FBC" w:rsidP="00D15FBC">
      <w:pPr>
        <w:numPr>
          <w:ilvl w:val="0"/>
          <w:numId w:val="3"/>
        </w:numPr>
        <w:tabs>
          <w:tab w:val="num" w:pos="360"/>
        </w:tabs>
        <w:spacing w:line="276" w:lineRule="auto"/>
        <w:rPr>
          <w:rFonts w:eastAsiaTheme="minorHAnsi"/>
          <w:b/>
          <w:bCs/>
          <w:color w:val="000000"/>
        </w:rPr>
      </w:pPr>
      <w:r w:rsidRPr="00AE02DD">
        <w:rPr>
          <w:rFonts w:eastAsiaTheme="minorHAnsi"/>
          <w:b/>
          <w:bCs/>
          <w:color w:val="000000"/>
        </w:rPr>
        <w:t>Үндсэн функцууд:</w:t>
      </w:r>
    </w:p>
    <w:p w14:paraId="582A467A" w14:textId="77777777" w:rsidR="00D15FBC" w:rsidRPr="00AE02DD" w:rsidRDefault="00D15FBC">
      <w:pPr>
        <w:numPr>
          <w:ilvl w:val="0"/>
          <w:numId w:val="14"/>
        </w:numPr>
        <w:spacing w:line="276" w:lineRule="auto"/>
        <w:rPr>
          <w:rFonts w:eastAsiaTheme="minorHAnsi"/>
          <w:color w:val="000000"/>
        </w:rPr>
      </w:pPr>
      <w:r w:rsidRPr="00AE02DD">
        <w:rPr>
          <w:rFonts w:eastAsiaTheme="minorHAnsi"/>
          <w:b/>
          <w:bCs/>
          <w:color w:val="000000"/>
        </w:rPr>
        <w:t>Ухаалаг цаг бүртгэл:</w:t>
      </w:r>
      <w:r w:rsidRPr="00AE02DD">
        <w:rPr>
          <w:rFonts w:eastAsiaTheme="minorHAnsi"/>
          <w:color w:val="000000"/>
        </w:rPr>
        <w:t xml:space="preserve"> Ажилчдын ирэх, буцах цагийг автоматжуулж, амралт болон чөлөөний хүсэлтийг олон шатлалт баталгаажуулалтын системээр (Workflow) шийдвэрлэдэг.</w:t>
      </w:r>
    </w:p>
    <w:p w14:paraId="7C0C2E48" w14:textId="77777777" w:rsidR="00D15FBC" w:rsidRPr="00AE02DD" w:rsidRDefault="00D15FBC">
      <w:pPr>
        <w:numPr>
          <w:ilvl w:val="0"/>
          <w:numId w:val="14"/>
        </w:numPr>
        <w:spacing w:line="276" w:lineRule="auto"/>
        <w:rPr>
          <w:rFonts w:eastAsiaTheme="minorHAnsi"/>
          <w:color w:val="000000"/>
        </w:rPr>
      </w:pPr>
      <w:r w:rsidRPr="00AE02DD">
        <w:rPr>
          <w:rFonts w:eastAsiaTheme="minorHAnsi"/>
          <w:b/>
          <w:bCs/>
          <w:color w:val="000000"/>
        </w:rPr>
        <w:t>Төслийн зохион байгуулалт:</w:t>
      </w:r>
      <w:r w:rsidRPr="00AE02DD">
        <w:rPr>
          <w:rFonts w:eastAsiaTheme="minorHAnsi"/>
          <w:color w:val="000000"/>
        </w:rPr>
        <w:t xml:space="preserve"> Даалгавар бүрийг системтэй хуваарилж, гүйцэтгэлийн явцыг бодит хугацаанд хянах замаар үр дүнг сайжруулсан.</w:t>
      </w:r>
    </w:p>
    <w:p w14:paraId="7A5873FE" w14:textId="77777777" w:rsidR="00D15FBC" w:rsidRPr="00AE02DD" w:rsidRDefault="00D15FBC">
      <w:pPr>
        <w:numPr>
          <w:ilvl w:val="0"/>
          <w:numId w:val="14"/>
        </w:numPr>
        <w:spacing w:line="276" w:lineRule="auto"/>
        <w:rPr>
          <w:rFonts w:eastAsiaTheme="minorHAnsi"/>
          <w:color w:val="000000"/>
        </w:rPr>
      </w:pPr>
      <w:r w:rsidRPr="00AE02DD">
        <w:rPr>
          <w:rFonts w:eastAsiaTheme="minorHAnsi"/>
          <w:b/>
          <w:bCs/>
          <w:color w:val="000000"/>
        </w:rPr>
        <w:t>Аналитик тайлан:</w:t>
      </w:r>
      <w:r w:rsidRPr="00AE02DD">
        <w:rPr>
          <w:rFonts w:eastAsiaTheme="minorHAnsi"/>
          <w:color w:val="000000"/>
        </w:rPr>
        <w:t xml:space="preserve"> Удирдлагын шийдвэр гаргалтад зориулж ажилчдын идэвх, төслийн явц, нөөцийн ашиглалтын дэлгэрэнгүй дата тайланг боловсруулдаг.</w:t>
      </w:r>
    </w:p>
    <w:p w14:paraId="4B24D25F" w14:textId="2E828455" w:rsidR="006667E6" w:rsidRPr="00AE02DD" w:rsidRDefault="00FB48ED" w:rsidP="007315FA">
      <w:pPr>
        <w:spacing w:line="276" w:lineRule="auto"/>
      </w:pPr>
      <w:r w:rsidRPr="00AE02DD">
        <w:rPr>
          <w:rFonts w:eastAsiaTheme="majorEastAsia"/>
          <w:b/>
          <w:color w:val="000000" w:themeColor="text1"/>
        </w:rPr>
        <w:t>Түлхүүр үг</w:t>
      </w:r>
      <w:r w:rsidRPr="00AE02DD">
        <w:rPr>
          <w:b/>
        </w:rPr>
        <w:t>:</w:t>
      </w:r>
      <w:r w:rsidRPr="00AE02DD">
        <w:t xml:space="preserve"> </w:t>
      </w:r>
    </w:p>
    <w:p w14:paraId="601B7849" w14:textId="6C8D640A" w:rsidR="007315FA" w:rsidRPr="00AE02DD" w:rsidRDefault="007315FA">
      <w:pPr>
        <w:pStyle w:val="ListParagraph"/>
        <w:numPr>
          <w:ilvl w:val="0"/>
          <w:numId w:val="7"/>
        </w:numPr>
        <w:spacing w:line="276" w:lineRule="auto"/>
        <w:rPr>
          <w:rFonts w:ascii="Times New Roman" w:hAnsi="Times New Roman" w:cs="Times New Roman"/>
          <w:lang w:val="mn-MN"/>
        </w:rPr>
      </w:pPr>
      <w:r w:rsidRPr="00AE02DD">
        <w:rPr>
          <w:rFonts w:ascii="Times New Roman" w:hAnsi="Times New Roman" w:cs="Times New Roman"/>
          <w:lang w:val="mn-MN"/>
        </w:rPr>
        <w:t>Класс диаграмм</w:t>
      </w:r>
    </w:p>
    <w:p w14:paraId="0743CDFF" w14:textId="573F52E9" w:rsidR="007315FA" w:rsidRPr="00AE02DD" w:rsidRDefault="007315FA">
      <w:pPr>
        <w:pStyle w:val="ListParagraph"/>
        <w:numPr>
          <w:ilvl w:val="0"/>
          <w:numId w:val="7"/>
        </w:numPr>
        <w:spacing w:line="276" w:lineRule="auto"/>
        <w:rPr>
          <w:rFonts w:ascii="Times New Roman" w:hAnsi="Times New Roman" w:cs="Times New Roman"/>
          <w:lang w:val="mn-MN"/>
        </w:rPr>
      </w:pPr>
      <w:r w:rsidRPr="00AE02DD">
        <w:rPr>
          <w:rFonts w:ascii="Times New Roman" w:hAnsi="Times New Roman" w:cs="Times New Roman"/>
          <w:lang w:val="mn-MN"/>
        </w:rPr>
        <w:t>SEQUENCE диаграмм</w:t>
      </w:r>
    </w:p>
    <w:p w14:paraId="335C92AE" w14:textId="194E6670" w:rsidR="007315FA" w:rsidRPr="00AE02DD" w:rsidRDefault="007315FA">
      <w:pPr>
        <w:pStyle w:val="ListParagraph"/>
        <w:numPr>
          <w:ilvl w:val="0"/>
          <w:numId w:val="7"/>
        </w:numPr>
        <w:spacing w:line="276" w:lineRule="auto"/>
        <w:rPr>
          <w:rFonts w:ascii="Times New Roman" w:hAnsi="Times New Roman" w:cs="Times New Roman"/>
          <w:lang w:val="mn-MN"/>
        </w:rPr>
      </w:pPr>
      <w:r w:rsidRPr="00AE02DD">
        <w:rPr>
          <w:rFonts w:ascii="Times New Roman" w:hAnsi="Times New Roman" w:cs="Times New Roman"/>
          <w:lang w:val="mn-MN"/>
        </w:rPr>
        <w:t>USECASE</w:t>
      </w:r>
    </w:p>
    <w:p w14:paraId="6FBC8EBB" w14:textId="46EC0D5B" w:rsidR="007315FA" w:rsidRPr="00AE02DD" w:rsidRDefault="007315FA">
      <w:pPr>
        <w:pStyle w:val="ListParagraph"/>
        <w:numPr>
          <w:ilvl w:val="0"/>
          <w:numId w:val="7"/>
        </w:numPr>
        <w:spacing w:line="276" w:lineRule="auto"/>
        <w:rPr>
          <w:rFonts w:ascii="Times New Roman" w:hAnsi="Times New Roman" w:cs="Times New Roman"/>
          <w:lang w:val="mn-MN"/>
        </w:rPr>
      </w:pPr>
      <w:r w:rsidRPr="00AE02DD">
        <w:rPr>
          <w:rFonts w:ascii="Times New Roman" w:hAnsi="Times New Roman" w:cs="Times New Roman"/>
          <w:lang w:val="mn-MN"/>
        </w:rPr>
        <w:t>Дэлгэцийн зохиомж</w:t>
      </w:r>
    </w:p>
    <w:p w14:paraId="1D6205E8" w14:textId="0EE9F12F" w:rsidR="007315FA" w:rsidRPr="00AE02DD" w:rsidRDefault="007315FA" w:rsidP="007315FA">
      <w:pPr>
        <w:spacing w:line="276" w:lineRule="auto"/>
      </w:pPr>
    </w:p>
    <w:p w14:paraId="3FD64C26" w14:textId="1B3430DD" w:rsidR="007315FA" w:rsidRPr="00AE02DD" w:rsidRDefault="007315FA" w:rsidP="007315FA">
      <w:pPr>
        <w:spacing w:line="276" w:lineRule="auto"/>
      </w:pPr>
    </w:p>
    <w:p w14:paraId="3C4346B5" w14:textId="7BFC5EF9" w:rsidR="007315FA" w:rsidRPr="00AE02DD" w:rsidRDefault="007315FA" w:rsidP="007315FA">
      <w:pPr>
        <w:spacing w:line="276" w:lineRule="auto"/>
      </w:pPr>
    </w:p>
    <w:p w14:paraId="1BD472C4" w14:textId="404389DE" w:rsidR="007315FA" w:rsidRPr="00AE02DD" w:rsidRDefault="007315FA" w:rsidP="007315FA">
      <w:pPr>
        <w:spacing w:line="276" w:lineRule="auto"/>
      </w:pPr>
    </w:p>
    <w:p w14:paraId="7A0CDA1E" w14:textId="5A18B43F" w:rsidR="007315FA" w:rsidRPr="00AE02DD" w:rsidRDefault="007315FA" w:rsidP="007315FA">
      <w:pPr>
        <w:spacing w:line="276" w:lineRule="auto"/>
      </w:pPr>
    </w:p>
    <w:p w14:paraId="00C7BEC4" w14:textId="09EE0B92" w:rsidR="007315FA" w:rsidRPr="00AE02DD" w:rsidRDefault="007315FA" w:rsidP="007315FA">
      <w:pPr>
        <w:spacing w:line="276" w:lineRule="auto"/>
      </w:pPr>
    </w:p>
    <w:p w14:paraId="0C3E9385" w14:textId="57AE0C20" w:rsidR="007315FA" w:rsidRPr="00AE02DD" w:rsidRDefault="007315FA" w:rsidP="007315FA">
      <w:pPr>
        <w:spacing w:line="276" w:lineRule="auto"/>
      </w:pPr>
    </w:p>
    <w:p w14:paraId="4B140FAA" w14:textId="5BA9BB6E" w:rsidR="007315FA" w:rsidRPr="00AE02DD" w:rsidRDefault="007315FA" w:rsidP="007315FA">
      <w:pPr>
        <w:spacing w:line="276" w:lineRule="auto"/>
      </w:pPr>
    </w:p>
    <w:p w14:paraId="19886087" w14:textId="1FEBCE4C" w:rsidR="007315FA" w:rsidRPr="00AE02DD" w:rsidRDefault="007315FA" w:rsidP="007315FA">
      <w:pPr>
        <w:spacing w:line="276" w:lineRule="auto"/>
      </w:pPr>
    </w:p>
    <w:p w14:paraId="3455F661" w14:textId="60D9A6A0" w:rsidR="007315FA" w:rsidRPr="00AE02DD" w:rsidRDefault="007315FA" w:rsidP="007315FA">
      <w:pPr>
        <w:spacing w:line="276" w:lineRule="auto"/>
      </w:pPr>
    </w:p>
    <w:p w14:paraId="18DA3B98" w14:textId="072CE62D" w:rsidR="007315FA" w:rsidRPr="00AE02DD" w:rsidRDefault="007315FA" w:rsidP="007315FA">
      <w:pPr>
        <w:spacing w:line="276" w:lineRule="auto"/>
      </w:pPr>
    </w:p>
    <w:p w14:paraId="6087096A" w14:textId="378102C5" w:rsidR="007315FA" w:rsidRPr="00AE02DD" w:rsidRDefault="007315FA" w:rsidP="007315FA">
      <w:pPr>
        <w:spacing w:line="276" w:lineRule="auto"/>
      </w:pPr>
    </w:p>
    <w:p w14:paraId="6B54228B" w14:textId="15BE2CAE" w:rsidR="007315FA" w:rsidRPr="00AE02DD" w:rsidRDefault="007315FA" w:rsidP="007315FA">
      <w:pPr>
        <w:spacing w:line="276" w:lineRule="auto"/>
      </w:pPr>
    </w:p>
    <w:p w14:paraId="3BC4BE31" w14:textId="05C1335F" w:rsidR="007315FA" w:rsidRPr="00AE02DD" w:rsidRDefault="007315FA" w:rsidP="007315FA">
      <w:pPr>
        <w:spacing w:line="276" w:lineRule="auto"/>
      </w:pPr>
    </w:p>
    <w:p w14:paraId="5FDC879F" w14:textId="2A4BBCE0" w:rsidR="007315FA" w:rsidRPr="00AE02DD" w:rsidRDefault="007315FA" w:rsidP="007315FA">
      <w:pPr>
        <w:spacing w:line="276" w:lineRule="auto"/>
      </w:pPr>
    </w:p>
    <w:p w14:paraId="3699963F" w14:textId="3D25C38E" w:rsidR="007315FA" w:rsidRPr="00AE02DD" w:rsidRDefault="007315FA" w:rsidP="007315FA">
      <w:pPr>
        <w:spacing w:line="276" w:lineRule="auto"/>
      </w:pPr>
    </w:p>
    <w:p w14:paraId="6CCC022A" w14:textId="697BEE74" w:rsidR="007315FA" w:rsidRPr="00AE02DD" w:rsidRDefault="007315FA" w:rsidP="007315FA">
      <w:pPr>
        <w:spacing w:line="276" w:lineRule="auto"/>
      </w:pPr>
    </w:p>
    <w:p w14:paraId="5277D93E" w14:textId="5AD5F816" w:rsidR="007315FA" w:rsidRPr="00AE02DD" w:rsidRDefault="007315FA" w:rsidP="007315FA">
      <w:pPr>
        <w:spacing w:line="276" w:lineRule="auto"/>
      </w:pPr>
    </w:p>
    <w:p w14:paraId="5D9B58A7" w14:textId="2BA4F7C1" w:rsidR="007315FA" w:rsidRPr="00AE02DD" w:rsidRDefault="007315FA" w:rsidP="007315FA">
      <w:pPr>
        <w:spacing w:line="276" w:lineRule="auto"/>
      </w:pPr>
    </w:p>
    <w:p w14:paraId="72C16EF7" w14:textId="01CB015B" w:rsidR="007315FA" w:rsidRPr="00AE02DD" w:rsidRDefault="007315FA" w:rsidP="007315FA">
      <w:pPr>
        <w:spacing w:line="276" w:lineRule="auto"/>
      </w:pPr>
    </w:p>
    <w:p w14:paraId="7081662C" w14:textId="2F39A417" w:rsidR="007315FA" w:rsidRPr="00AE02DD" w:rsidRDefault="007315FA" w:rsidP="007315FA">
      <w:pPr>
        <w:spacing w:line="276" w:lineRule="auto"/>
      </w:pPr>
    </w:p>
    <w:p w14:paraId="5158D4CE" w14:textId="77777777" w:rsidR="007315FA" w:rsidRPr="00AE02DD" w:rsidRDefault="007315FA" w:rsidP="007315FA">
      <w:pPr>
        <w:spacing w:line="276" w:lineRule="auto"/>
      </w:pPr>
    </w:p>
    <w:p w14:paraId="7541A035" w14:textId="76B3A19D" w:rsidR="00F226BF" w:rsidRPr="00AE02DD" w:rsidRDefault="004A669E" w:rsidP="00B25E4C">
      <w:pPr>
        <w:pStyle w:val="TOCHeading"/>
        <w:rPr>
          <w:rFonts w:ascii="Times New Roman" w:hAnsi="Times New Roman" w:cs="Times New Roman"/>
          <w:color w:val="000000"/>
          <w:sz w:val="24"/>
          <w:szCs w:val="24"/>
          <w:lang w:val="mn-MN"/>
        </w:rPr>
      </w:pPr>
      <w:r w:rsidRPr="00AE02DD">
        <w:rPr>
          <w:rFonts w:ascii="Times New Roman" w:hAnsi="Times New Roman" w:cs="Times New Roman"/>
          <w:color w:val="000000"/>
          <w:sz w:val="24"/>
          <w:szCs w:val="24"/>
          <w:lang w:val="mn-MN"/>
        </w:rPr>
        <w:lastRenderedPageBreak/>
        <w:t>АГУУЛГА</w:t>
      </w:r>
    </w:p>
    <w:sdt>
      <w:sdtPr>
        <w:rPr>
          <w:rFonts w:ascii="Times New Roman" w:eastAsia="Times New Roman" w:hAnsi="Times New Roman" w:cs="Times New Roman"/>
          <w:b w:val="0"/>
          <w:bCs w:val="0"/>
          <w:color w:val="auto"/>
          <w:sz w:val="24"/>
          <w:szCs w:val="24"/>
          <w:lang w:val="mn-MN" w:eastAsia="en-US"/>
        </w:rPr>
        <w:id w:val="-371617193"/>
        <w:docPartObj>
          <w:docPartGallery w:val="Table of Contents"/>
          <w:docPartUnique/>
        </w:docPartObj>
      </w:sdtPr>
      <w:sdtContent>
        <w:p w14:paraId="0BBB3FFB" w14:textId="062FDD18" w:rsidR="000D4C0C" w:rsidRPr="00AE02DD" w:rsidRDefault="000D4C0C" w:rsidP="00B25E4C">
          <w:pPr>
            <w:pStyle w:val="TOCHeading"/>
            <w:rPr>
              <w:rFonts w:ascii="Times New Roman" w:hAnsi="Times New Roman" w:cs="Times New Roman"/>
              <w:b w:val="0"/>
              <w:sz w:val="24"/>
              <w:szCs w:val="24"/>
              <w:lang w:val="mn-MN"/>
            </w:rPr>
          </w:pPr>
        </w:p>
        <w:p w14:paraId="646D645F" w14:textId="6D8BE205" w:rsidR="008923FA" w:rsidRPr="00AE02DD" w:rsidRDefault="000D4C0C">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r w:rsidRPr="00AE02DD">
            <w:rPr>
              <w:rFonts w:ascii="Times New Roman" w:hAnsi="Times New Roman" w:cs="Times New Roman"/>
              <w:b w:val="0"/>
              <w:sz w:val="24"/>
              <w:szCs w:val="24"/>
            </w:rPr>
            <w:fldChar w:fldCharType="begin"/>
          </w:r>
          <w:r w:rsidRPr="00AE02DD">
            <w:rPr>
              <w:rFonts w:ascii="Times New Roman" w:hAnsi="Times New Roman" w:cs="Times New Roman"/>
              <w:b w:val="0"/>
              <w:sz w:val="24"/>
              <w:szCs w:val="24"/>
            </w:rPr>
            <w:instrText xml:space="preserve"> TOC \o "1-3" \h \z \u </w:instrText>
          </w:r>
          <w:r w:rsidRPr="00AE02DD">
            <w:rPr>
              <w:rFonts w:ascii="Times New Roman" w:hAnsi="Times New Roman" w:cs="Times New Roman"/>
              <w:b w:val="0"/>
              <w:sz w:val="24"/>
              <w:szCs w:val="24"/>
            </w:rPr>
            <w:fldChar w:fldCharType="separate"/>
          </w:r>
          <w:hyperlink w:anchor="_Toc218508783" w:history="1">
            <w:r w:rsidR="008923FA" w:rsidRPr="00AE02DD">
              <w:rPr>
                <w:rStyle w:val="Hyperlink"/>
                <w:rFonts w:ascii="Times New Roman" w:hAnsi="Times New Roman" w:cs="Times New Roman"/>
              </w:rPr>
              <w:t>Хураангуй</w:t>
            </w:r>
            <w:r w:rsidR="008923FA" w:rsidRPr="00AE02DD">
              <w:rPr>
                <w:rFonts w:ascii="Times New Roman" w:hAnsi="Times New Roman" w:cs="Times New Roman"/>
                <w:webHidden/>
              </w:rPr>
              <w:tab/>
            </w:r>
            <w:r w:rsidR="008923FA" w:rsidRPr="00AE02DD">
              <w:rPr>
                <w:rFonts w:ascii="Times New Roman" w:hAnsi="Times New Roman" w:cs="Times New Roman"/>
                <w:webHidden/>
              </w:rPr>
              <w:fldChar w:fldCharType="begin"/>
            </w:r>
            <w:r w:rsidR="008923FA" w:rsidRPr="00AE02DD">
              <w:rPr>
                <w:rFonts w:ascii="Times New Roman" w:hAnsi="Times New Roman" w:cs="Times New Roman"/>
                <w:webHidden/>
              </w:rPr>
              <w:instrText xml:space="preserve"> PAGEREF _Toc218508783 \h </w:instrText>
            </w:r>
            <w:r w:rsidR="008923FA" w:rsidRPr="00AE02DD">
              <w:rPr>
                <w:rFonts w:ascii="Times New Roman" w:hAnsi="Times New Roman" w:cs="Times New Roman"/>
                <w:webHidden/>
              </w:rPr>
            </w:r>
            <w:r w:rsidR="008923FA" w:rsidRPr="00AE02DD">
              <w:rPr>
                <w:rFonts w:ascii="Times New Roman" w:hAnsi="Times New Roman" w:cs="Times New Roman"/>
                <w:webHidden/>
              </w:rPr>
              <w:fldChar w:fldCharType="separate"/>
            </w:r>
            <w:r w:rsidR="00241B4E" w:rsidRPr="00AE02DD">
              <w:rPr>
                <w:rFonts w:ascii="Times New Roman" w:hAnsi="Times New Roman" w:cs="Times New Roman"/>
                <w:webHidden/>
              </w:rPr>
              <w:t>iii</w:t>
            </w:r>
            <w:r w:rsidR="008923FA" w:rsidRPr="00AE02DD">
              <w:rPr>
                <w:rFonts w:ascii="Times New Roman" w:hAnsi="Times New Roman" w:cs="Times New Roman"/>
                <w:webHidden/>
              </w:rPr>
              <w:fldChar w:fldCharType="end"/>
            </w:r>
          </w:hyperlink>
        </w:p>
        <w:p w14:paraId="53B074EA" w14:textId="5BAE9804" w:rsidR="008923FA" w:rsidRPr="00AE02DD" w:rsidRDefault="008923FA">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hyperlink w:anchor="_Toc218508784" w:history="1">
            <w:r w:rsidRPr="00AE02DD">
              <w:rPr>
                <w:rStyle w:val="Hyperlink"/>
                <w:rFonts w:ascii="Times New Roman" w:hAnsi="Times New Roman" w:cs="Times New Roman"/>
              </w:rPr>
              <w:t>Хүснэгтийн жагсаалт</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_Toc218508784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vi</w:t>
            </w:r>
            <w:r w:rsidRPr="00AE02DD">
              <w:rPr>
                <w:rFonts w:ascii="Times New Roman" w:hAnsi="Times New Roman" w:cs="Times New Roman"/>
                <w:webHidden/>
              </w:rPr>
              <w:fldChar w:fldCharType="end"/>
            </w:r>
          </w:hyperlink>
        </w:p>
        <w:p w14:paraId="33821E22" w14:textId="3788575C" w:rsidR="008923FA" w:rsidRPr="00AE02DD" w:rsidRDefault="008923FA">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hyperlink w:anchor="_Toc218508785" w:history="1">
            <w:r w:rsidRPr="00AE02DD">
              <w:rPr>
                <w:rStyle w:val="Hyperlink"/>
                <w:rFonts w:ascii="Times New Roman" w:hAnsi="Times New Roman" w:cs="Times New Roman"/>
              </w:rPr>
              <w:t>тоВЧИЛСОН ҮГИЙН жагсаалт</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_Toc218508785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vii</w:t>
            </w:r>
            <w:r w:rsidRPr="00AE02DD">
              <w:rPr>
                <w:rFonts w:ascii="Times New Roman" w:hAnsi="Times New Roman" w:cs="Times New Roman"/>
                <w:webHidden/>
              </w:rPr>
              <w:fldChar w:fldCharType="end"/>
            </w:r>
          </w:hyperlink>
        </w:p>
        <w:p w14:paraId="21CAD220" w14:textId="12434D44" w:rsidR="008923FA" w:rsidRPr="00AE02DD" w:rsidRDefault="008923FA">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hyperlink w:anchor="_Toc218508786" w:history="1">
            <w:r w:rsidRPr="00AE02DD">
              <w:rPr>
                <w:rStyle w:val="Hyperlink"/>
                <w:rFonts w:ascii="Times New Roman" w:eastAsiaTheme="minorHAnsi" w:hAnsi="Times New Roman" w:cs="Times New Roman"/>
              </w:rPr>
              <w:t>ОРШИЛ</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_Toc218508786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1</w:t>
            </w:r>
            <w:r w:rsidRPr="00AE02DD">
              <w:rPr>
                <w:rFonts w:ascii="Times New Roman" w:hAnsi="Times New Roman" w:cs="Times New Roman"/>
                <w:webHidden/>
              </w:rPr>
              <w:fldChar w:fldCharType="end"/>
            </w:r>
          </w:hyperlink>
        </w:p>
        <w:p w14:paraId="7CEBCBF2" w14:textId="53D88944" w:rsidR="008923FA" w:rsidRPr="00AE02DD" w:rsidRDefault="008923FA">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hyperlink w:anchor="_Toc218508787" w:history="1">
            <w:r w:rsidRPr="00AE02DD">
              <w:rPr>
                <w:rStyle w:val="Hyperlink"/>
                <w:rFonts w:ascii="Times New Roman" w:hAnsi="Times New Roman" w:cs="Times New Roman"/>
              </w:rPr>
              <w:t>НЭГ. СЭДВИЙН СУДЛАГДСАН БАЙДАЛ /СУДАЛГААНЫ ОНОЛ АРГА ЗҮЙ</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_Toc218508787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6</w:t>
            </w:r>
            <w:r w:rsidRPr="00AE02DD">
              <w:rPr>
                <w:rFonts w:ascii="Times New Roman" w:hAnsi="Times New Roman" w:cs="Times New Roman"/>
                <w:webHidden/>
              </w:rPr>
              <w:fldChar w:fldCharType="end"/>
            </w:r>
          </w:hyperlink>
        </w:p>
        <w:p w14:paraId="7CFBF733" w14:textId="4AB4102C"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788" w:history="1">
            <w:r w:rsidRPr="00AE02DD">
              <w:rPr>
                <w:rStyle w:val="Hyperlink"/>
                <w:rFonts w:ascii="Times New Roman" w:hAnsi="Times New Roman" w:cs="Times New Roman"/>
              </w:rPr>
              <w:t>1.1</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Ерөнхий судалгаа</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_Toc218508788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6</w:t>
            </w:r>
            <w:r w:rsidRPr="00AE02DD">
              <w:rPr>
                <w:rFonts w:ascii="Times New Roman" w:hAnsi="Times New Roman" w:cs="Times New Roman"/>
                <w:webHidden/>
              </w:rPr>
              <w:fldChar w:fldCharType="end"/>
            </w:r>
          </w:hyperlink>
        </w:p>
        <w:p w14:paraId="69475C22" w14:textId="5AD43197"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789" w:history="1">
            <w:r w:rsidRPr="00AE02DD">
              <w:rPr>
                <w:rStyle w:val="Hyperlink"/>
                <w:rFonts w:ascii="Times New Roman" w:hAnsi="Times New Roman" w:cs="Times New Roman"/>
              </w:rPr>
              <w:t>1.2</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Одоогийн системийн судалгаа:</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_Toc218508789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6</w:t>
            </w:r>
            <w:r w:rsidRPr="00AE02DD">
              <w:rPr>
                <w:rFonts w:ascii="Times New Roman" w:hAnsi="Times New Roman" w:cs="Times New Roman"/>
                <w:webHidden/>
              </w:rPr>
              <w:fldChar w:fldCharType="end"/>
            </w:r>
          </w:hyperlink>
        </w:p>
        <w:p w14:paraId="71A660E3" w14:textId="4601E5E7"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790" w:history="1">
            <w:r w:rsidRPr="00AE02DD">
              <w:rPr>
                <w:rStyle w:val="Hyperlink"/>
                <w:rFonts w:ascii="Times New Roman" w:hAnsi="Times New Roman" w:cs="Times New Roman"/>
              </w:rPr>
              <w:t>1.3</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Хийгдэх системийн судалгаа :</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_Toc218508790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6</w:t>
            </w:r>
            <w:r w:rsidRPr="00AE02DD">
              <w:rPr>
                <w:rFonts w:ascii="Times New Roman" w:hAnsi="Times New Roman" w:cs="Times New Roman"/>
                <w:webHidden/>
              </w:rPr>
              <w:fldChar w:fldCharType="end"/>
            </w:r>
          </w:hyperlink>
        </w:p>
        <w:p w14:paraId="22749290" w14:textId="3D1089A3" w:rsidR="008923FA" w:rsidRPr="00AE02DD" w:rsidRDefault="008923FA" w:rsidP="00D6320E">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791" w:history="1">
            <w:r w:rsidRPr="00AE02DD">
              <w:rPr>
                <w:rStyle w:val="Hyperlink"/>
                <w:rFonts w:ascii="Times New Roman" w:hAnsi="Times New Roman" w:cs="Times New Roman"/>
              </w:rPr>
              <w:t>1.4</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Архитектурын сонголт :</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_Toc218508791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10</w:t>
            </w:r>
            <w:r w:rsidRPr="00AE02DD">
              <w:rPr>
                <w:rFonts w:ascii="Times New Roman" w:hAnsi="Times New Roman" w:cs="Times New Roman"/>
                <w:webHidden/>
              </w:rPr>
              <w:fldChar w:fldCharType="end"/>
            </w:r>
          </w:hyperlink>
        </w:p>
        <w:p w14:paraId="6D276198" w14:textId="5B47A928"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793" w:history="1">
            <w:r w:rsidRPr="00AE02DD">
              <w:rPr>
                <w:rStyle w:val="Hyperlink"/>
                <w:rFonts w:ascii="Times New Roman" w:hAnsi="Times New Roman" w:cs="Times New Roman"/>
              </w:rPr>
              <w:t>1.5</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Программчлалын нэмэлт судалгаа</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_Toc218508793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16</w:t>
            </w:r>
            <w:r w:rsidRPr="00AE02DD">
              <w:rPr>
                <w:rFonts w:ascii="Times New Roman" w:hAnsi="Times New Roman" w:cs="Times New Roman"/>
                <w:webHidden/>
              </w:rPr>
              <w:fldChar w:fldCharType="end"/>
            </w:r>
          </w:hyperlink>
        </w:p>
        <w:p w14:paraId="1AD808C5" w14:textId="6A4811EF" w:rsidR="008923FA" w:rsidRPr="00AE02DD" w:rsidRDefault="008923FA">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hyperlink w:anchor="_Toc218508794" w:history="1">
            <w:r w:rsidRPr="00AE02DD">
              <w:rPr>
                <w:rStyle w:val="Hyperlink"/>
                <w:rFonts w:ascii="Times New Roman" w:hAnsi="Times New Roman" w:cs="Times New Roman"/>
              </w:rPr>
              <w:t>2 2. ХОЁР. Төслийн хэсэг</w:t>
            </w:r>
            <w:r w:rsidRPr="00AE02DD">
              <w:rPr>
                <w:rFonts w:ascii="Times New Roman" w:hAnsi="Times New Roman" w:cs="Times New Roman"/>
                <w:webHidden/>
              </w:rPr>
              <w:tab/>
            </w:r>
            <w:r w:rsidR="00941ABD"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_Toc218508794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16</w:t>
            </w:r>
            <w:r w:rsidRPr="00AE02DD">
              <w:rPr>
                <w:rFonts w:ascii="Times New Roman" w:hAnsi="Times New Roman" w:cs="Times New Roman"/>
                <w:webHidden/>
              </w:rPr>
              <w:fldChar w:fldCharType="end"/>
            </w:r>
          </w:hyperlink>
        </w:p>
        <w:p w14:paraId="6CD52D7A" w14:textId="113CE0DB" w:rsidR="008923FA" w:rsidRPr="00AE02DD" w:rsidRDefault="008923FA">
          <w:pPr>
            <w:pStyle w:val="TOC2"/>
            <w:tabs>
              <w:tab w:val="right" w:leader="dot" w:pos="9344"/>
            </w:tabs>
            <w:rPr>
              <w:rFonts w:ascii="Times New Roman" w:eastAsiaTheme="minorEastAsia" w:hAnsi="Times New Roman" w:cs="Times New Roman"/>
              <w:smallCaps w:val="0"/>
              <w:kern w:val="2"/>
              <w:sz w:val="24"/>
              <w:szCs w:val="24"/>
              <w14:ligatures w14:val="standardContextual"/>
            </w:rPr>
          </w:pPr>
          <w:hyperlink w:anchor="_Toc218508795" w:history="1">
            <w:r w:rsidRPr="00AE02DD">
              <w:rPr>
                <w:rStyle w:val="Hyperlink"/>
                <w:rFonts w:ascii="Times New Roman" w:hAnsi="Times New Roman" w:cs="Times New Roman"/>
                <w:lang w:eastAsia="en-AU"/>
              </w:rPr>
              <w:t>2.1.</w:t>
            </w:r>
            <w:r w:rsidR="001E0A46" w:rsidRPr="00AE02DD">
              <w:rPr>
                <w:rStyle w:val="Hyperlink"/>
                <w:rFonts w:ascii="Times New Roman" w:hAnsi="Times New Roman" w:cs="Times New Roman"/>
                <w:lang w:eastAsia="en-AU"/>
              </w:rPr>
              <w:t xml:space="preserve"> </w:t>
            </w:r>
            <w:r w:rsidRPr="00AE02DD">
              <w:rPr>
                <w:rStyle w:val="Hyperlink"/>
                <w:rFonts w:ascii="Times New Roman" w:hAnsi="Times New Roman" w:cs="Times New Roman"/>
                <w:lang w:eastAsia="en-AU"/>
              </w:rPr>
              <w:t>Өгөгдлийн сангийн зохиомж</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_Toc218508795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16</w:t>
            </w:r>
            <w:r w:rsidRPr="00AE02DD">
              <w:rPr>
                <w:rFonts w:ascii="Times New Roman" w:hAnsi="Times New Roman" w:cs="Times New Roman"/>
                <w:webHidden/>
              </w:rPr>
              <w:fldChar w:fldCharType="end"/>
            </w:r>
          </w:hyperlink>
        </w:p>
        <w:p w14:paraId="493E9F33" w14:textId="57A0CF02" w:rsidR="008923FA" w:rsidRPr="00AE02DD" w:rsidRDefault="008923FA">
          <w:pPr>
            <w:pStyle w:val="TOC2"/>
            <w:tabs>
              <w:tab w:val="right" w:leader="dot" w:pos="9344"/>
            </w:tabs>
            <w:rPr>
              <w:rFonts w:ascii="Times New Roman" w:eastAsiaTheme="minorEastAsia" w:hAnsi="Times New Roman" w:cs="Times New Roman"/>
              <w:smallCaps w:val="0"/>
              <w:kern w:val="2"/>
              <w:sz w:val="24"/>
              <w:szCs w:val="24"/>
              <w14:ligatures w14:val="standardContextual"/>
            </w:rPr>
          </w:pPr>
          <w:hyperlink w:anchor="_Toc218508796" w:history="1">
            <w:r w:rsidRPr="00AE02DD">
              <w:rPr>
                <w:rStyle w:val="Hyperlink"/>
                <w:rFonts w:ascii="Times New Roman" w:hAnsi="Times New Roman" w:cs="Times New Roman"/>
              </w:rPr>
              <w:t>2.2. Class диаграммм</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_Toc218508796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18</w:t>
            </w:r>
            <w:r w:rsidRPr="00AE02DD">
              <w:rPr>
                <w:rFonts w:ascii="Times New Roman" w:hAnsi="Times New Roman" w:cs="Times New Roman"/>
                <w:webHidden/>
              </w:rPr>
              <w:fldChar w:fldCharType="end"/>
            </w:r>
          </w:hyperlink>
        </w:p>
        <w:p w14:paraId="026E475D" w14:textId="5B0D110D" w:rsidR="008923FA" w:rsidRPr="00AE02DD" w:rsidRDefault="008923FA">
          <w:pPr>
            <w:pStyle w:val="TOC2"/>
            <w:tabs>
              <w:tab w:val="right" w:leader="dot" w:pos="9344"/>
            </w:tabs>
            <w:rPr>
              <w:rFonts w:ascii="Times New Roman" w:eastAsiaTheme="minorEastAsia" w:hAnsi="Times New Roman" w:cs="Times New Roman"/>
              <w:smallCaps w:val="0"/>
              <w:kern w:val="2"/>
              <w:sz w:val="24"/>
              <w:szCs w:val="24"/>
              <w14:ligatures w14:val="standardContextual"/>
            </w:rPr>
          </w:pPr>
          <w:hyperlink w:anchor="_Toc218508797" w:history="1">
            <w:r w:rsidRPr="00AE02DD">
              <w:rPr>
                <w:rStyle w:val="Hyperlink"/>
                <w:rFonts w:ascii="Times New Roman" w:hAnsi="Times New Roman" w:cs="Times New Roman"/>
              </w:rPr>
              <w:t>2.3. Sequence диаграммм</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_Toc218508797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19</w:t>
            </w:r>
            <w:r w:rsidRPr="00AE02DD">
              <w:rPr>
                <w:rFonts w:ascii="Times New Roman" w:hAnsi="Times New Roman" w:cs="Times New Roman"/>
                <w:webHidden/>
              </w:rPr>
              <w:fldChar w:fldCharType="end"/>
            </w:r>
          </w:hyperlink>
        </w:p>
        <w:p w14:paraId="5BB47A79" w14:textId="7634BCFA"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798" w:history="1">
            <w:r w:rsidRPr="00AE02DD">
              <w:rPr>
                <w:rStyle w:val="Hyperlink"/>
                <w:rFonts w:ascii="Times New Roman" w:hAnsi="Times New Roman" w:cs="Times New Roman"/>
              </w:rPr>
              <w:t>2.4</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State chart диаграммм</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_Toc218508798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20</w:t>
            </w:r>
            <w:r w:rsidRPr="00AE02DD">
              <w:rPr>
                <w:rFonts w:ascii="Times New Roman" w:hAnsi="Times New Roman" w:cs="Times New Roman"/>
                <w:webHidden/>
              </w:rPr>
              <w:fldChar w:fldCharType="end"/>
            </w:r>
          </w:hyperlink>
        </w:p>
        <w:p w14:paraId="35CB5CEF" w14:textId="7CA24A87"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799" w:history="1">
            <w:r w:rsidRPr="00AE02DD">
              <w:rPr>
                <w:rStyle w:val="Hyperlink"/>
                <w:rFonts w:ascii="Times New Roman" w:hAnsi="Times New Roman" w:cs="Times New Roman"/>
              </w:rPr>
              <w:t>2.5</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Activity диаграмм</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_Toc218508799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21</w:t>
            </w:r>
            <w:r w:rsidRPr="00AE02DD">
              <w:rPr>
                <w:rFonts w:ascii="Times New Roman" w:hAnsi="Times New Roman" w:cs="Times New Roman"/>
                <w:webHidden/>
              </w:rPr>
              <w:fldChar w:fldCharType="end"/>
            </w:r>
          </w:hyperlink>
        </w:p>
        <w:p w14:paraId="55B919A9" w14:textId="4432CB81"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800" w:history="1">
            <w:r w:rsidRPr="00AE02DD">
              <w:rPr>
                <w:rStyle w:val="Hyperlink"/>
                <w:rFonts w:ascii="Times New Roman" w:hAnsi="Times New Roman" w:cs="Times New Roman"/>
              </w:rPr>
              <w:t>2.6</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Collebration диаграмм</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_Toc218508800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22</w:t>
            </w:r>
            <w:r w:rsidRPr="00AE02DD">
              <w:rPr>
                <w:rFonts w:ascii="Times New Roman" w:hAnsi="Times New Roman" w:cs="Times New Roman"/>
                <w:webHidden/>
              </w:rPr>
              <w:fldChar w:fldCharType="end"/>
            </w:r>
          </w:hyperlink>
        </w:p>
        <w:p w14:paraId="391A4442" w14:textId="3AAF839E"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801" w:history="1">
            <w:r w:rsidRPr="00AE02DD">
              <w:rPr>
                <w:rStyle w:val="Hyperlink"/>
                <w:rFonts w:ascii="Times New Roman" w:hAnsi="Times New Roman" w:cs="Times New Roman"/>
              </w:rPr>
              <w:t>2.7</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Component диаграмм</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_Toc218508801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22</w:t>
            </w:r>
            <w:r w:rsidRPr="00AE02DD">
              <w:rPr>
                <w:rFonts w:ascii="Times New Roman" w:hAnsi="Times New Roman" w:cs="Times New Roman"/>
                <w:webHidden/>
              </w:rPr>
              <w:fldChar w:fldCharType="end"/>
            </w:r>
          </w:hyperlink>
        </w:p>
        <w:p w14:paraId="3FB965FA" w14:textId="4914CE62"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802" w:history="1">
            <w:r w:rsidRPr="00AE02DD">
              <w:rPr>
                <w:rStyle w:val="Hyperlink"/>
                <w:rFonts w:ascii="Times New Roman" w:hAnsi="Times New Roman" w:cs="Times New Roman"/>
              </w:rPr>
              <w:t>2.8</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Deployment диаграмм</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_Toc218508802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23</w:t>
            </w:r>
            <w:r w:rsidRPr="00AE02DD">
              <w:rPr>
                <w:rFonts w:ascii="Times New Roman" w:hAnsi="Times New Roman" w:cs="Times New Roman"/>
                <w:webHidden/>
              </w:rPr>
              <w:fldChar w:fldCharType="end"/>
            </w:r>
          </w:hyperlink>
        </w:p>
        <w:p w14:paraId="468A0508" w14:textId="78D7CF9E" w:rsidR="008923FA" w:rsidRPr="00AE02DD" w:rsidRDefault="008923FA">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803" w:history="1">
            <w:r w:rsidRPr="00AE02DD">
              <w:rPr>
                <w:rStyle w:val="Hyperlink"/>
                <w:rFonts w:ascii="Times New Roman" w:hAnsi="Times New Roman" w:cs="Times New Roman"/>
              </w:rPr>
              <w:t>2.9</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Network диаграмм</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_Toc218508803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24</w:t>
            </w:r>
            <w:r w:rsidRPr="00AE02DD">
              <w:rPr>
                <w:rFonts w:ascii="Times New Roman" w:hAnsi="Times New Roman" w:cs="Times New Roman"/>
                <w:webHidden/>
              </w:rPr>
              <w:fldChar w:fldCharType="end"/>
            </w:r>
          </w:hyperlink>
        </w:p>
        <w:p w14:paraId="66E06506" w14:textId="0EAB8E3B" w:rsidR="008923FA" w:rsidRPr="00AE02DD" w:rsidRDefault="008923FA" w:rsidP="00C86A1E">
          <w:pPr>
            <w:pStyle w:val="TOC2"/>
            <w:tabs>
              <w:tab w:val="left" w:pos="960"/>
              <w:tab w:val="right" w:leader="dot" w:pos="9344"/>
            </w:tabs>
            <w:rPr>
              <w:rFonts w:ascii="Times New Roman" w:eastAsiaTheme="minorEastAsia" w:hAnsi="Times New Roman" w:cs="Times New Roman"/>
              <w:smallCaps w:val="0"/>
              <w:kern w:val="2"/>
              <w:sz w:val="24"/>
              <w:szCs w:val="24"/>
              <w14:ligatures w14:val="standardContextual"/>
            </w:rPr>
          </w:pPr>
          <w:hyperlink w:anchor="_Toc218508804" w:history="1">
            <w:r w:rsidRPr="00AE02DD">
              <w:rPr>
                <w:rStyle w:val="Hyperlink"/>
                <w:rFonts w:ascii="Times New Roman" w:hAnsi="Times New Roman" w:cs="Times New Roman"/>
              </w:rPr>
              <w:t>2.10</w:t>
            </w:r>
            <w:r w:rsidR="001E0A46" w:rsidRPr="00AE02DD">
              <w:rPr>
                <w:rFonts w:ascii="Times New Roman" w:eastAsiaTheme="minorEastAsia" w:hAnsi="Times New Roman" w:cs="Times New Roman"/>
                <w:smallCaps w:val="0"/>
                <w:kern w:val="2"/>
                <w:sz w:val="24"/>
                <w:szCs w:val="24"/>
                <w14:ligatures w14:val="standardContextual"/>
              </w:rPr>
              <w:t xml:space="preserve"> </w:t>
            </w:r>
            <w:r w:rsidRPr="00AE02DD">
              <w:rPr>
                <w:rStyle w:val="Hyperlink"/>
                <w:rFonts w:ascii="Times New Roman" w:hAnsi="Times New Roman" w:cs="Times New Roman"/>
              </w:rPr>
              <w:t>Дэлгэцийн зохиомж:</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_Toc218508804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25</w:t>
            </w:r>
            <w:r w:rsidRPr="00AE02DD">
              <w:rPr>
                <w:rFonts w:ascii="Times New Roman" w:hAnsi="Times New Roman" w:cs="Times New Roman"/>
                <w:webHidden/>
              </w:rPr>
              <w:fldChar w:fldCharType="end"/>
            </w:r>
          </w:hyperlink>
        </w:p>
        <w:p w14:paraId="49908446" w14:textId="4485AB1E" w:rsidR="008923FA" w:rsidRPr="00AE02DD" w:rsidRDefault="008923FA">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hyperlink w:anchor="_Toc218508807" w:history="1">
            <w:r w:rsidRPr="00AE02DD">
              <w:rPr>
                <w:rStyle w:val="Hyperlink"/>
                <w:rFonts w:ascii="Times New Roman" w:hAnsi="Times New Roman" w:cs="Times New Roman"/>
              </w:rPr>
              <w:t>ДҮГНЭЛТ</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_Toc218508807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31</w:t>
            </w:r>
            <w:r w:rsidRPr="00AE02DD">
              <w:rPr>
                <w:rFonts w:ascii="Times New Roman" w:hAnsi="Times New Roman" w:cs="Times New Roman"/>
                <w:webHidden/>
              </w:rPr>
              <w:fldChar w:fldCharType="end"/>
            </w:r>
          </w:hyperlink>
        </w:p>
        <w:p w14:paraId="482F5D40" w14:textId="1300931F" w:rsidR="008923FA" w:rsidRPr="00AE02DD" w:rsidRDefault="008923FA">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hyperlink w:anchor="_Toc218508808" w:history="1">
            <w:r w:rsidRPr="00AE02DD">
              <w:rPr>
                <w:rStyle w:val="Hyperlink"/>
                <w:rFonts w:ascii="Times New Roman" w:hAnsi="Times New Roman" w:cs="Times New Roman"/>
              </w:rPr>
              <w:t>АШИГЛАСАН НОМ ЗҮЙ</w:t>
            </w:r>
            <w:r w:rsidRPr="00AE02DD">
              <w:rPr>
                <w:rFonts w:ascii="Times New Roman" w:hAnsi="Times New Roman" w:cs="Times New Roman"/>
                <w:webHidden/>
              </w:rPr>
              <w:tab/>
            </w:r>
            <w:r w:rsidRPr="00AE02DD">
              <w:rPr>
                <w:rFonts w:ascii="Times New Roman" w:hAnsi="Times New Roman" w:cs="Times New Roman"/>
                <w:webHidden/>
              </w:rPr>
              <w:fldChar w:fldCharType="begin"/>
            </w:r>
            <w:r w:rsidRPr="00AE02DD">
              <w:rPr>
                <w:rFonts w:ascii="Times New Roman" w:hAnsi="Times New Roman" w:cs="Times New Roman"/>
                <w:webHidden/>
              </w:rPr>
              <w:instrText xml:space="preserve"> PAGEREF _Toc218508808 \h </w:instrText>
            </w:r>
            <w:r w:rsidRPr="00AE02DD">
              <w:rPr>
                <w:rFonts w:ascii="Times New Roman" w:hAnsi="Times New Roman" w:cs="Times New Roman"/>
                <w:webHidden/>
              </w:rPr>
            </w:r>
            <w:r w:rsidRPr="00AE02DD">
              <w:rPr>
                <w:rFonts w:ascii="Times New Roman" w:hAnsi="Times New Roman" w:cs="Times New Roman"/>
                <w:webHidden/>
              </w:rPr>
              <w:fldChar w:fldCharType="separate"/>
            </w:r>
            <w:r w:rsidR="00241B4E" w:rsidRPr="00AE02DD">
              <w:rPr>
                <w:rFonts w:ascii="Times New Roman" w:hAnsi="Times New Roman" w:cs="Times New Roman"/>
                <w:webHidden/>
              </w:rPr>
              <w:t>30</w:t>
            </w:r>
            <w:r w:rsidRPr="00AE02DD">
              <w:rPr>
                <w:rFonts w:ascii="Times New Roman" w:hAnsi="Times New Roman" w:cs="Times New Roman"/>
                <w:webHidden/>
              </w:rPr>
              <w:fldChar w:fldCharType="end"/>
            </w:r>
          </w:hyperlink>
        </w:p>
        <w:p w14:paraId="5C1948B3" w14:textId="6170291C" w:rsidR="008923FA" w:rsidRPr="00AE02DD" w:rsidRDefault="008923FA">
          <w:pPr>
            <w:pStyle w:val="TOC1"/>
            <w:tabs>
              <w:tab w:val="right" w:leader="dot" w:pos="9344"/>
            </w:tabs>
            <w:rPr>
              <w:rFonts w:ascii="Times New Roman" w:eastAsiaTheme="minorEastAsia" w:hAnsi="Times New Roman" w:cs="Times New Roman"/>
              <w:b w:val="0"/>
              <w:bCs w:val="0"/>
              <w:caps w:val="0"/>
              <w:kern w:val="2"/>
              <w:sz w:val="24"/>
              <w:szCs w:val="24"/>
              <w14:ligatures w14:val="standardContextual"/>
            </w:rPr>
          </w:pPr>
        </w:p>
        <w:p w14:paraId="451452E0" w14:textId="0F51CC9D" w:rsidR="001D7FF5" w:rsidRPr="00AE02DD" w:rsidRDefault="000D4C0C" w:rsidP="001D7FF5">
          <w:pPr>
            <w:spacing w:line="276" w:lineRule="auto"/>
          </w:pPr>
          <w:r w:rsidRPr="00AE02DD">
            <w:rPr>
              <w:bCs/>
            </w:rPr>
            <w:fldChar w:fldCharType="end"/>
          </w:r>
        </w:p>
      </w:sdtContent>
    </w:sdt>
    <w:p w14:paraId="0EC80386" w14:textId="77777777" w:rsidR="008923FA" w:rsidRPr="00AE02DD" w:rsidRDefault="008923FA">
      <w:pPr>
        <w:spacing w:line="240" w:lineRule="auto"/>
        <w:jc w:val="left"/>
        <w:rPr>
          <w:bCs/>
        </w:rPr>
      </w:pPr>
      <w:r w:rsidRPr="00AE02DD">
        <w:rPr>
          <w:bCs/>
        </w:rPr>
        <w:br w:type="page"/>
      </w:r>
    </w:p>
    <w:p w14:paraId="2A2BFBB5" w14:textId="2870E9D9" w:rsidR="007C1F56" w:rsidRPr="00AE02DD" w:rsidRDefault="006D6DFA" w:rsidP="008923FA">
      <w:pPr>
        <w:pStyle w:val="Heading1"/>
        <w:numPr>
          <w:ilvl w:val="0"/>
          <w:numId w:val="0"/>
        </w:numPr>
        <w:ind w:left="360" w:hanging="360"/>
        <w:jc w:val="both"/>
      </w:pPr>
      <w:r w:rsidRPr="00AE02DD">
        <w:lastRenderedPageBreak/>
        <w:t>Зургийн жагсаалт</w:t>
      </w:r>
    </w:p>
    <w:p w14:paraId="420E91AE" w14:textId="2E436412" w:rsidR="00B10AB4" w:rsidRPr="00AE02DD" w:rsidRDefault="008923FA">
      <w:pPr>
        <w:pStyle w:val="TableofFigures"/>
        <w:tabs>
          <w:tab w:val="right" w:leader="dot" w:pos="9344"/>
        </w:tabs>
        <w:rPr>
          <w:rFonts w:eastAsiaTheme="minorEastAsia"/>
          <w:kern w:val="2"/>
          <w14:ligatures w14:val="standardContextual"/>
        </w:rPr>
      </w:pPr>
      <w:r w:rsidRPr="00AE02DD">
        <w:fldChar w:fldCharType="begin"/>
      </w:r>
      <w:r w:rsidRPr="00AE02DD">
        <w:instrText xml:space="preserve"> TOC \c "Зураг" </w:instrText>
      </w:r>
      <w:r w:rsidRPr="00AE02DD">
        <w:fldChar w:fldCharType="separate"/>
      </w:r>
      <w:r w:rsidR="00B10AB4" w:rsidRPr="00AE02DD">
        <w:rPr>
          <w:i/>
          <w:iCs/>
        </w:rPr>
        <w:t>Зураг 1 Аяллын төлөвлөгөө нэмэх</w:t>
      </w:r>
      <w:r w:rsidR="00B10AB4" w:rsidRPr="00AE02DD">
        <w:tab/>
      </w:r>
      <w:r w:rsidR="00B10AB4" w:rsidRPr="00AE02DD">
        <w:fldChar w:fldCharType="begin"/>
      </w:r>
      <w:r w:rsidR="00B10AB4" w:rsidRPr="00AE02DD">
        <w:instrText xml:space="preserve"> PAGEREF _Toc218514094 \h </w:instrText>
      </w:r>
      <w:r w:rsidR="00B10AB4" w:rsidRPr="00AE02DD">
        <w:fldChar w:fldCharType="separate"/>
      </w:r>
      <w:r w:rsidR="00FC57CF" w:rsidRPr="00AE02DD">
        <w:t>3</w:t>
      </w:r>
      <w:r w:rsidR="00B10AB4" w:rsidRPr="00AE02DD">
        <w:fldChar w:fldCharType="end"/>
      </w:r>
    </w:p>
    <w:p w14:paraId="43F7927B" w14:textId="6E85F810"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 Аяллын төлөвлөгөөнүүд</w:t>
      </w:r>
      <w:r w:rsidRPr="00AE02DD">
        <w:tab/>
      </w:r>
      <w:r w:rsidRPr="00AE02DD">
        <w:fldChar w:fldCharType="begin"/>
      </w:r>
      <w:r w:rsidRPr="00AE02DD">
        <w:instrText xml:space="preserve"> PAGEREF _Toc218514095 \h </w:instrText>
      </w:r>
      <w:r w:rsidRPr="00AE02DD">
        <w:fldChar w:fldCharType="separate"/>
      </w:r>
      <w:r w:rsidR="00FC57CF" w:rsidRPr="00AE02DD">
        <w:t>3</w:t>
      </w:r>
      <w:r w:rsidRPr="00AE02DD">
        <w:fldChar w:fldCharType="end"/>
      </w:r>
    </w:p>
    <w:p w14:paraId="0BBB6376" w14:textId="6DE94A07"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3 Аяллын төлөвлөгөө дэлгэрэнгүй</w:t>
      </w:r>
      <w:r w:rsidRPr="00AE02DD">
        <w:tab/>
      </w:r>
      <w:r w:rsidRPr="00AE02DD">
        <w:fldChar w:fldCharType="begin"/>
      </w:r>
      <w:r w:rsidRPr="00AE02DD">
        <w:instrText xml:space="preserve"> PAGEREF _Toc218514096 \h </w:instrText>
      </w:r>
      <w:r w:rsidRPr="00AE02DD">
        <w:fldChar w:fldCharType="separate"/>
      </w:r>
      <w:r w:rsidR="00FC57CF" w:rsidRPr="00AE02DD">
        <w:t>4</w:t>
      </w:r>
      <w:r w:rsidRPr="00AE02DD">
        <w:fldChar w:fldCharType="end"/>
      </w:r>
    </w:p>
    <w:p w14:paraId="2EE35320" w14:textId="41AB14CA"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4 Аяллын төлөвлөгөө газрын зураг</w:t>
      </w:r>
      <w:r w:rsidRPr="00AE02DD">
        <w:tab/>
      </w:r>
      <w:r w:rsidRPr="00AE02DD">
        <w:fldChar w:fldCharType="begin"/>
      </w:r>
      <w:r w:rsidRPr="00AE02DD">
        <w:instrText xml:space="preserve"> PAGEREF _Toc218514097 \h </w:instrText>
      </w:r>
      <w:r w:rsidRPr="00AE02DD">
        <w:fldChar w:fldCharType="separate"/>
      </w:r>
      <w:r w:rsidR="00FC57CF" w:rsidRPr="00AE02DD">
        <w:t>4</w:t>
      </w:r>
      <w:r w:rsidRPr="00AE02DD">
        <w:fldChar w:fldCharType="end"/>
      </w:r>
    </w:p>
    <w:p w14:paraId="61F8C15F" w14:textId="27510BD3"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5 Use Case</w:t>
      </w:r>
      <w:r w:rsidRPr="00AE02DD">
        <w:tab/>
      </w:r>
      <w:r w:rsidRPr="00AE02DD">
        <w:fldChar w:fldCharType="begin"/>
      </w:r>
      <w:r w:rsidRPr="00AE02DD">
        <w:instrText xml:space="preserve"> PAGEREF _Toc218514098 \h </w:instrText>
      </w:r>
      <w:r w:rsidRPr="00AE02DD">
        <w:fldChar w:fldCharType="separate"/>
      </w:r>
      <w:r w:rsidR="00FC57CF" w:rsidRPr="00AE02DD">
        <w:t>7</w:t>
      </w:r>
      <w:r w:rsidRPr="00AE02DD">
        <w:fldChar w:fldCharType="end"/>
      </w:r>
    </w:p>
    <w:p w14:paraId="1F1F560B" w14:textId="78C47D63"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6 Python</w:t>
      </w:r>
      <w:r w:rsidRPr="00AE02DD">
        <w:tab/>
      </w:r>
      <w:r w:rsidRPr="00AE02DD">
        <w:fldChar w:fldCharType="begin"/>
      </w:r>
      <w:r w:rsidRPr="00AE02DD">
        <w:instrText xml:space="preserve"> PAGEREF _Toc218514099 \h </w:instrText>
      </w:r>
      <w:r w:rsidRPr="00AE02DD">
        <w:fldChar w:fldCharType="separate"/>
      </w:r>
      <w:r w:rsidR="00FC57CF" w:rsidRPr="00AE02DD">
        <w:t>8</w:t>
      </w:r>
      <w:r w:rsidRPr="00AE02DD">
        <w:fldChar w:fldCharType="end"/>
      </w:r>
    </w:p>
    <w:p w14:paraId="1034B97E" w14:textId="3B6C2767"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7 Django</w:t>
      </w:r>
      <w:r w:rsidRPr="00AE02DD">
        <w:tab/>
      </w:r>
      <w:r w:rsidRPr="00AE02DD">
        <w:fldChar w:fldCharType="begin"/>
      </w:r>
      <w:r w:rsidRPr="00AE02DD">
        <w:instrText xml:space="preserve"> PAGEREF _Toc218514100 \h </w:instrText>
      </w:r>
      <w:r w:rsidRPr="00AE02DD">
        <w:fldChar w:fldCharType="separate"/>
      </w:r>
      <w:r w:rsidR="00FC57CF" w:rsidRPr="00AE02DD">
        <w:t>10</w:t>
      </w:r>
      <w:r w:rsidRPr="00AE02DD">
        <w:fldChar w:fldCharType="end"/>
      </w:r>
    </w:p>
    <w:p w14:paraId="51BCD3EA" w14:textId="4113F7B5"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8 Flutter</w:t>
      </w:r>
      <w:r w:rsidRPr="00AE02DD">
        <w:tab/>
      </w:r>
      <w:r w:rsidRPr="00AE02DD">
        <w:fldChar w:fldCharType="begin"/>
      </w:r>
      <w:r w:rsidRPr="00AE02DD">
        <w:instrText xml:space="preserve"> PAGEREF _Toc218514101 \h </w:instrText>
      </w:r>
      <w:r w:rsidRPr="00AE02DD">
        <w:fldChar w:fldCharType="separate"/>
      </w:r>
      <w:r w:rsidR="00FC57CF" w:rsidRPr="00AE02DD">
        <w:t>11</w:t>
      </w:r>
      <w:r w:rsidRPr="00AE02DD">
        <w:fldChar w:fldCharType="end"/>
      </w:r>
    </w:p>
    <w:p w14:paraId="541A9A3D" w14:textId="08D1C3EF"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9 PostgreSQL</w:t>
      </w:r>
      <w:r w:rsidRPr="00AE02DD">
        <w:tab/>
      </w:r>
      <w:r w:rsidRPr="00AE02DD">
        <w:fldChar w:fldCharType="begin"/>
      </w:r>
      <w:r w:rsidRPr="00AE02DD">
        <w:instrText xml:space="preserve"> PAGEREF _Toc218514102 \h </w:instrText>
      </w:r>
      <w:r w:rsidRPr="00AE02DD">
        <w:fldChar w:fldCharType="separate"/>
      </w:r>
      <w:r w:rsidR="00FC57CF" w:rsidRPr="00AE02DD">
        <w:t>12</w:t>
      </w:r>
      <w:r w:rsidRPr="00AE02DD">
        <w:fldChar w:fldCharType="end"/>
      </w:r>
    </w:p>
    <w:p w14:paraId="1B9BF506" w14:textId="7771F9B3"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10 Объект холбоос диаграмм</w:t>
      </w:r>
      <w:r w:rsidRPr="00AE02DD">
        <w:tab/>
      </w:r>
      <w:r w:rsidRPr="00AE02DD">
        <w:fldChar w:fldCharType="begin"/>
      </w:r>
      <w:r w:rsidRPr="00AE02DD">
        <w:instrText xml:space="preserve"> PAGEREF _Toc218514103 \h </w:instrText>
      </w:r>
      <w:r w:rsidRPr="00AE02DD">
        <w:fldChar w:fldCharType="separate"/>
      </w:r>
      <w:r w:rsidR="00FC57CF" w:rsidRPr="00AE02DD">
        <w:t>14</w:t>
      </w:r>
      <w:r w:rsidRPr="00AE02DD">
        <w:fldChar w:fldCharType="end"/>
      </w:r>
    </w:p>
    <w:p w14:paraId="49139902" w14:textId="15B8169D"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11 Өгөгдлийн ерөнхий схем</w:t>
      </w:r>
      <w:r w:rsidRPr="00AE02DD">
        <w:tab/>
      </w:r>
      <w:r w:rsidRPr="00AE02DD">
        <w:fldChar w:fldCharType="begin"/>
      </w:r>
      <w:r w:rsidRPr="00AE02DD">
        <w:instrText xml:space="preserve"> PAGEREF _Toc218514104 \h </w:instrText>
      </w:r>
      <w:r w:rsidRPr="00AE02DD">
        <w:fldChar w:fldCharType="separate"/>
      </w:r>
      <w:r w:rsidR="00FC57CF" w:rsidRPr="00AE02DD">
        <w:t>15</w:t>
      </w:r>
      <w:r w:rsidRPr="00AE02DD">
        <w:fldChar w:fldCharType="end"/>
      </w:r>
    </w:p>
    <w:p w14:paraId="0FE1B38D" w14:textId="3B97FE21"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12 Class диаграмм</w:t>
      </w:r>
      <w:r w:rsidRPr="00AE02DD">
        <w:tab/>
      </w:r>
      <w:r w:rsidRPr="00AE02DD">
        <w:fldChar w:fldCharType="begin"/>
      </w:r>
      <w:r w:rsidRPr="00AE02DD">
        <w:instrText xml:space="preserve"> PAGEREF _Toc218514105 \h </w:instrText>
      </w:r>
      <w:r w:rsidRPr="00AE02DD">
        <w:fldChar w:fldCharType="separate"/>
      </w:r>
      <w:r w:rsidR="00FC57CF" w:rsidRPr="00AE02DD">
        <w:t>16</w:t>
      </w:r>
      <w:r w:rsidRPr="00AE02DD">
        <w:fldChar w:fldCharType="end"/>
      </w:r>
    </w:p>
    <w:p w14:paraId="60B1E92F" w14:textId="14BF04ED"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13 Sequence диаграмм</w:t>
      </w:r>
      <w:r w:rsidRPr="00AE02DD">
        <w:tab/>
      </w:r>
      <w:r w:rsidRPr="00AE02DD">
        <w:fldChar w:fldCharType="begin"/>
      </w:r>
      <w:r w:rsidRPr="00AE02DD">
        <w:instrText xml:space="preserve"> PAGEREF _Toc218514106 \h </w:instrText>
      </w:r>
      <w:r w:rsidRPr="00AE02DD">
        <w:fldChar w:fldCharType="separate"/>
      </w:r>
      <w:r w:rsidR="00FC57CF" w:rsidRPr="00AE02DD">
        <w:t>17</w:t>
      </w:r>
      <w:r w:rsidRPr="00AE02DD">
        <w:fldChar w:fldCharType="end"/>
      </w:r>
    </w:p>
    <w:p w14:paraId="244B9C6C" w14:textId="732BB0A1"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14 State Chart диаграмм</w:t>
      </w:r>
      <w:r w:rsidRPr="00AE02DD">
        <w:tab/>
      </w:r>
      <w:r w:rsidRPr="00AE02DD">
        <w:fldChar w:fldCharType="begin"/>
      </w:r>
      <w:r w:rsidRPr="00AE02DD">
        <w:instrText xml:space="preserve"> PAGEREF _Toc218514107 \h </w:instrText>
      </w:r>
      <w:r w:rsidRPr="00AE02DD">
        <w:fldChar w:fldCharType="separate"/>
      </w:r>
      <w:r w:rsidR="00FC57CF" w:rsidRPr="00AE02DD">
        <w:t>18</w:t>
      </w:r>
      <w:r w:rsidRPr="00AE02DD">
        <w:fldChar w:fldCharType="end"/>
      </w:r>
    </w:p>
    <w:p w14:paraId="03BCA7BD" w14:textId="742EDB42"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15 Activity диаграмм</w:t>
      </w:r>
      <w:r w:rsidRPr="00AE02DD">
        <w:tab/>
      </w:r>
      <w:r w:rsidRPr="00AE02DD">
        <w:fldChar w:fldCharType="begin"/>
      </w:r>
      <w:r w:rsidRPr="00AE02DD">
        <w:instrText xml:space="preserve"> PAGEREF _Toc218514108 \h </w:instrText>
      </w:r>
      <w:r w:rsidRPr="00AE02DD">
        <w:fldChar w:fldCharType="separate"/>
      </w:r>
      <w:r w:rsidR="00FC57CF" w:rsidRPr="00AE02DD">
        <w:t>19</w:t>
      </w:r>
      <w:r w:rsidRPr="00AE02DD">
        <w:fldChar w:fldCharType="end"/>
      </w:r>
    </w:p>
    <w:p w14:paraId="777BC297" w14:textId="0C0C109A"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16 Collebration диаграмм</w:t>
      </w:r>
      <w:r w:rsidRPr="00AE02DD">
        <w:tab/>
      </w:r>
      <w:r w:rsidRPr="00AE02DD">
        <w:fldChar w:fldCharType="begin"/>
      </w:r>
      <w:r w:rsidRPr="00AE02DD">
        <w:instrText xml:space="preserve"> PAGEREF _Toc218514109 \h </w:instrText>
      </w:r>
      <w:r w:rsidRPr="00AE02DD">
        <w:fldChar w:fldCharType="separate"/>
      </w:r>
      <w:r w:rsidR="00FC57CF" w:rsidRPr="00AE02DD">
        <w:t>20</w:t>
      </w:r>
      <w:r w:rsidRPr="00AE02DD">
        <w:fldChar w:fldCharType="end"/>
      </w:r>
    </w:p>
    <w:p w14:paraId="61E51F41" w14:textId="14537762"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17 Component диаграмм</w:t>
      </w:r>
      <w:r w:rsidRPr="00AE02DD">
        <w:tab/>
      </w:r>
      <w:r w:rsidRPr="00AE02DD">
        <w:fldChar w:fldCharType="begin"/>
      </w:r>
      <w:r w:rsidRPr="00AE02DD">
        <w:instrText xml:space="preserve"> PAGEREF _Toc218514110 \h </w:instrText>
      </w:r>
      <w:r w:rsidRPr="00AE02DD">
        <w:fldChar w:fldCharType="separate"/>
      </w:r>
      <w:r w:rsidR="00FC57CF" w:rsidRPr="00AE02DD">
        <w:t>20</w:t>
      </w:r>
      <w:r w:rsidRPr="00AE02DD">
        <w:fldChar w:fldCharType="end"/>
      </w:r>
    </w:p>
    <w:p w14:paraId="2DECD8F5" w14:textId="636887CE"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18 Deployment диаграмм</w:t>
      </w:r>
      <w:r w:rsidRPr="00AE02DD">
        <w:tab/>
      </w:r>
      <w:r w:rsidRPr="00AE02DD">
        <w:fldChar w:fldCharType="begin"/>
      </w:r>
      <w:r w:rsidRPr="00AE02DD">
        <w:instrText xml:space="preserve"> PAGEREF _Toc218514111 \h </w:instrText>
      </w:r>
      <w:r w:rsidRPr="00AE02DD">
        <w:fldChar w:fldCharType="separate"/>
      </w:r>
      <w:r w:rsidR="00FC57CF" w:rsidRPr="00AE02DD">
        <w:t>21</w:t>
      </w:r>
      <w:r w:rsidRPr="00AE02DD">
        <w:fldChar w:fldCharType="end"/>
      </w:r>
    </w:p>
    <w:p w14:paraId="724BE865" w14:textId="6B7F99B6"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19 Network диаграмм</w:t>
      </w:r>
      <w:r w:rsidRPr="00AE02DD">
        <w:tab/>
      </w:r>
      <w:r w:rsidRPr="00AE02DD">
        <w:fldChar w:fldCharType="begin"/>
      </w:r>
      <w:r w:rsidRPr="00AE02DD">
        <w:instrText xml:space="preserve"> PAGEREF _Toc218514112 \h </w:instrText>
      </w:r>
      <w:r w:rsidRPr="00AE02DD">
        <w:fldChar w:fldCharType="separate"/>
      </w:r>
      <w:r w:rsidR="00FC57CF" w:rsidRPr="00AE02DD">
        <w:t>22</w:t>
      </w:r>
      <w:r w:rsidRPr="00AE02DD">
        <w:fldChar w:fldCharType="end"/>
      </w:r>
    </w:p>
    <w:p w14:paraId="651F7023" w14:textId="34A49193"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20 Login хуудас</w:t>
      </w:r>
      <w:r w:rsidRPr="00AE02DD">
        <w:tab/>
      </w:r>
      <w:r w:rsidRPr="00AE02DD">
        <w:fldChar w:fldCharType="begin"/>
      </w:r>
      <w:r w:rsidRPr="00AE02DD">
        <w:instrText xml:space="preserve"> PAGEREF _Toc218514113 \h </w:instrText>
      </w:r>
      <w:r w:rsidRPr="00AE02DD">
        <w:fldChar w:fldCharType="separate"/>
      </w:r>
      <w:r w:rsidR="00FC57CF" w:rsidRPr="00AE02DD">
        <w:t>23</w:t>
      </w:r>
      <w:r w:rsidRPr="00AE02DD">
        <w:fldChar w:fldCharType="end"/>
      </w:r>
    </w:p>
    <w:p w14:paraId="021DDBE4" w14:textId="26D2590D"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21 Register хуудас</w:t>
      </w:r>
      <w:r w:rsidRPr="00AE02DD">
        <w:tab/>
      </w:r>
      <w:r w:rsidRPr="00AE02DD">
        <w:fldChar w:fldCharType="begin"/>
      </w:r>
      <w:r w:rsidRPr="00AE02DD">
        <w:instrText xml:space="preserve"> PAGEREF _Toc218514114 \h </w:instrText>
      </w:r>
      <w:r w:rsidRPr="00AE02DD">
        <w:fldChar w:fldCharType="separate"/>
      </w:r>
      <w:r w:rsidR="00FC57CF" w:rsidRPr="00AE02DD">
        <w:t>23</w:t>
      </w:r>
      <w:r w:rsidRPr="00AE02DD">
        <w:fldChar w:fldCharType="end"/>
      </w:r>
    </w:p>
    <w:p w14:paraId="4E895FE4" w14:textId="4DD2D810"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22 Home хуудас</w:t>
      </w:r>
      <w:r w:rsidRPr="00AE02DD">
        <w:tab/>
      </w:r>
      <w:r w:rsidRPr="00AE02DD">
        <w:fldChar w:fldCharType="begin"/>
      </w:r>
      <w:r w:rsidRPr="00AE02DD">
        <w:instrText xml:space="preserve"> PAGEREF _Toc218514115 \h </w:instrText>
      </w:r>
      <w:r w:rsidRPr="00AE02DD">
        <w:fldChar w:fldCharType="separate"/>
      </w:r>
      <w:r w:rsidR="00FC57CF" w:rsidRPr="00AE02DD">
        <w:t>24</w:t>
      </w:r>
      <w:r w:rsidRPr="00AE02DD">
        <w:fldChar w:fldCharType="end"/>
      </w:r>
    </w:p>
    <w:p w14:paraId="0730922A" w14:textId="21ED323C"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23 User profile хуудас</w:t>
      </w:r>
      <w:r w:rsidRPr="00AE02DD">
        <w:tab/>
      </w:r>
      <w:r w:rsidRPr="00AE02DD">
        <w:fldChar w:fldCharType="begin"/>
      </w:r>
      <w:r w:rsidRPr="00AE02DD">
        <w:instrText xml:space="preserve"> PAGEREF _Toc218514116 \h </w:instrText>
      </w:r>
      <w:r w:rsidRPr="00AE02DD">
        <w:fldChar w:fldCharType="separate"/>
      </w:r>
      <w:r w:rsidR="00FC57CF" w:rsidRPr="00AE02DD">
        <w:t>24</w:t>
      </w:r>
      <w:r w:rsidRPr="00AE02DD">
        <w:fldChar w:fldCharType="end"/>
      </w:r>
    </w:p>
    <w:p w14:paraId="6D6401B0" w14:textId="3C337DC5"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24 Travel Goal хуудас</w:t>
      </w:r>
      <w:r w:rsidRPr="00AE02DD">
        <w:tab/>
      </w:r>
      <w:r w:rsidRPr="00AE02DD">
        <w:fldChar w:fldCharType="begin"/>
      </w:r>
      <w:r w:rsidRPr="00AE02DD">
        <w:instrText xml:space="preserve"> PAGEREF _Toc218514117 \h </w:instrText>
      </w:r>
      <w:r w:rsidRPr="00AE02DD">
        <w:fldChar w:fldCharType="separate"/>
      </w:r>
      <w:r w:rsidR="00FC57CF" w:rsidRPr="00AE02DD">
        <w:t>25</w:t>
      </w:r>
      <w:r w:rsidRPr="00AE02DD">
        <w:fldChar w:fldCharType="end"/>
      </w:r>
    </w:p>
    <w:p w14:paraId="30A1B220" w14:textId="4F1486A9"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25 Add trip хуудас</w:t>
      </w:r>
      <w:r w:rsidRPr="00AE02DD">
        <w:tab/>
      </w:r>
      <w:r w:rsidRPr="00AE02DD">
        <w:fldChar w:fldCharType="begin"/>
      </w:r>
      <w:r w:rsidRPr="00AE02DD">
        <w:instrText xml:space="preserve"> PAGEREF _Toc218514118 \h </w:instrText>
      </w:r>
      <w:r w:rsidRPr="00AE02DD">
        <w:fldChar w:fldCharType="separate"/>
      </w:r>
      <w:r w:rsidR="00FC57CF" w:rsidRPr="00AE02DD">
        <w:t>25</w:t>
      </w:r>
      <w:r w:rsidRPr="00AE02DD">
        <w:fldChar w:fldCharType="end"/>
      </w:r>
    </w:p>
    <w:p w14:paraId="463B52C3" w14:textId="58DBB36B"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26 My blog хуудас</w:t>
      </w:r>
      <w:r w:rsidRPr="00AE02DD">
        <w:tab/>
      </w:r>
      <w:r w:rsidRPr="00AE02DD">
        <w:fldChar w:fldCharType="begin"/>
      </w:r>
      <w:r w:rsidRPr="00AE02DD">
        <w:instrText xml:space="preserve"> PAGEREF _Toc218514119 \h </w:instrText>
      </w:r>
      <w:r w:rsidRPr="00AE02DD">
        <w:fldChar w:fldCharType="separate"/>
      </w:r>
      <w:r w:rsidR="00FC57CF" w:rsidRPr="00AE02DD">
        <w:t>26</w:t>
      </w:r>
      <w:r w:rsidRPr="00AE02DD">
        <w:fldChar w:fldCharType="end"/>
      </w:r>
    </w:p>
    <w:p w14:paraId="6CE2D436" w14:textId="4517A2ED"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27 Add Blog хуудас</w:t>
      </w:r>
      <w:r w:rsidRPr="00AE02DD">
        <w:tab/>
      </w:r>
      <w:r w:rsidRPr="00AE02DD">
        <w:fldChar w:fldCharType="begin"/>
      </w:r>
      <w:r w:rsidRPr="00AE02DD">
        <w:instrText xml:space="preserve"> PAGEREF _Toc218514120 \h </w:instrText>
      </w:r>
      <w:r w:rsidRPr="00AE02DD">
        <w:fldChar w:fldCharType="separate"/>
      </w:r>
      <w:r w:rsidR="00FC57CF" w:rsidRPr="00AE02DD">
        <w:t>26</w:t>
      </w:r>
      <w:r w:rsidRPr="00AE02DD">
        <w:fldChar w:fldCharType="end"/>
      </w:r>
    </w:p>
    <w:p w14:paraId="54F3FF7F" w14:textId="36E46473"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28 Коммент хуудас</w:t>
      </w:r>
      <w:r w:rsidRPr="00AE02DD">
        <w:tab/>
      </w:r>
      <w:r w:rsidRPr="00AE02DD">
        <w:fldChar w:fldCharType="begin"/>
      </w:r>
      <w:r w:rsidRPr="00AE02DD">
        <w:instrText xml:space="preserve"> PAGEREF _Toc218514121 \h </w:instrText>
      </w:r>
      <w:r w:rsidRPr="00AE02DD">
        <w:fldChar w:fldCharType="separate"/>
      </w:r>
      <w:r w:rsidR="00FC57CF" w:rsidRPr="00AE02DD">
        <w:t>27</w:t>
      </w:r>
      <w:r w:rsidRPr="00AE02DD">
        <w:fldChar w:fldCharType="end"/>
      </w:r>
    </w:p>
    <w:p w14:paraId="2F9D89EC" w14:textId="3FACE031"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29 Хайлтын хуудас</w:t>
      </w:r>
      <w:r w:rsidRPr="00AE02DD">
        <w:tab/>
      </w:r>
      <w:r w:rsidRPr="00AE02DD">
        <w:fldChar w:fldCharType="begin"/>
      </w:r>
      <w:r w:rsidRPr="00AE02DD">
        <w:instrText xml:space="preserve"> PAGEREF _Toc218514122 \h </w:instrText>
      </w:r>
      <w:r w:rsidRPr="00AE02DD">
        <w:fldChar w:fldCharType="separate"/>
      </w:r>
      <w:r w:rsidR="00FC57CF" w:rsidRPr="00AE02DD">
        <w:t>27</w:t>
      </w:r>
      <w:r w:rsidRPr="00AE02DD">
        <w:fldChar w:fldCharType="end"/>
      </w:r>
    </w:p>
    <w:p w14:paraId="49C0F3F5" w14:textId="2F8421C5"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30 Профайл хуудас</w:t>
      </w:r>
      <w:r w:rsidRPr="00AE02DD">
        <w:tab/>
      </w:r>
      <w:r w:rsidRPr="00AE02DD">
        <w:fldChar w:fldCharType="begin"/>
      </w:r>
      <w:r w:rsidRPr="00AE02DD">
        <w:instrText xml:space="preserve"> PAGEREF _Toc218514123 \h </w:instrText>
      </w:r>
      <w:r w:rsidRPr="00AE02DD">
        <w:fldChar w:fldCharType="separate"/>
      </w:r>
      <w:r w:rsidR="00FC57CF" w:rsidRPr="00AE02DD">
        <w:t>28</w:t>
      </w:r>
      <w:r w:rsidRPr="00AE02DD">
        <w:fldChar w:fldCharType="end"/>
      </w:r>
    </w:p>
    <w:p w14:paraId="0A5BD3F3" w14:textId="3D039B79" w:rsidR="00B10AB4" w:rsidRPr="00AE02DD" w:rsidRDefault="00B10AB4">
      <w:pPr>
        <w:pStyle w:val="TableofFigures"/>
        <w:tabs>
          <w:tab w:val="right" w:leader="dot" w:pos="9344"/>
        </w:tabs>
        <w:rPr>
          <w:rFonts w:eastAsiaTheme="minorEastAsia"/>
          <w:kern w:val="2"/>
          <w14:ligatures w14:val="standardContextual"/>
        </w:rPr>
      </w:pPr>
      <w:r w:rsidRPr="00AE02DD">
        <w:rPr>
          <w:i/>
          <w:iCs/>
        </w:rPr>
        <w:t>Зураг 31 Personal Detail хуудас</w:t>
      </w:r>
      <w:r w:rsidRPr="00AE02DD">
        <w:tab/>
      </w:r>
      <w:r w:rsidRPr="00AE02DD">
        <w:fldChar w:fldCharType="begin"/>
      </w:r>
      <w:r w:rsidRPr="00AE02DD">
        <w:instrText xml:space="preserve"> PAGEREF _Toc218514124 \h </w:instrText>
      </w:r>
      <w:r w:rsidRPr="00AE02DD">
        <w:fldChar w:fldCharType="separate"/>
      </w:r>
      <w:r w:rsidR="00FC57CF" w:rsidRPr="00AE02DD">
        <w:t>28</w:t>
      </w:r>
      <w:r w:rsidRPr="00AE02DD">
        <w:fldChar w:fldCharType="end"/>
      </w:r>
    </w:p>
    <w:p w14:paraId="27172654" w14:textId="7FDED1DD" w:rsidR="00A75017" w:rsidRPr="00AE02DD" w:rsidRDefault="008923FA" w:rsidP="00B25E4C">
      <w:pPr>
        <w:spacing w:line="276" w:lineRule="auto"/>
      </w:pPr>
      <w:r w:rsidRPr="00AE02DD">
        <w:fldChar w:fldCharType="end"/>
      </w:r>
    </w:p>
    <w:p w14:paraId="0843640A" w14:textId="77777777" w:rsidR="00A42365" w:rsidRPr="00AE02DD" w:rsidRDefault="00A42365" w:rsidP="00A42365"/>
    <w:p w14:paraId="29333DE3" w14:textId="2683D810" w:rsidR="00A42365" w:rsidRPr="00AE02DD" w:rsidRDefault="00A42365" w:rsidP="00A42365">
      <w:pPr>
        <w:tabs>
          <w:tab w:val="left" w:pos="1124"/>
        </w:tabs>
      </w:pPr>
      <w:r w:rsidRPr="00AE02DD">
        <w:tab/>
      </w:r>
    </w:p>
    <w:p w14:paraId="3E26379D" w14:textId="414E7DB3" w:rsidR="00A75017" w:rsidRPr="00AE02DD" w:rsidRDefault="006D6DFA" w:rsidP="000A13C3">
      <w:pPr>
        <w:pStyle w:val="Heading1"/>
        <w:numPr>
          <w:ilvl w:val="0"/>
          <w:numId w:val="0"/>
        </w:numPr>
        <w:spacing w:line="276" w:lineRule="auto"/>
        <w:ind w:left="360" w:hanging="360"/>
        <w:jc w:val="left"/>
        <w:rPr>
          <w:bCs/>
        </w:rPr>
      </w:pPr>
      <w:bookmarkStart w:id="4" w:name="_Toc218508784"/>
      <w:r w:rsidRPr="00AE02DD">
        <w:rPr>
          <w:bCs/>
        </w:rPr>
        <w:t>Хүснэгтийн жагсаалт</w:t>
      </w:r>
      <w:bookmarkEnd w:id="4"/>
    </w:p>
    <w:p w14:paraId="2C1D9CA1" w14:textId="42ECDD0F" w:rsidR="000F7B3D" w:rsidRPr="00AE02DD" w:rsidRDefault="00D62021">
      <w:pPr>
        <w:pStyle w:val="TableofFigures"/>
        <w:tabs>
          <w:tab w:val="right" w:leader="dot" w:pos="9344"/>
        </w:tabs>
        <w:rPr>
          <w:rFonts w:eastAsiaTheme="minorEastAsia"/>
          <w:kern w:val="2"/>
          <w14:ligatures w14:val="standardContextual"/>
        </w:rPr>
      </w:pPr>
      <w:r w:rsidRPr="00AE02DD">
        <w:rPr>
          <w:bCs/>
          <w:caps/>
        </w:rPr>
        <w:fldChar w:fldCharType="begin"/>
      </w:r>
      <w:r w:rsidRPr="00AE02DD">
        <w:rPr>
          <w:bCs/>
          <w:caps/>
        </w:rPr>
        <w:instrText xml:space="preserve"> TOC \c "Хүснэгт" </w:instrText>
      </w:r>
      <w:r w:rsidRPr="00AE02DD">
        <w:rPr>
          <w:bCs/>
          <w:caps/>
        </w:rPr>
        <w:fldChar w:fldCharType="separate"/>
      </w:r>
      <w:r w:rsidR="000F7B3D" w:rsidRPr="00AE02DD">
        <w:rPr>
          <w:i/>
          <w:iCs/>
        </w:rPr>
        <w:t>Хүснэгт 1 Хэрэглэгч бүртгүүлэх, нэвтрэх</w:t>
      </w:r>
      <w:r w:rsidR="000F7B3D" w:rsidRPr="00AE02DD">
        <w:tab/>
      </w:r>
      <w:r w:rsidR="000F7B3D" w:rsidRPr="00AE02DD">
        <w:fldChar w:fldCharType="begin"/>
      </w:r>
      <w:r w:rsidR="000F7B3D" w:rsidRPr="00AE02DD">
        <w:instrText xml:space="preserve"> PAGEREF _Toc218515911 \h </w:instrText>
      </w:r>
      <w:r w:rsidR="000F7B3D" w:rsidRPr="00AE02DD">
        <w:fldChar w:fldCharType="separate"/>
      </w:r>
      <w:r w:rsidR="00FC57CF" w:rsidRPr="00AE02DD">
        <w:t>5</w:t>
      </w:r>
      <w:r w:rsidR="000F7B3D" w:rsidRPr="00AE02DD">
        <w:fldChar w:fldCharType="end"/>
      </w:r>
    </w:p>
    <w:p w14:paraId="070E9A91" w14:textId="7D49AD15" w:rsidR="000F7B3D" w:rsidRPr="00AE02DD" w:rsidRDefault="000F7B3D">
      <w:pPr>
        <w:pStyle w:val="TableofFigures"/>
        <w:tabs>
          <w:tab w:val="right" w:leader="dot" w:pos="9344"/>
        </w:tabs>
        <w:rPr>
          <w:rFonts w:eastAsiaTheme="minorEastAsia"/>
          <w:kern w:val="2"/>
          <w14:ligatures w14:val="standardContextual"/>
        </w:rPr>
      </w:pPr>
      <w:r w:rsidRPr="00AE02DD">
        <w:rPr>
          <w:i/>
          <w:iCs/>
        </w:rPr>
        <w:t>Хүснэгт 2 Аяллын Bucket List үүсгэх</w:t>
      </w:r>
      <w:r w:rsidRPr="00AE02DD">
        <w:tab/>
      </w:r>
      <w:r w:rsidRPr="00AE02DD">
        <w:fldChar w:fldCharType="begin"/>
      </w:r>
      <w:r w:rsidRPr="00AE02DD">
        <w:instrText xml:space="preserve"> PAGEREF _Toc218515912 \h </w:instrText>
      </w:r>
      <w:r w:rsidRPr="00AE02DD">
        <w:fldChar w:fldCharType="separate"/>
      </w:r>
      <w:r w:rsidR="00FC57CF" w:rsidRPr="00AE02DD">
        <w:t>5</w:t>
      </w:r>
      <w:r w:rsidRPr="00AE02DD">
        <w:fldChar w:fldCharType="end"/>
      </w:r>
    </w:p>
    <w:p w14:paraId="564C6A7E" w14:textId="2CFFF8C8" w:rsidR="000F7B3D" w:rsidRPr="00AE02DD" w:rsidRDefault="000F7B3D">
      <w:pPr>
        <w:pStyle w:val="TableofFigures"/>
        <w:tabs>
          <w:tab w:val="right" w:leader="dot" w:pos="9344"/>
        </w:tabs>
        <w:rPr>
          <w:rFonts w:eastAsiaTheme="minorEastAsia"/>
          <w:kern w:val="2"/>
          <w14:ligatures w14:val="standardContextual"/>
        </w:rPr>
      </w:pPr>
      <w:r w:rsidRPr="00AE02DD">
        <w:rPr>
          <w:i/>
          <w:iCs/>
        </w:rPr>
        <w:t>Хүснэгт 3 Аяллын түүх үүсгэх, хуваалцах</w:t>
      </w:r>
      <w:r w:rsidRPr="00AE02DD">
        <w:tab/>
      </w:r>
      <w:r w:rsidRPr="00AE02DD">
        <w:fldChar w:fldCharType="begin"/>
      </w:r>
      <w:r w:rsidRPr="00AE02DD">
        <w:instrText xml:space="preserve"> PAGEREF _Toc218515913 \h </w:instrText>
      </w:r>
      <w:r w:rsidRPr="00AE02DD">
        <w:fldChar w:fldCharType="separate"/>
      </w:r>
      <w:r w:rsidR="00FC57CF" w:rsidRPr="00AE02DD">
        <w:t>6</w:t>
      </w:r>
      <w:r w:rsidRPr="00AE02DD">
        <w:fldChar w:fldCharType="end"/>
      </w:r>
    </w:p>
    <w:p w14:paraId="4C9E37FE" w14:textId="297C17E0" w:rsidR="000F7B3D" w:rsidRPr="00AE02DD" w:rsidRDefault="000F7B3D">
      <w:pPr>
        <w:pStyle w:val="TableofFigures"/>
        <w:tabs>
          <w:tab w:val="right" w:leader="dot" w:pos="9344"/>
        </w:tabs>
        <w:rPr>
          <w:rFonts w:eastAsiaTheme="minorEastAsia"/>
          <w:kern w:val="2"/>
          <w14:ligatures w14:val="standardContextual"/>
        </w:rPr>
      </w:pPr>
      <w:r w:rsidRPr="00AE02DD">
        <w:rPr>
          <w:i/>
          <w:iCs/>
        </w:rPr>
        <w:t>Хүснэгт 4 Аяллын түүх дээр лайклах, коммент үлдээх</w:t>
      </w:r>
      <w:r w:rsidRPr="00AE02DD">
        <w:tab/>
      </w:r>
      <w:r w:rsidRPr="00AE02DD">
        <w:fldChar w:fldCharType="begin"/>
      </w:r>
      <w:r w:rsidRPr="00AE02DD">
        <w:instrText xml:space="preserve"> PAGEREF _Toc218515914 \h </w:instrText>
      </w:r>
      <w:r w:rsidRPr="00AE02DD">
        <w:fldChar w:fldCharType="separate"/>
      </w:r>
      <w:r w:rsidR="00FC57CF" w:rsidRPr="00AE02DD">
        <w:t>6</w:t>
      </w:r>
      <w:r w:rsidRPr="00AE02DD">
        <w:fldChar w:fldCharType="end"/>
      </w:r>
    </w:p>
    <w:p w14:paraId="6CD6EB67" w14:textId="3337EBF4" w:rsidR="000F7B3D" w:rsidRPr="00AE02DD" w:rsidRDefault="000F7B3D">
      <w:pPr>
        <w:pStyle w:val="TableofFigures"/>
        <w:tabs>
          <w:tab w:val="right" w:leader="dot" w:pos="9344"/>
        </w:tabs>
        <w:rPr>
          <w:rFonts w:eastAsiaTheme="minorEastAsia"/>
          <w:kern w:val="2"/>
          <w14:ligatures w14:val="standardContextual"/>
        </w:rPr>
      </w:pPr>
      <w:r w:rsidRPr="00AE02DD">
        <w:rPr>
          <w:i/>
          <w:iCs/>
        </w:rPr>
        <w:t>Хүснэгт 5 Админ контент хянах</w:t>
      </w:r>
      <w:r w:rsidRPr="00AE02DD">
        <w:tab/>
      </w:r>
      <w:r w:rsidRPr="00AE02DD">
        <w:fldChar w:fldCharType="begin"/>
      </w:r>
      <w:r w:rsidRPr="00AE02DD">
        <w:instrText xml:space="preserve"> PAGEREF _Toc218515915 \h </w:instrText>
      </w:r>
      <w:r w:rsidRPr="00AE02DD">
        <w:fldChar w:fldCharType="separate"/>
      </w:r>
      <w:r w:rsidR="00FC57CF" w:rsidRPr="00AE02DD">
        <w:t>6</w:t>
      </w:r>
      <w:r w:rsidRPr="00AE02DD">
        <w:fldChar w:fldCharType="end"/>
      </w:r>
    </w:p>
    <w:p w14:paraId="0C11D059" w14:textId="2304EA16" w:rsidR="000F7B3D" w:rsidRPr="00AE02DD" w:rsidRDefault="000F7B3D">
      <w:pPr>
        <w:pStyle w:val="TableofFigures"/>
        <w:tabs>
          <w:tab w:val="right" w:leader="dot" w:pos="9344"/>
        </w:tabs>
        <w:rPr>
          <w:rFonts w:eastAsiaTheme="minorEastAsia"/>
          <w:kern w:val="2"/>
          <w14:ligatures w14:val="standardContextual"/>
        </w:rPr>
      </w:pPr>
      <w:r w:rsidRPr="00AE02DD">
        <w:rPr>
          <w:i/>
          <w:iCs/>
        </w:rPr>
        <w:t>Хүснэгт 6 Админ статистик хянах</w:t>
      </w:r>
      <w:r w:rsidRPr="00AE02DD">
        <w:tab/>
      </w:r>
      <w:r w:rsidRPr="00AE02DD">
        <w:fldChar w:fldCharType="begin"/>
      </w:r>
      <w:r w:rsidRPr="00AE02DD">
        <w:instrText xml:space="preserve"> PAGEREF _Toc218515916 \h </w:instrText>
      </w:r>
      <w:r w:rsidRPr="00AE02DD">
        <w:fldChar w:fldCharType="separate"/>
      </w:r>
      <w:r w:rsidR="00FC57CF" w:rsidRPr="00AE02DD">
        <w:t>6</w:t>
      </w:r>
      <w:r w:rsidRPr="00AE02DD">
        <w:fldChar w:fldCharType="end"/>
      </w:r>
    </w:p>
    <w:p w14:paraId="437FA8CD" w14:textId="2272989C" w:rsidR="00A75017" w:rsidRPr="00AE02DD" w:rsidRDefault="00D62021" w:rsidP="00B25E4C">
      <w:pPr>
        <w:pStyle w:val="TOC1"/>
        <w:spacing w:line="276" w:lineRule="auto"/>
        <w:rPr>
          <w:rFonts w:ascii="Times New Roman" w:hAnsi="Times New Roman" w:cs="Times New Roman"/>
          <w:b w:val="0"/>
          <w:sz w:val="24"/>
          <w:szCs w:val="24"/>
        </w:rPr>
      </w:pPr>
      <w:r w:rsidRPr="00AE02DD">
        <w:rPr>
          <w:rFonts w:ascii="Times New Roman" w:hAnsi="Times New Roman" w:cs="Times New Roman"/>
          <w:bCs w:val="0"/>
          <w:caps w:val="0"/>
          <w:sz w:val="24"/>
          <w:szCs w:val="24"/>
        </w:rPr>
        <w:fldChar w:fldCharType="end"/>
      </w:r>
    </w:p>
    <w:p w14:paraId="07D8E0DE" w14:textId="77777777" w:rsidR="00342AA0" w:rsidRPr="00AE02DD" w:rsidRDefault="00342AA0" w:rsidP="00342AA0"/>
    <w:p w14:paraId="34C96EF6" w14:textId="77777777" w:rsidR="00342AA0" w:rsidRPr="00AE02DD" w:rsidRDefault="00342AA0" w:rsidP="00342AA0"/>
    <w:p w14:paraId="22A37907" w14:textId="77777777" w:rsidR="00B10AB4" w:rsidRPr="00AE02DD" w:rsidRDefault="00B10AB4" w:rsidP="00342AA0"/>
    <w:p w14:paraId="232A1344" w14:textId="77777777" w:rsidR="00B10AB4" w:rsidRPr="00AE02DD" w:rsidRDefault="00B10AB4" w:rsidP="00342AA0"/>
    <w:p w14:paraId="34EFCB7B" w14:textId="77777777" w:rsidR="00B10AB4" w:rsidRPr="00AE02DD" w:rsidRDefault="00B10AB4" w:rsidP="00342AA0"/>
    <w:p w14:paraId="2961A532" w14:textId="77777777" w:rsidR="00B10AB4" w:rsidRPr="00AE02DD" w:rsidRDefault="00B10AB4" w:rsidP="00342AA0"/>
    <w:p w14:paraId="255B8448" w14:textId="77777777" w:rsidR="00B10AB4" w:rsidRPr="00AE02DD" w:rsidRDefault="00B10AB4" w:rsidP="00342AA0"/>
    <w:p w14:paraId="508FE544" w14:textId="77777777" w:rsidR="00B10AB4" w:rsidRPr="00AE02DD" w:rsidRDefault="00B10AB4" w:rsidP="00342AA0"/>
    <w:p w14:paraId="34BAA42C" w14:textId="77777777" w:rsidR="00B10AB4" w:rsidRPr="00AE02DD" w:rsidRDefault="00B10AB4" w:rsidP="00342AA0"/>
    <w:p w14:paraId="5E76A5CB" w14:textId="77777777" w:rsidR="00B10AB4" w:rsidRPr="00AE02DD" w:rsidRDefault="00B10AB4" w:rsidP="00342AA0"/>
    <w:p w14:paraId="45AFD78B" w14:textId="77777777" w:rsidR="00B10AB4" w:rsidRPr="00AE02DD" w:rsidRDefault="00B10AB4" w:rsidP="00342AA0"/>
    <w:p w14:paraId="653199BA" w14:textId="77777777" w:rsidR="00B10AB4" w:rsidRPr="00AE02DD" w:rsidRDefault="00B10AB4" w:rsidP="00342AA0"/>
    <w:p w14:paraId="3FA54866" w14:textId="77777777" w:rsidR="00B10AB4" w:rsidRPr="00AE02DD" w:rsidRDefault="00B10AB4" w:rsidP="00342AA0"/>
    <w:p w14:paraId="599D36A3" w14:textId="77777777" w:rsidR="00B10AB4" w:rsidRPr="00AE02DD" w:rsidRDefault="00B10AB4" w:rsidP="00342AA0"/>
    <w:p w14:paraId="386E1061" w14:textId="77777777" w:rsidR="00B10AB4" w:rsidRPr="00AE02DD" w:rsidRDefault="00B10AB4" w:rsidP="00342AA0"/>
    <w:p w14:paraId="0248F676" w14:textId="77777777" w:rsidR="00B10AB4" w:rsidRPr="00AE02DD" w:rsidRDefault="00B10AB4" w:rsidP="00342AA0"/>
    <w:p w14:paraId="2C90AAE2" w14:textId="77777777" w:rsidR="00B10AB4" w:rsidRPr="00AE02DD" w:rsidRDefault="00B10AB4" w:rsidP="00342AA0"/>
    <w:p w14:paraId="0996594E" w14:textId="77777777" w:rsidR="00B10AB4" w:rsidRPr="00AE02DD" w:rsidRDefault="00B10AB4" w:rsidP="00342AA0"/>
    <w:p w14:paraId="0257D443" w14:textId="77777777" w:rsidR="00B10AB4" w:rsidRPr="00AE02DD" w:rsidRDefault="00B10AB4" w:rsidP="00342AA0"/>
    <w:p w14:paraId="2AA33B5F" w14:textId="77777777" w:rsidR="00B10AB4" w:rsidRPr="00AE02DD" w:rsidRDefault="00B10AB4" w:rsidP="00342AA0"/>
    <w:p w14:paraId="79EAEB01" w14:textId="77777777" w:rsidR="00B10AB4" w:rsidRPr="00AE02DD" w:rsidRDefault="00B10AB4" w:rsidP="00342AA0"/>
    <w:p w14:paraId="5E84F42F" w14:textId="77777777" w:rsidR="00B10AB4" w:rsidRPr="00AE02DD" w:rsidRDefault="00B10AB4" w:rsidP="00342AA0"/>
    <w:p w14:paraId="503965A3" w14:textId="77777777" w:rsidR="00B10AB4" w:rsidRPr="00AE02DD" w:rsidRDefault="00B10AB4" w:rsidP="00342AA0"/>
    <w:p w14:paraId="39C75BDA" w14:textId="77777777" w:rsidR="004E7567" w:rsidRPr="00AE02DD" w:rsidRDefault="004E7567" w:rsidP="000F7B3D">
      <w:pPr>
        <w:pStyle w:val="Caption"/>
        <w:jc w:val="both"/>
      </w:pPr>
    </w:p>
    <w:p w14:paraId="44A2D90C" w14:textId="34D999A9" w:rsidR="00342AA0" w:rsidRPr="00AE02DD" w:rsidRDefault="00B10AB4" w:rsidP="00B10AB4">
      <w:pPr>
        <w:spacing w:line="240" w:lineRule="auto"/>
        <w:jc w:val="left"/>
        <w:rPr>
          <w:bCs/>
        </w:rPr>
      </w:pPr>
      <w:bookmarkStart w:id="5" w:name="_Toc218508785"/>
      <w:r w:rsidRPr="00AE02DD">
        <w:rPr>
          <w:bCs/>
        </w:rPr>
        <w:t>ТО</w:t>
      </w:r>
      <w:r w:rsidR="00342AA0" w:rsidRPr="00AE02DD">
        <w:rPr>
          <w:bCs/>
        </w:rPr>
        <w:t>ВЧИЛСОН ҮГИЙН жагсаалт</w:t>
      </w:r>
      <w:bookmarkEnd w:id="5"/>
      <w:r w:rsidR="00A14E44" w:rsidRPr="00AE02DD">
        <w:rPr>
          <w:bCs/>
        </w:rPr>
        <w:t xml:space="preserve"> </w:t>
      </w:r>
    </w:p>
    <w:p w14:paraId="1EAF4123" w14:textId="27CE3C67" w:rsidR="00342AA0" w:rsidRPr="00AE02DD" w:rsidRDefault="00A14E44" w:rsidP="00A14E44">
      <w:pPr>
        <w:rPr>
          <w:bCs/>
        </w:rPr>
      </w:pPr>
      <w:r w:rsidRPr="00AE02DD">
        <w:rPr>
          <w:bCs/>
        </w:rPr>
        <w:t>Бичвэрт ашиглагдсан товчилсон үгийн жагсаалтыг ц</w:t>
      </w:r>
      <w:r w:rsidR="004E7567" w:rsidRPr="00AE02DD">
        <w:rPr>
          <w:bCs/>
        </w:rPr>
        <w:t>агаан толгойн үсгийн дараалл</w:t>
      </w:r>
      <w:r w:rsidRPr="00AE02DD">
        <w:rPr>
          <w:bCs/>
        </w:rPr>
        <w:t xml:space="preserve">аар </w:t>
      </w:r>
      <w:r w:rsidR="00E11EDF" w:rsidRPr="00AE02DD">
        <w:rPr>
          <w:bCs/>
        </w:rPr>
        <w:t>М</w:t>
      </w:r>
      <w:r w:rsidRPr="00AE02DD">
        <w:rPr>
          <w:bCs/>
        </w:rPr>
        <w:t>онгол</w:t>
      </w:r>
      <w:r w:rsidR="003A4396" w:rsidRPr="00AE02DD">
        <w:rPr>
          <w:bCs/>
        </w:rPr>
        <w:t xml:space="preserve">, </w:t>
      </w:r>
      <w:r w:rsidR="00E11EDF" w:rsidRPr="00AE02DD">
        <w:rPr>
          <w:bCs/>
        </w:rPr>
        <w:t>А</w:t>
      </w:r>
      <w:r w:rsidRPr="00AE02DD">
        <w:rPr>
          <w:bCs/>
        </w:rPr>
        <w:t>нгли</w:t>
      </w:r>
      <w:r w:rsidR="003A4396" w:rsidRPr="00AE02DD">
        <w:rPr>
          <w:bCs/>
        </w:rPr>
        <w:t xml:space="preserve">, </w:t>
      </w:r>
      <w:r w:rsidRPr="00AE02DD">
        <w:rPr>
          <w:bCs/>
        </w:rPr>
        <w:t>бусад хэл гэсэн дарааллаар ба</w:t>
      </w:r>
      <w:r w:rsidR="004E7567" w:rsidRPr="00AE02DD">
        <w:rPr>
          <w:bCs/>
        </w:rPr>
        <w:t>йрлуулна.</w:t>
      </w:r>
      <w:r w:rsidR="00D02630" w:rsidRPr="00AE02DD">
        <w:rPr>
          <w:bCs/>
        </w:rPr>
        <w:t xml:space="preserve"> </w:t>
      </w:r>
    </w:p>
    <w:p w14:paraId="32F0901C" w14:textId="718FD800" w:rsidR="00DB1BCF" w:rsidRPr="00AE02DD" w:rsidRDefault="00E703F4" w:rsidP="00DB1BCF">
      <w:pPr>
        <w:spacing w:before="240"/>
        <w:rPr>
          <w:bCs/>
        </w:rPr>
      </w:pPr>
      <w:r w:rsidRPr="00AE02DD">
        <w:rPr>
          <w:b/>
        </w:rPr>
        <w:t>ӨСУС</w:t>
      </w:r>
      <w:r w:rsidR="00DB1BCF" w:rsidRPr="00AE02DD">
        <w:rPr>
          <w:b/>
        </w:rPr>
        <w:tab/>
      </w:r>
      <w:r w:rsidR="00DB1BCF" w:rsidRPr="00AE02DD">
        <w:rPr>
          <w:b/>
        </w:rPr>
        <w:tab/>
      </w:r>
      <w:r w:rsidRPr="00AE02DD">
        <w:rPr>
          <w:b/>
        </w:rPr>
        <w:tab/>
      </w:r>
      <w:r w:rsidRPr="00AE02DD">
        <w:rPr>
          <w:bCs/>
        </w:rPr>
        <w:t>Өгөгдлийн сан удирдах систем</w:t>
      </w:r>
    </w:p>
    <w:p w14:paraId="3D9462CA" w14:textId="113BF526" w:rsidR="00E703F4" w:rsidRPr="00AE02DD" w:rsidRDefault="00E703F4" w:rsidP="00DB1BCF">
      <w:pPr>
        <w:spacing w:before="240"/>
        <w:rPr>
          <w:bCs/>
        </w:rPr>
      </w:pPr>
      <w:r w:rsidRPr="00AE02DD">
        <w:rPr>
          <w:b/>
        </w:rPr>
        <w:t>ПХ</w:t>
      </w:r>
      <w:r w:rsidRPr="00AE02DD">
        <w:rPr>
          <w:b/>
        </w:rPr>
        <w:tab/>
      </w:r>
      <w:r w:rsidRPr="00AE02DD">
        <w:rPr>
          <w:b/>
        </w:rPr>
        <w:tab/>
      </w:r>
      <w:r w:rsidRPr="00AE02DD">
        <w:rPr>
          <w:b/>
        </w:rPr>
        <w:tab/>
      </w:r>
      <w:r w:rsidRPr="00AE02DD">
        <w:rPr>
          <w:bCs/>
        </w:rPr>
        <w:t>Программ хангамж</w:t>
      </w:r>
    </w:p>
    <w:p w14:paraId="44387245" w14:textId="19DF0E7C" w:rsidR="00E703F4" w:rsidRPr="00AE02DD" w:rsidRDefault="00E703F4" w:rsidP="00DB1BCF">
      <w:pPr>
        <w:spacing w:before="240"/>
        <w:rPr>
          <w:bCs/>
        </w:rPr>
      </w:pPr>
      <w:r w:rsidRPr="00AE02DD">
        <w:rPr>
          <w:b/>
        </w:rPr>
        <w:t>МС</w:t>
      </w:r>
      <w:r w:rsidRPr="00AE02DD">
        <w:rPr>
          <w:b/>
        </w:rPr>
        <w:tab/>
      </w:r>
      <w:r w:rsidRPr="00AE02DD">
        <w:rPr>
          <w:b/>
        </w:rPr>
        <w:tab/>
      </w:r>
      <w:r w:rsidRPr="00AE02DD">
        <w:rPr>
          <w:b/>
        </w:rPr>
        <w:tab/>
      </w:r>
      <w:r w:rsidRPr="00AE02DD">
        <w:rPr>
          <w:bCs/>
        </w:rPr>
        <w:t>Мэдээллийн систем</w:t>
      </w:r>
    </w:p>
    <w:p w14:paraId="1D3B699D" w14:textId="10355E3E" w:rsidR="00D97C00" w:rsidRPr="00AE02DD" w:rsidRDefault="00D97C00" w:rsidP="00DB1BCF">
      <w:pPr>
        <w:spacing w:before="240"/>
        <w:rPr>
          <w:bCs/>
        </w:rPr>
      </w:pPr>
      <w:r w:rsidRPr="00AE02DD">
        <w:rPr>
          <w:b/>
          <w:bCs/>
        </w:rPr>
        <w:t>ӨЕС</w:t>
      </w:r>
      <w:r w:rsidRPr="00AE02DD">
        <w:rPr>
          <w:b/>
          <w:bCs/>
        </w:rPr>
        <w:tab/>
      </w:r>
      <w:r w:rsidRPr="00AE02DD">
        <w:rPr>
          <w:b/>
          <w:bCs/>
        </w:rPr>
        <w:tab/>
      </w:r>
      <w:r w:rsidRPr="00AE02DD">
        <w:rPr>
          <w:b/>
          <w:bCs/>
        </w:rPr>
        <w:tab/>
      </w:r>
      <w:r w:rsidRPr="00AE02DD">
        <w:rPr>
          <w:bCs/>
        </w:rPr>
        <w:t>Өгөгдлийн ерөнхий схем</w:t>
      </w:r>
    </w:p>
    <w:p w14:paraId="6A6D1815" w14:textId="303593D1" w:rsidR="00D97C00" w:rsidRPr="00AE02DD" w:rsidRDefault="00D97C00" w:rsidP="00DB1BCF">
      <w:pPr>
        <w:spacing w:before="240"/>
        <w:rPr>
          <w:bCs/>
        </w:rPr>
      </w:pPr>
      <w:r w:rsidRPr="00AE02DD">
        <w:rPr>
          <w:b/>
          <w:bCs/>
        </w:rPr>
        <w:t>ОХД</w:t>
      </w:r>
      <w:r w:rsidRPr="00AE02DD">
        <w:rPr>
          <w:b/>
          <w:bCs/>
        </w:rPr>
        <w:tab/>
      </w:r>
      <w:r w:rsidRPr="00AE02DD">
        <w:rPr>
          <w:b/>
          <w:bCs/>
        </w:rPr>
        <w:tab/>
      </w:r>
      <w:r w:rsidRPr="00AE02DD">
        <w:rPr>
          <w:b/>
          <w:bCs/>
        </w:rPr>
        <w:tab/>
      </w:r>
      <w:r w:rsidRPr="00AE02DD">
        <w:rPr>
          <w:bCs/>
        </w:rPr>
        <w:t xml:space="preserve">Объектын холбоосон </w:t>
      </w:r>
      <w:r w:rsidR="008A6705" w:rsidRPr="00AE02DD">
        <w:rPr>
          <w:bCs/>
        </w:rPr>
        <w:t>диаграмм</w:t>
      </w:r>
      <w:r w:rsidR="00012C17" w:rsidRPr="00AE02DD">
        <w:rPr>
          <w:bCs/>
        </w:rPr>
        <w:t>м</w:t>
      </w:r>
    </w:p>
    <w:p w14:paraId="7A86B62F" w14:textId="70E1329A" w:rsidR="004E7567" w:rsidRPr="00AE02DD" w:rsidRDefault="004E7567" w:rsidP="00342AA0">
      <w:pPr>
        <w:rPr>
          <w:bCs/>
          <w:caps/>
        </w:rPr>
      </w:pPr>
    </w:p>
    <w:p w14:paraId="0A5F2C9E" w14:textId="77777777" w:rsidR="004E7567" w:rsidRPr="00AE02DD" w:rsidRDefault="004E7567">
      <w:pPr>
        <w:spacing w:line="240" w:lineRule="auto"/>
        <w:jc w:val="left"/>
        <w:rPr>
          <w:bCs/>
          <w:caps/>
        </w:rPr>
      </w:pPr>
      <w:r w:rsidRPr="00AE02DD">
        <w:rPr>
          <w:bCs/>
          <w:caps/>
        </w:rPr>
        <w:br w:type="page"/>
      </w:r>
    </w:p>
    <w:p w14:paraId="6C47C90A" w14:textId="3761CC96" w:rsidR="00342AA0" w:rsidRPr="00AE02DD" w:rsidRDefault="00342AA0" w:rsidP="00282B6D">
      <w:pPr>
        <w:spacing w:line="240" w:lineRule="auto"/>
        <w:jc w:val="left"/>
        <w:sectPr w:rsidR="00342AA0" w:rsidRPr="00AE02DD" w:rsidSect="009A2F9B">
          <w:headerReference w:type="default" r:id="rId10"/>
          <w:footerReference w:type="default" r:id="rId11"/>
          <w:pgSz w:w="11906" w:h="16838"/>
          <w:pgMar w:top="1418" w:right="851" w:bottom="1418" w:left="1701" w:header="562" w:footer="562" w:gutter="0"/>
          <w:pgNumType w:fmt="lowerRoman" w:start="1"/>
          <w:cols w:space="720"/>
          <w:docGrid w:linePitch="326"/>
        </w:sectPr>
      </w:pPr>
    </w:p>
    <w:p w14:paraId="6CF81CC7" w14:textId="1B214926" w:rsidR="001F6E55" w:rsidRPr="00AE02DD" w:rsidRDefault="001F6E55" w:rsidP="000A13C3">
      <w:pPr>
        <w:pStyle w:val="Heading1"/>
        <w:numPr>
          <w:ilvl w:val="0"/>
          <w:numId w:val="0"/>
        </w:numPr>
        <w:ind w:left="360" w:hanging="360"/>
        <w:jc w:val="both"/>
        <w:rPr>
          <w:rFonts w:eastAsiaTheme="minorHAnsi"/>
        </w:rPr>
      </w:pPr>
      <w:bookmarkStart w:id="6" w:name="_Toc518744841"/>
      <w:bookmarkStart w:id="7" w:name="_Toc518744975"/>
      <w:bookmarkStart w:id="8" w:name="_Toc218508786"/>
      <w:bookmarkEnd w:id="6"/>
      <w:bookmarkEnd w:id="7"/>
      <w:r w:rsidRPr="00AE02DD">
        <w:rPr>
          <w:rFonts w:eastAsiaTheme="minorHAnsi"/>
        </w:rPr>
        <w:lastRenderedPageBreak/>
        <w:t>ОРШИЛ</w:t>
      </w:r>
      <w:bookmarkEnd w:id="8"/>
      <w:r w:rsidRPr="00AE02DD">
        <w:rPr>
          <w:rFonts w:eastAsiaTheme="minorHAnsi"/>
        </w:rPr>
        <w:t xml:space="preserve"> </w:t>
      </w:r>
    </w:p>
    <w:p w14:paraId="40E233BB" w14:textId="594FA3B3" w:rsidR="000F7B3D" w:rsidRPr="00AE02DD" w:rsidRDefault="00EA5633" w:rsidP="009C3C09">
      <w:pPr>
        <w:spacing w:line="276" w:lineRule="auto"/>
        <w:ind w:firstLine="360"/>
      </w:pPr>
      <w:r w:rsidRPr="00AE02DD">
        <w:t xml:space="preserve">Орчин үеийн байгууллагын удирдлагын тогтолцоонд ажилчдын цаг ашиглалт, ажлын гүйцэтгэлээс гадна тэдний ур чадварын хөгжил, сэтгэл зүйн эрүүл мэндэд анхаарах зайлшгүй шаардлага тулгарч байна. Уламжлалт цаасан болон механик бүртгэлийн аргууд нь өгөгдөл алдагдах, тайлан боловсруулахад хугацаа алдах, ажилчдын ачааллыг бодитой үнэлж чадахгүй байх зэрэг дутагдалтай байдаг. Иймд энэхүү асуудлуудыг технологийн шийдлээр шийдвэрлэх, хүний нөөцийн удирдлагыг дижитал хэлбэрт шилжүүлэх зорилгоор </w:t>
      </w:r>
      <w:r w:rsidRPr="00AE02DD">
        <w:rPr>
          <w:b/>
          <w:bCs/>
        </w:rPr>
        <w:t>SMART FLOW</w:t>
      </w:r>
      <w:r w:rsidRPr="00AE02DD">
        <w:t xml:space="preserve"> системийг хөгжүүлсэн.</w:t>
      </w:r>
    </w:p>
    <w:p w14:paraId="12C5B0A4" w14:textId="77777777" w:rsidR="009C3C09" w:rsidRPr="00AE02DD" w:rsidRDefault="009C3C09" w:rsidP="00B10AB4">
      <w:pPr>
        <w:spacing w:line="276" w:lineRule="auto"/>
        <w:ind w:firstLine="360"/>
      </w:pPr>
    </w:p>
    <w:p w14:paraId="48059C69" w14:textId="77777777" w:rsidR="000F7B3D" w:rsidRPr="00AE02DD" w:rsidRDefault="00E703F4" w:rsidP="000F7B3D">
      <w:pPr>
        <w:spacing w:line="276" w:lineRule="auto"/>
        <w:rPr>
          <w:b/>
          <w:bCs/>
          <w:color w:val="000000"/>
        </w:rPr>
      </w:pPr>
      <w:r w:rsidRPr="00AE02DD">
        <w:rPr>
          <w:b/>
          <w:bCs/>
          <w:color w:val="000000"/>
        </w:rPr>
        <w:t>Системийн зорилго:</w:t>
      </w:r>
    </w:p>
    <w:p w14:paraId="753A1207" w14:textId="77777777" w:rsidR="00EA5633" w:rsidRPr="00AE02DD" w:rsidRDefault="00EA5633" w:rsidP="00B4232F">
      <w:pPr>
        <w:spacing w:line="276" w:lineRule="auto"/>
        <w:ind w:firstLine="360"/>
      </w:pPr>
      <w:r w:rsidRPr="00AE02DD">
        <w:t>Байгууллагын хүний нөөц болон төслийн менежментийг нэгдсэн системд оруулж, ажилчдын бүтээмжийг нэмэгдүүлэх, удирдлагыг бодит мэдээллээр хангах. Үүнд:</w:t>
      </w:r>
    </w:p>
    <w:p w14:paraId="4FD29ED6" w14:textId="77777777" w:rsidR="00EA5633" w:rsidRPr="00AE02DD" w:rsidRDefault="00EA5633">
      <w:pPr>
        <w:pStyle w:val="ListParagraph"/>
        <w:numPr>
          <w:ilvl w:val="0"/>
          <w:numId w:val="15"/>
        </w:numPr>
        <w:spacing w:line="276" w:lineRule="auto"/>
        <w:jc w:val="both"/>
        <w:rPr>
          <w:rFonts w:ascii="Times New Roman" w:hAnsi="Times New Roman" w:cs="Times New Roman"/>
          <w:lang w:val="mn-MN"/>
        </w:rPr>
      </w:pPr>
      <w:r w:rsidRPr="00AE02DD">
        <w:rPr>
          <w:rFonts w:ascii="Times New Roman" w:hAnsi="Times New Roman" w:cs="Times New Roman"/>
          <w:lang w:val="mn-MN"/>
        </w:rPr>
        <w:t>Ажилчдын цаг бүртгэл, чөлөөний хүсэлтийг автоматжуулах.</w:t>
      </w:r>
    </w:p>
    <w:p w14:paraId="6DA9034C" w14:textId="5F41A9D2" w:rsidR="000F7B3D" w:rsidRPr="00AE02DD" w:rsidRDefault="00EA5633">
      <w:pPr>
        <w:pStyle w:val="ListParagraph"/>
        <w:numPr>
          <w:ilvl w:val="0"/>
          <w:numId w:val="15"/>
        </w:numPr>
        <w:spacing w:line="276" w:lineRule="auto"/>
        <w:jc w:val="both"/>
        <w:rPr>
          <w:rFonts w:ascii="Times New Roman" w:hAnsi="Times New Roman" w:cs="Times New Roman"/>
          <w:lang w:val="mn-MN"/>
        </w:rPr>
      </w:pPr>
      <w:r w:rsidRPr="00AE02DD">
        <w:rPr>
          <w:rFonts w:ascii="Times New Roman" w:hAnsi="Times New Roman" w:cs="Times New Roman"/>
          <w:lang w:val="mn-MN"/>
        </w:rPr>
        <w:t>Төсөл, даалгаврын гүйцэтгэлийг системтэй хянах.</w:t>
      </w:r>
    </w:p>
    <w:p w14:paraId="6B564936" w14:textId="77777777" w:rsidR="00B4232F" w:rsidRPr="00AE02DD" w:rsidRDefault="00B4232F" w:rsidP="00B4232F">
      <w:pPr>
        <w:pStyle w:val="ListParagraph"/>
        <w:spacing w:line="276" w:lineRule="auto"/>
        <w:rPr>
          <w:rFonts w:ascii="Times New Roman" w:hAnsi="Times New Roman" w:cs="Times New Roman"/>
          <w:lang w:val="mn-MN"/>
        </w:rPr>
      </w:pPr>
    </w:p>
    <w:p w14:paraId="2D5B1297" w14:textId="060AC766" w:rsidR="009C545F" w:rsidRPr="00AE02DD" w:rsidRDefault="00E703F4" w:rsidP="009C545F">
      <w:pPr>
        <w:spacing w:line="276" w:lineRule="auto"/>
        <w:rPr>
          <w:color w:val="000000" w:themeColor="text1"/>
        </w:rPr>
      </w:pPr>
      <w:r w:rsidRPr="00AE02DD">
        <w:rPr>
          <w:b/>
          <w:bCs/>
          <w:color w:val="000000" w:themeColor="text1"/>
        </w:rPr>
        <w:t>Системийн хамрах хүрээ:</w:t>
      </w:r>
      <w:r w:rsidRPr="00AE02DD">
        <w:rPr>
          <w:color w:val="000000" w:themeColor="text1"/>
        </w:rPr>
        <w:t xml:space="preserve"> </w:t>
      </w:r>
      <w:r w:rsidR="00830671" w:rsidRPr="00AE02DD">
        <w:rPr>
          <w:color w:val="000000" w:themeColor="text1"/>
        </w:rPr>
        <w:t>С</w:t>
      </w:r>
      <w:r w:rsidRPr="00AE02DD">
        <w:rPr>
          <w:color w:val="000000" w:themeColor="text1"/>
        </w:rPr>
        <w:t>истемийн хамрах хүрээг дараах 3-н тү</w:t>
      </w:r>
      <w:r w:rsidR="004C3743" w:rsidRPr="00AE02DD">
        <w:rPr>
          <w:color w:val="000000" w:themeColor="text1"/>
        </w:rPr>
        <w:t>в</w:t>
      </w:r>
      <w:r w:rsidRPr="00AE02DD">
        <w:rPr>
          <w:color w:val="000000" w:themeColor="text1"/>
        </w:rPr>
        <w:t>шинд авч үзнэ. Үүнд</w:t>
      </w:r>
      <w:r w:rsidR="009C545F" w:rsidRPr="00AE02DD">
        <w:rPr>
          <w:color w:val="000000" w:themeColor="text1"/>
        </w:rPr>
        <w:t>:</w:t>
      </w:r>
    </w:p>
    <w:p w14:paraId="01F4D236" w14:textId="77777777" w:rsidR="009C545F" w:rsidRPr="00AE02DD" w:rsidRDefault="009C545F" w:rsidP="009C545F">
      <w:pPr>
        <w:spacing w:line="276" w:lineRule="auto"/>
        <w:rPr>
          <w:color w:val="000000" w:themeColor="text1"/>
        </w:rPr>
      </w:pPr>
    </w:p>
    <w:p w14:paraId="4A60B0C3" w14:textId="19E504C6" w:rsidR="00E32D85" w:rsidRPr="00AE02DD" w:rsidRDefault="00E32D85">
      <w:pPr>
        <w:pStyle w:val="ListParagraph"/>
        <w:numPr>
          <w:ilvl w:val="0"/>
          <w:numId w:val="21"/>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П</w:t>
      </w:r>
      <w:r w:rsidR="00E703F4" w:rsidRPr="00AE02DD">
        <w:rPr>
          <w:rFonts w:ascii="Times New Roman" w:hAnsi="Times New Roman" w:cs="Times New Roman"/>
          <w:b/>
          <w:bCs/>
          <w:color w:val="000000" w:themeColor="text1"/>
          <w:lang w:val="mn-MN"/>
        </w:rPr>
        <w:t>рогра</w:t>
      </w:r>
      <w:r w:rsidR="009801E3" w:rsidRPr="00AE02DD">
        <w:rPr>
          <w:rFonts w:ascii="Times New Roman" w:hAnsi="Times New Roman" w:cs="Times New Roman"/>
          <w:b/>
          <w:bCs/>
          <w:color w:val="000000" w:themeColor="text1"/>
          <w:lang w:val="mn-MN"/>
        </w:rPr>
        <w:t>м</w:t>
      </w:r>
      <w:r w:rsidR="00E703F4" w:rsidRPr="00AE02DD">
        <w:rPr>
          <w:rFonts w:ascii="Times New Roman" w:hAnsi="Times New Roman" w:cs="Times New Roman"/>
          <w:b/>
          <w:bCs/>
          <w:color w:val="000000" w:themeColor="text1"/>
          <w:lang w:val="mn-MN"/>
        </w:rPr>
        <w:t>мын хамрах хүрээ:</w:t>
      </w:r>
      <w:r w:rsidR="00E703F4" w:rsidRPr="00AE02DD">
        <w:rPr>
          <w:rFonts w:ascii="Times New Roman" w:hAnsi="Times New Roman" w:cs="Times New Roman"/>
          <w:color w:val="000000" w:themeColor="text1"/>
          <w:lang w:val="mn-MN"/>
        </w:rPr>
        <w:t xml:space="preserve"> </w:t>
      </w:r>
    </w:p>
    <w:p w14:paraId="4D2652B2" w14:textId="4911492D" w:rsidR="00D60A5E" w:rsidRPr="00AE02DD" w:rsidRDefault="00D60A5E">
      <w:pPr>
        <w:pStyle w:val="NormalWeb"/>
        <w:numPr>
          <w:ilvl w:val="0"/>
          <w:numId w:val="13"/>
        </w:numPr>
        <w:jc w:val="both"/>
        <w:rPr>
          <w:lang w:val="mn-MN"/>
        </w:rPr>
      </w:pPr>
      <w:r w:rsidRPr="00AE02DD">
        <w:rPr>
          <w:b/>
          <w:bCs/>
          <w:lang w:val="mn-MN"/>
        </w:rPr>
        <w:t>Өгөгдлийн сан:</w:t>
      </w:r>
      <w:r w:rsidRPr="00AE02DD">
        <w:rPr>
          <w:lang w:val="mn-MN"/>
        </w:rPr>
        <w:t xml:space="preserve"> Системийн найдвартай байдал, үүлэн технологийн давуу талыг ашиглах үүднээс </w:t>
      </w:r>
      <w:r w:rsidRPr="00AE02DD">
        <w:rPr>
          <w:b/>
          <w:bCs/>
          <w:lang w:val="mn-MN"/>
        </w:rPr>
        <w:t>NeonDB (Serverless PostgreSQL)</w:t>
      </w:r>
      <w:r w:rsidRPr="00AE02DD">
        <w:rPr>
          <w:lang w:val="mn-MN"/>
        </w:rPr>
        <w:t>-ийг сонгов. Энэ нь өгөгдлийн ачааллаас хамааран автоматаар өргөжсөнөөр системийн тогтвортой байдлыг бүрэн хангана.</w:t>
      </w:r>
    </w:p>
    <w:p w14:paraId="523F512D" w14:textId="32112402" w:rsidR="00D60A5E" w:rsidRPr="00AE02DD" w:rsidRDefault="00D60A5E">
      <w:pPr>
        <w:pStyle w:val="NormalWeb"/>
        <w:numPr>
          <w:ilvl w:val="0"/>
          <w:numId w:val="13"/>
        </w:numPr>
        <w:jc w:val="both"/>
        <w:rPr>
          <w:lang w:val="mn-MN"/>
        </w:rPr>
      </w:pPr>
      <w:r w:rsidRPr="00AE02DD">
        <w:rPr>
          <w:b/>
          <w:bCs/>
          <w:lang w:val="mn-MN"/>
        </w:rPr>
        <w:t>Хэрэглэгчийн интерфейс (Frontend):</w:t>
      </w:r>
      <w:r w:rsidRPr="00AE02DD">
        <w:rPr>
          <w:lang w:val="mn-MN"/>
        </w:rPr>
        <w:t xml:space="preserve"> Вэб суурьтай удирдлагын систем болон хэрэглэгчийн хэсгийг орчин үеийн хамгийн хурдан хөгжүүлэлтийн хэрэгсэл болох </w:t>
      </w:r>
      <w:r w:rsidRPr="00AE02DD">
        <w:rPr>
          <w:b/>
          <w:bCs/>
          <w:lang w:val="mn-MN"/>
        </w:rPr>
        <w:t>React + Vite</w:t>
      </w:r>
      <w:r w:rsidRPr="00AE02DD">
        <w:rPr>
          <w:lang w:val="mn-MN"/>
        </w:rPr>
        <w:t xml:space="preserve"> хослол дээр бүтээв. Энэ нь системийн ажиллагааг хурдан (Fast HMR), хөнгөн бөгөөд интерактив болоход гол нөлөө үзүүлнэ.</w:t>
      </w:r>
    </w:p>
    <w:p w14:paraId="621A155F" w14:textId="7AC38D09" w:rsidR="00D60A5E" w:rsidRPr="00AE02DD" w:rsidRDefault="00D60A5E">
      <w:pPr>
        <w:pStyle w:val="NormalWeb"/>
        <w:numPr>
          <w:ilvl w:val="0"/>
          <w:numId w:val="13"/>
        </w:numPr>
        <w:jc w:val="both"/>
        <w:rPr>
          <w:lang w:val="mn-MN"/>
        </w:rPr>
      </w:pPr>
      <w:r w:rsidRPr="00AE02DD">
        <w:rPr>
          <w:b/>
          <w:bCs/>
          <w:lang w:val="mn-MN"/>
        </w:rPr>
        <w:t>Системийн логик (Backend):</w:t>
      </w:r>
      <w:r w:rsidRPr="00AE02DD">
        <w:rPr>
          <w:lang w:val="mn-MN"/>
        </w:rPr>
        <w:t xml:space="preserve"> Сервер талын үйл ажиллагааг </w:t>
      </w:r>
      <w:r w:rsidRPr="00AE02DD">
        <w:rPr>
          <w:b/>
          <w:bCs/>
          <w:lang w:val="mn-MN"/>
        </w:rPr>
        <w:t>Python</w:t>
      </w:r>
      <w:r w:rsidRPr="00AE02DD">
        <w:rPr>
          <w:lang w:val="mn-MN"/>
        </w:rPr>
        <w:t xml:space="preserve"> хэл дээр суурилсан </w:t>
      </w:r>
      <w:r w:rsidRPr="00AE02DD">
        <w:rPr>
          <w:b/>
          <w:bCs/>
          <w:lang w:val="mn-MN"/>
        </w:rPr>
        <w:t>Django Framework</w:t>
      </w:r>
      <w:r w:rsidRPr="00AE02DD">
        <w:rPr>
          <w:lang w:val="mn-MN"/>
        </w:rPr>
        <w:t xml:space="preserve"> болон </w:t>
      </w:r>
      <w:r w:rsidRPr="00AE02DD">
        <w:rPr>
          <w:b/>
          <w:bCs/>
          <w:lang w:val="mn-MN"/>
        </w:rPr>
        <w:t>Django REST Framework</w:t>
      </w:r>
      <w:r w:rsidRPr="00AE02DD">
        <w:rPr>
          <w:lang w:val="mn-MN"/>
        </w:rPr>
        <w:t xml:space="preserve"> ашиглан шийдэв. Энэ нь Frontend болон Өгөгдлийн сан хоорондын аюулгүй, шуурхай мэдээлэл солилцоог хариуцна.</w:t>
      </w:r>
    </w:p>
    <w:p w14:paraId="76135F94" w14:textId="77777777" w:rsidR="0057244D" w:rsidRPr="00AE02DD" w:rsidRDefault="00E32D85">
      <w:pPr>
        <w:pStyle w:val="ListParagraph"/>
        <w:numPr>
          <w:ilvl w:val="0"/>
          <w:numId w:val="21"/>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Х</w:t>
      </w:r>
      <w:r w:rsidR="00E703F4" w:rsidRPr="00AE02DD">
        <w:rPr>
          <w:rFonts w:ascii="Times New Roman" w:hAnsi="Times New Roman" w:cs="Times New Roman"/>
          <w:b/>
          <w:bCs/>
          <w:color w:val="000000" w:themeColor="text1"/>
          <w:lang w:val="mn-MN"/>
        </w:rPr>
        <w:t>эрэглэгчийн хамрах хүрээ:</w:t>
      </w:r>
      <w:r w:rsidR="00E703F4" w:rsidRPr="00AE02DD">
        <w:rPr>
          <w:rFonts w:ascii="Times New Roman" w:hAnsi="Times New Roman" w:cs="Times New Roman"/>
          <w:color w:val="000000" w:themeColor="text1"/>
          <w:lang w:val="mn-MN"/>
        </w:rPr>
        <w:t xml:space="preserve">  </w:t>
      </w:r>
    </w:p>
    <w:p w14:paraId="0A9923BA" w14:textId="5F450666" w:rsidR="009C3C09" w:rsidRPr="00AE02DD" w:rsidRDefault="009C3C09" w:rsidP="00B4232F">
      <w:pPr>
        <w:pStyle w:val="ListParagraph"/>
        <w:spacing w:line="276" w:lineRule="auto"/>
        <w:jc w:val="both"/>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Систем нь шатласан эрх бүхий 4 үндсэн хэрэглэгчтэй байх бөгөөд бүх хэрэглэгчид өөрийн ирцийг бүртгүүлэх (Check-in/out) үндсэн үүргийг ижил түвшинд гүйцэтгэнэ.</w:t>
      </w:r>
    </w:p>
    <w:p w14:paraId="38D3AEB2" w14:textId="02FF5503" w:rsidR="009C3C09" w:rsidRPr="00AE02DD" w:rsidRDefault="009C3C09">
      <w:pPr>
        <w:pStyle w:val="ListParagraph"/>
        <w:numPr>
          <w:ilvl w:val="0"/>
          <w:numId w:val="17"/>
        </w:numPr>
        <w:spacing w:line="276" w:lineRule="auto"/>
        <w:jc w:val="both"/>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Админ (Admin)</w:t>
      </w:r>
    </w:p>
    <w:p w14:paraId="16564987" w14:textId="77777777" w:rsidR="009C3C09" w:rsidRPr="009C3C09" w:rsidRDefault="009C3C09" w:rsidP="00B4232F">
      <w:pPr>
        <w:pStyle w:val="ListParagraph"/>
        <w:spacing w:line="276" w:lineRule="auto"/>
        <w:jc w:val="both"/>
        <w:rPr>
          <w:rFonts w:ascii="Times New Roman" w:hAnsi="Times New Roman" w:cs="Times New Roman"/>
          <w:color w:val="000000" w:themeColor="text1"/>
          <w:lang w:val="mn-MN"/>
        </w:rPr>
      </w:pPr>
      <w:r w:rsidRPr="009C3C09">
        <w:rPr>
          <w:rFonts w:ascii="Times New Roman" w:hAnsi="Times New Roman" w:cs="Times New Roman"/>
          <w:color w:val="000000" w:themeColor="text1"/>
          <w:lang w:val="mn-MN"/>
        </w:rPr>
        <w:t>Системийн ерөнхий тохиргоо болон аюулгүй байдлыг хариуцна.</w:t>
      </w:r>
    </w:p>
    <w:p w14:paraId="074F8DE6" w14:textId="77777777" w:rsidR="009C3C09" w:rsidRPr="009C3C09" w:rsidRDefault="009C3C09">
      <w:pPr>
        <w:pStyle w:val="ListParagraph"/>
        <w:numPr>
          <w:ilvl w:val="0"/>
          <w:numId w:val="16"/>
        </w:numPr>
        <w:spacing w:line="276" w:lineRule="auto"/>
        <w:jc w:val="both"/>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Системийн удирдлага:</w:t>
      </w:r>
      <w:r w:rsidRPr="009C3C09">
        <w:rPr>
          <w:rFonts w:ascii="Times New Roman" w:hAnsi="Times New Roman" w:cs="Times New Roman"/>
          <w:color w:val="000000" w:themeColor="text1"/>
          <w:lang w:val="mn-MN"/>
        </w:rPr>
        <w:t xml:space="preserve"> Байгууллагын салбар нэгж, албан тушаалын ангиллыг үүсгэх, засах.</w:t>
      </w:r>
    </w:p>
    <w:p w14:paraId="12035978" w14:textId="77777777" w:rsidR="009C3C09" w:rsidRPr="009C3C09" w:rsidRDefault="009C3C09">
      <w:pPr>
        <w:pStyle w:val="ListParagraph"/>
        <w:numPr>
          <w:ilvl w:val="0"/>
          <w:numId w:val="16"/>
        </w:numPr>
        <w:spacing w:line="276" w:lineRule="auto"/>
        <w:jc w:val="both"/>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Эрх зохицуулалт:</w:t>
      </w:r>
      <w:r w:rsidRPr="009C3C09">
        <w:rPr>
          <w:rFonts w:ascii="Times New Roman" w:hAnsi="Times New Roman" w:cs="Times New Roman"/>
          <w:color w:val="000000" w:themeColor="text1"/>
          <w:lang w:val="mn-MN"/>
        </w:rPr>
        <w:t xml:space="preserve"> Хэрэглэгчдэд Role (эрх) хуваарилах, хандах эрхийг хязгаарлах.</w:t>
      </w:r>
    </w:p>
    <w:p w14:paraId="258C0AD1" w14:textId="77777777" w:rsidR="009C3C09" w:rsidRPr="00AE02DD" w:rsidRDefault="009C3C09">
      <w:pPr>
        <w:pStyle w:val="ListParagraph"/>
        <w:numPr>
          <w:ilvl w:val="0"/>
          <w:numId w:val="16"/>
        </w:numPr>
        <w:spacing w:line="276" w:lineRule="auto"/>
        <w:jc w:val="both"/>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Дата хяналт:</w:t>
      </w:r>
      <w:r w:rsidRPr="009C3C09">
        <w:rPr>
          <w:rFonts w:ascii="Times New Roman" w:hAnsi="Times New Roman" w:cs="Times New Roman"/>
          <w:color w:val="000000" w:themeColor="text1"/>
          <w:lang w:val="mn-MN"/>
        </w:rPr>
        <w:t xml:space="preserve"> NeonDB дээрх нийт өгөгдлийн бүрэн бүтэн байдлыг хянах, зохисгүй контентыг устгах.</w:t>
      </w:r>
    </w:p>
    <w:p w14:paraId="78EA91E0" w14:textId="77777777" w:rsidR="00B4232F" w:rsidRPr="00AE02DD" w:rsidRDefault="009C3C09">
      <w:pPr>
        <w:pStyle w:val="ListParagraph"/>
        <w:numPr>
          <w:ilvl w:val="0"/>
          <w:numId w:val="17"/>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Хүний нөөцийн менежер (HR Manager)</w:t>
      </w:r>
    </w:p>
    <w:p w14:paraId="356F3DD2" w14:textId="2D92EF14" w:rsidR="009C3C09" w:rsidRPr="00AE02DD" w:rsidRDefault="009C3C09" w:rsidP="002E34F4">
      <w:pPr>
        <w:pStyle w:val="ListParagraph"/>
        <w:spacing w:line="276" w:lineRule="auto"/>
        <w:ind w:left="108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lastRenderedPageBreak/>
        <w:t>Ажилчдын амьдралын мөчлөг болон ирц, чөлөөний нэгдсэн зохицуулалтыг хариуцна.</w:t>
      </w:r>
    </w:p>
    <w:p w14:paraId="3FD063C7" w14:textId="3FCFCD8C" w:rsidR="009C3C09" w:rsidRPr="009C3C09" w:rsidRDefault="009C3C09">
      <w:pPr>
        <w:pStyle w:val="ListParagraph"/>
        <w:numPr>
          <w:ilvl w:val="0"/>
          <w:numId w:val="18"/>
        </w:numPr>
        <w:spacing w:line="276" w:lineRule="auto"/>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Ажилчдын бүртгэл:</w:t>
      </w:r>
      <w:r w:rsidRPr="009C3C09">
        <w:rPr>
          <w:rFonts w:ascii="Times New Roman" w:hAnsi="Times New Roman" w:cs="Times New Roman"/>
          <w:color w:val="000000" w:themeColor="text1"/>
          <w:lang w:val="mn-MN"/>
        </w:rPr>
        <w:t xml:space="preserve"> Шинэ ажилтан үүсгэх, мэдээллийг шинэчлэх, ажлаас чөлөөлөх процесс.</w:t>
      </w:r>
    </w:p>
    <w:p w14:paraId="3890A382" w14:textId="5CA39EE6" w:rsidR="009C3C09" w:rsidRPr="009C3C09" w:rsidRDefault="009C3C09">
      <w:pPr>
        <w:pStyle w:val="ListParagraph"/>
        <w:numPr>
          <w:ilvl w:val="0"/>
          <w:numId w:val="18"/>
        </w:numPr>
        <w:spacing w:line="276" w:lineRule="auto"/>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Ирцийн нэгдсэн хяналт:</w:t>
      </w:r>
      <w:r w:rsidRPr="009C3C09">
        <w:rPr>
          <w:rFonts w:ascii="Times New Roman" w:hAnsi="Times New Roman" w:cs="Times New Roman"/>
          <w:color w:val="000000" w:themeColor="text1"/>
          <w:lang w:val="mn-MN"/>
        </w:rPr>
        <w:t xml:space="preserve"> Нийт ажилчдын ирцийн мэдээллийг нэгтгэн харах, хоцролт болон тас</w:t>
      </w:r>
      <w:r w:rsidRPr="00AE02DD">
        <w:rPr>
          <w:rFonts w:ascii="Times New Roman" w:hAnsi="Times New Roman" w:cs="Times New Roman"/>
          <w:color w:val="000000" w:themeColor="text1"/>
          <w:lang w:val="mn-MN"/>
        </w:rPr>
        <w:t>л</w:t>
      </w:r>
      <w:r w:rsidRPr="009C3C09">
        <w:rPr>
          <w:rFonts w:ascii="Times New Roman" w:hAnsi="Times New Roman" w:cs="Times New Roman"/>
          <w:color w:val="000000" w:themeColor="text1"/>
          <w:lang w:val="mn-MN"/>
        </w:rPr>
        <w:t>алтын тайлан гаргах.</w:t>
      </w:r>
    </w:p>
    <w:p w14:paraId="1FDD8061" w14:textId="51D0CDEF" w:rsidR="009C3C09" w:rsidRPr="00AE02DD" w:rsidRDefault="009C3C09">
      <w:pPr>
        <w:pStyle w:val="ListParagraph"/>
        <w:numPr>
          <w:ilvl w:val="0"/>
          <w:numId w:val="18"/>
        </w:numPr>
        <w:spacing w:line="276" w:lineRule="auto"/>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Эцсийн баталгаажуулалт:</w:t>
      </w:r>
      <w:r w:rsidRPr="009C3C09">
        <w:rPr>
          <w:rFonts w:ascii="Times New Roman" w:hAnsi="Times New Roman" w:cs="Times New Roman"/>
          <w:color w:val="000000" w:themeColor="text1"/>
          <w:lang w:val="mn-MN"/>
        </w:rPr>
        <w:t xml:space="preserve"> Менежерээр дэмжигдсэн чөлөөний хүсэлтийг хянаж, эцэслэн батлах (Workflow-ийн төгсгөлийн шат).</w:t>
      </w:r>
    </w:p>
    <w:p w14:paraId="6D9A3667" w14:textId="118E62D8" w:rsidR="009C3C09" w:rsidRPr="00AE02DD" w:rsidRDefault="009C3C09">
      <w:pPr>
        <w:pStyle w:val="ListParagraph"/>
        <w:numPr>
          <w:ilvl w:val="0"/>
          <w:numId w:val="17"/>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Төслийн менежер (Manager)</w:t>
      </w:r>
    </w:p>
    <w:p w14:paraId="7E9B0B2F" w14:textId="4D54D936" w:rsidR="009C3C09" w:rsidRPr="00AE02DD" w:rsidRDefault="009C3C09" w:rsidP="002E34F4">
      <w:pPr>
        <w:spacing w:line="276" w:lineRule="auto"/>
        <w:ind w:left="720" w:firstLine="360"/>
        <w:rPr>
          <w:color w:val="000000" w:themeColor="text1"/>
        </w:rPr>
      </w:pPr>
      <w:r w:rsidRPr="00AE02DD">
        <w:rPr>
          <w:color w:val="000000" w:themeColor="text1"/>
        </w:rPr>
        <w:t>Өөрийн хариуцсан баг болон төслийн гүйцэтгэлийг удирдан чиглүүлнэ.</w:t>
      </w:r>
    </w:p>
    <w:p w14:paraId="11CA3BDA" w14:textId="47B97820" w:rsidR="009C3C09" w:rsidRPr="00AE02DD" w:rsidRDefault="009C3C09">
      <w:pPr>
        <w:pStyle w:val="ListParagraph"/>
        <w:numPr>
          <w:ilvl w:val="0"/>
          <w:numId w:val="19"/>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Төсөл ба Даалгавар:</w:t>
      </w:r>
      <w:r w:rsidRPr="00AE02DD">
        <w:rPr>
          <w:rFonts w:ascii="Times New Roman" w:hAnsi="Times New Roman" w:cs="Times New Roman"/>
          <w:color w:val="000000" w:themeColor="text1"/>
          <w:lang w:val="mn-MN"/>
        </w:rPr>
        <w:t xml:space="preserve"> Шинэ төсөл үүсгэх, багийн гишүүдийг томилох, даалгавар хуваарилах.</w:t>
      </w:r>
    </w:p>
    <w:p w14:paraId="1666CC53" w14:textId="25F41C92" w:rsidR="009C3C09" w:rsidRPr="00AE02DD" w:rsidRDefault="009C3C09">
      <w:pPr>
        <w:pStyle w:val="ListParagraph"/>
        <w:numPr>
          <w:ilvl w:val="0"/>
          <w:numId w:val="19"/>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Гүйцэтгэлийн хяналт:</w:t>
      </w:r>
      <w:r w:rsidRPr="00AE02DD">
        <w:rPr>
          <w:rFonts w:ascii="Times New Roman" w:hAnsi="Times New Roman" w:cs="Times New Roman"/>
          <w:color w:val="000000" w:themeColor="text1"/>
          <w:lang w:val="mn-MN"/>
        </w:rPr>
        <w:t xml:space="preserve"> Ажилчдын хийж гүйцэтгэсэн ажлын явцыг бодит хугацаанд хянах, үнэлэх.</w:t>
      </w:r>
    </w:p>
    <w:p w14:paraId="00B9537D" w14:textId="72FEE4ED" w:rsidR="009C3C09" w:rsidRPr="00AE02DD" w:rsidRDefault="009C3C09">
      <w:pPr>
        <w:pStyle w:val="ListParagraph"/>
        <w:numPr>
          <w:ilvl w:val="0"/>
          <w:numId w:val="19"/>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Анхан шатны баталгаажуулалт:</w:t>
      </w:r>
      <w:r w:rsidRPr="00AE02DD">
        <w:rPr>
          <w:rFonts w:ascii="Times New Roman" w:hAnsi="Times New Roman" w:cs="Times New Roman"/>
          <w:color w:val="000000" w:themeColor="text1"/>
          <w:lang w:val="mn-MN"/>
        </w:rPr>
        <w:t xml:space="preserve"> Хариуцсан ажилчдын ирүүлсэн чөлөөний хүсэлтийг хянаж, "Дэмжсэн" эсвэл "Татгалзсан" шийдвэр гаргах (Шийдвэр батлагдвал HR-руу автоматаар шилжинэ).</w:t>
      </w:r>
    </w:p>
    <w:p w14:paraId="4340A40C" w14:textId="6FFB8C39" w:rsidR="009C3C09" w:rsidRPr="00AE02DD" w:rsidRDefault="009C3C09">
      <w:pPr>
        <w:pStyle w:val="ListParagraph"/>
        <w:numPr>
          <w:ilvl w:val="0"/>
          <w:numId w:val="17"/>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Ажилтан (Employee)</w:t>
      </w:r>
    </w:p>
    <w:p w14:paraId="59617C33" w14:textId="2BCEBF2A" w:rsidR="009C3C09" w:rsidRPr="00AE02DD" w:rsidRDefault="009C3C09" w:rsidP="002E34F4">
      <w:pPr>
        <w:pStyle w:val="ListParagraph"/>
        <w:spacing w:line="276" w:lineRule="auto"/>
        <w:ind w:firstLine="36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Системийн үндсэн үйл ажиллагаанд оролцогч.</w:t>
      </w:r>
    </w:p>
    <w:p w14:paraId="38C1F737" w14:textId="27BA91C4" w:rsidR="009C3C09" w:rsidRPr="009C3C09" w:rsidRDefault="009C3C09">
      <w:pPr>
        <w:pStyle w:val="ListParagraph"/>
        <w:numPr>
          <w:ilvl w:val="0"/>
          <w:numId w:val="20"/>
        </w:numPr>
        <w:spacing w:line="276" w:lineRule="auto"/>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Ирц бүртгэл:</w:t>
      </w:r>
      <w:r w:rsidRPr="009C3C09">
        <w:rPr>
          <w:rFonts w:ascii="Times New Roman" w:hAnsi="Times New Roman" w:cs="Times New Roman"/>
          <w:color w:val="000000" w:themeColor="text1"/>
          <w:lang w:val="mn-MN"/>
        </w:rPr>
        <w:t xml:space="preserve"> Өдөр тутам ирэх, буцах цагаа бүртгүүлэх.</w:t>
      </w:r>
    </w:p>
    <w:p w14:paraId="0435D85E" w14:textId="7324BE6C" w:rsidR="009C3C09" w:rsidRPr="009C3C09" w:rsidRDefault="009C3C09">
      <w:pPr>
        <w:pStyle w:val="ListParagraph"/>
        <w:numPr>
          <w:ilvl w:val="0"/>
          <w:numId w:val="20"/>
        </w:numPr>
        <w:spacing w:line="276" w:lineRule="auto"/>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Төслийн оролцоо:</w:t>
      </w:r>
      <w:r w:rsidRPr="009C3C09">
        <w:rPr>
          <w:rFonts w:ascii="Times New Roman" w:hAnsi="Times New Roman" w:cs="Times New Roman"/>
          <w:color w:val="000000" w:themeColor="text1"/>
          <w:lang w:val="mn-MN"/>
        </w:rPr>
        <w:t xml:space="preserve"> Өөрт оноогдсон төсөл, даалгаврыг харах, гүйцэтгэлийн явцаа (статус) шинэчлэх, тайлан оруулах.</w:t>
      </w:r>
    </w:p>
    <w:p w14:paraId="20BA4A65" w14:textId="1A65E0D3" w:rsidR="009C3C09" w:rsidRPr="009C3C09" w:rsidRDefault="009C3C09">
      <w:pPr>
        <w:pStyle w:val="ListParagraph"/>
        <w:numPr>
          <w:ilvl w:val="0"/>
          <w:numId w:val="20"/>
        </w:numPr>
        <w:spacing w:line="276" w:lineRule="auto"/>
        <w:rPr>
          <w:rFonts w:ascii="Times New Roman" w:hAnsi="Times New Roman" w:cs="Times New Roman"/>
          <w:color w:val="000000" w:themeColor="text1"/>
          <w:lang w:val="mn-MN"/>
        </w:rPr>
      </w:pPr>
      <w:r w:rsidRPr="009C3C09">
        <w:rPr>
          <w:rFonts w:ascii="Times New Roman" w:hAnsi="Times New Roman" w:cs="Times New Roman"/>
          <w:b/>
          <w:bCs/>
          <w:color w:val="000000" w:themeColor="text1"/>
          <w:lang w:val="mn-MN"/>
        </w:rPr>
        <w:t>Хүсэлт илгээх:</w:t>
      </w:r>
      <w:r w:rsidRPr="009C3C09">
        <w:rPr>
          <w:rFonts w:ascii="Times New Roman" w:hAnsi="Times New Roman" w:cs="Times New Roman"/>
          <w:color w:val="000000" w:themeColor="text1"/>
          <w:lang w:val="mn-MN"/>
        </w:rPr>
        <w:t xml:space="preserve"> Чөлөө авах, амралт авах хүсэлтээ системээр дамжуулан илгээж, шийдвэрлэлтийн явцаа (Менежер -&gt; HR) хянах.</w:t>
      </w:r>
    </w:p>
    <w:p w14:paraId="7FEA5FA1" w14:textId="77777777" w:rsidR="009C3C09" w:rsidRPr="00AE02DD" w:rsidRDefault="009C3C09" w:rsidP="009C3C09">
      <w:pPr>
        <w:pStyle w:val="ListParagraph"/>
        <w:spacing w:line="276" w:lineRule="auto"/>
        <w:rPr>
          <w:rFonts w:ascii="Times New Roman" w:hAnsi="Times New Roman" w:cs="Times New Roman"/>
          <w:color w:val="000000" w:themeColor="text1"/>
          <w:lang w:val="mn-MN"/>
        </w:rPr>
      </w:pPr>
    </w:p>
    <w:p w14:paraId="39202295" w14:textId="77777777" w:rsidR="006E7A25" w:rsidRPr="00AE02DD" w:rsidRDefault="006E7A25">
      <w:pPr>
        <w:pStyle w:val="ListParagraph"/>
        <w:numPr>
          <w:ilvl w:val="0"/>
          <w:numId w:val="21"/>
        </w:numPr>
        <w:spacing w:line="276" w:lineRule="auto"/>
        <w:rPr>
          <w:rFonts w:ascii="Times New Roman" w:hAnsi="Times New Roman" w:cs="Times New Roman"/>
          <w:b/>
          <w:bCs/>
          <w:color w:val="000000" w:themeColor="text1"/>
          <w:lang w:val="mn-MN"/>
        </w:rPr>
      </w:pPr>
      <w:r w:rsidRPr="00AE02DD">
        <w:rPr>
          <w:rFonts w:ascii="Times New Roman" w:hAnsi="Times New Roman" w:cs="Times New Roman"/>
          <w:b/>
          <w:bCs/>
          <w:color w:val="000000" w:themeColor="text1"/>
          <w:lang w:val="mn-MN"/>
        </w:rPr>
        <w:t>Ижил төстэй байгууллагуудын хамрах хүрээ</w:t>
      </w:r>
      <w:r w:rsidR="009C545F" w:rsidRPr="00AE02DD">
        <w:rPr>
          <w:rFonts w:ascii="Times New Roman" w:hAnsi="Times New Roman" w:cs="Times New Roman"/>
          <w:b/>
          <w:bCs/>
          <w:color w:val="000000" w:themeColor="text1"/>
          <w:lang w:val="mn-MN"/>
        </w:rPr>
        <w:t>: TEAMSYNC</w:t>
      </w:r>
    </w:p>
    <w:p w14:paraId="095A658B" w14:textId="36857682" w:rsidR="009C545F" w:rsidRPr="00AE02DD" w:rsidRDefault="009C545F" w:rsidP="00C67B5E">
      <w:pPr>
        <w:pStyle w:val="ListParagraph"/>
        <w:spacing w:line="276" w:lineRule="auto"/>
        <w:ind w:firstLine="720"/>
        <w:jc w:val="both"/>
        <w:rPr>
          <w:rFonts w:ascii="Times New Roman" w:hAnsi="Times New Roman" w:cs="Times New Roman"/>
          <w:b/>
          <w:bCs/>
          <w:color w:val="000000" w:themeColor="text1"/>
          <w:lang w:val="mn-MN"/>
        </w:rPr>
      </w:pPr>
      <w:r w:rsidRPr="00AE02DD">
        <w:rPr>
          <w:rFonts w:ascii="Times New Roman" w:hAnsi="Times New Roman" w:cs="Times New Roman"/>
          <w:color w:val="000000" w:themeColor="text1"/>
          <w:lang w:val="mn-MN"/>
        </w:rPr>
        <w:t>TeamSync нь Монголын зах зээлд 10 гаруй жил туршигдсан, байгууллагын дотоод үйл ажиллагааг цогцоор удирдах зориулалттай вэб суурьтай платформ юм. Уг систем нь ажилчдын цаг бүртгэл, төслийн удирдлага, хүний нөөцийн менежмент болон өдөр тутмын тайланг нэгтгэн шийдсэнээрээ SMART FLOW системтэй ижил чиглэлд үйл ажиллагаа явуулдаг.</w:t>
      </w:r>
    </w:p>
    <w:p w14:paraId="6014D4CD" w14:textId="77777777" w:rsidR="00C67B5E" w:rsidRPr="00C67B5E" w:rsidRDefault="00C67B5E" w:rsidP="00C67B5E">
      <w:pPr>
        <w:spacing w:line="276" w:lineRule="auto"/>
        <w:ind w:firstLine="720"/>
        <w:rPr>
          <w:b/>
          <w:bCs/>
          <w:color w:val="000000" w:themeColor="text1"/>
        </w:rPr>
      </w:pPr>
      <w:r w:rsidRPr="00C67B5E">
        <w:rPr>
          <w:b/>
          <w:bCs/>
          <w:color w:val="000000" w:themeColor="text1"/>
        </w:rPr>
        <w:t>Зорилтууд:</w:t>
      </w:r>
    </w:p>
    <w:p w14:paraId="1A34B27D" w14:textId="77777777" w:rsidR="00C67B5E" w:rsidRPr="00C67B5E" w:rsidRDefault="00C67B5E">
      <w:pPr>
        <w:numPr>
          <w:ilvl w:val="0"/>
          <w:numId w:val="22"/>
        </w:numPr>
        <w:tabs>
          <w:tab w:val="num" w:pos="720"/>
        </w:tabs>
        <w:spacing w:line="276" w:lineRule="auto"/>
        <w:rPr>
          <w:color w:val="000000" w:themeColor="text1"/>
        </w:rPr>
      </w:pPr>
      <w:r w:rsidRPr="00C67B5E">
        <w:rPr>
          <w:b/>
          <w:bCs/>
          <w:color w:val="000000" w:themeColor="text1"/>
        </w:rPr>
        <w:t xml:space="preserve">Ухаалаг ирц бүртгэл: </w:t>
      </w:r>
      <w:r w:rsidRPr="00C67B5E">
        <w:rPr>
          <w:color w:val="000000" w:themeColor="text1"/>
        </w:rPr>
        <w:t>Оффис болон зайнаас ажиллах горимыг дэмжсэн, TOTP токен болон байршлын мэдээлэлд суурилсан ирцийн баталгаажуулалт хийх.</w:t>
      </w:r>
    </w:p>
    <w:p w14:paraId="72B01C1B" w14:textId="77777777" w:rsidR="00C67B5E" w:rsidRPr="00C67B5E" w:rsidRDefault="00C67B5E">
      <w:pPr>
        <w:numPr>
          <w:ilvl w:val="0"/>
          <w:numId w:val="22"/>
        </w:numPr>
        <w:tabs>
          <w:tab w:val="num" w:pos="720"/>
        </w:tabs>
        <w:spacing w:line="276" w:lineRule="auto"/>
        <w:rPr>
          <w:color w:val="000000" w:themeColor="text1"/>
        </w:rPr>
      </w:pPr>
      <w:r w:rsidRPr="00C67B5E">
        <w:rPr>
          <w:b/>
          <w:bCs/>
          <w:color w:val="000000" w:themeColor="text1"/>
        </w:rPr>
        <w:t>Гүйцэтгэлийн хяналт</w:t>
      </w:r>
      <w:r w:rsidRPr="00C67B5E">
        <w:rPr>
          <w:color w:val="000000" w:themeColor="text1"/>
        </w:rPr>
        <w:t>: Өдөр тутмын ажлын тайланг гаргахдаа ажлын хүндрэл, стресс үзүүлэлт зэрэг нарийн өгөгдлүүдийг тэмдэглэж, бүтээмжийг тооцох.</w:t>
      </w:r>
    </w:p>
    <w:p w14:paraId="69332893" w14:textId="77777777" w:rsidR="00C67B5E" w:rsidRPr="00C67B5E" w:rsidRDefault="00C67B5E">
      <w:pPr>
        <w:numPr>
          <w:ilvl w:val="0"/>
          <w:numId w:val="22"/>
        </w:numPr>
        <w:tabs>
          <w:tab w:val="num" w:pos="720"/>
        </w:tabs>
        <w:spacing w:line="276" w:lineRule="auto"/>
        <w:rPr>
          <w:color w:val="000000" w:themeColor="text1"/>
        </w:rPr>
      </w:pPr>
      <w:r w:rsidRPr="00C67B5E">
        <w:rPr>
          <w:b/>
          <w:bCs/>
          <w:color w:val="000000" w:themeColor="text1"/>
        </w:rPr>
        <w:t>Олон шатлалт зөвшөөрөл</w:t>
      </w:r>
      <w:r w:rsidRPr="00C67B5E">
        <w:rPr>
          <w:color w:val="000000" w:themeColor="text1"/>
        </w:rPr>
        <w:t>: Амралт, чөлөөний хүсэлтийг динамик загварт үндэслэн, удирдлагын олон шатлалаар дамжуулан баталгаажуулах системийг бүрдүүлэх.</w:t>
      </w:r>
    </w:p>
    <w:p w14:paraId="6AA8777A" w14:textId="77777777" w:rsidR="00C67B5E" w:rsidRPr="00C67B5E" w:rsidRDefault="00C67B5E">
      <w:pPr>
        <w:numPr>
          <w:ilvl w:val="0"/>
          <w:numId w:val="22"/>
        </w:numPr>
        <w:tabs>
          <w:tab w:val="num" w:pos="720"/>
        </w:tabs>
        <w:spacing w:line="276" w:lineRule="auto"/>
        <w:rPr>
          <w:color w:val="000000" w:themeColor="text1"/>
        </w:rPr>
      </w:pPr>
      <w:r w:rsidRPr="00C67B5E">
        <w:rPr>
          <w:b/>
          <w:bCs/>
          <w:color w:val="000000" w:themeColor="text1"/>
        </w:rPr>
        <w:t>Төслийн уялдаа холбоо:</w:t>
      </w:r>
      <w:r w:rsidRPr="00C67B5E">
        <w:rPr>
          <w:color w:val="000000" w:themeColor="text1"/>
        </w:rPr>
        <w:t xml:space="preserve"> Төсөл үүсгэх, багийн гишүүдийг оноох үйл явцыг өдрийн тайлан болон нөөцийн ашиглалттай шууд холбох.</w:t>
      </w:r>
    </w:p>
    <w:p w14:paraId="5BFC689F" w14:textId="77777777" w:rsidR="00C67B5E" w:rsidRPr="00C67B5E" w:rsidRDefault="00C67B5E">
      <w:pPr>
        <w:numPr>
          <w:ilvl w:val="0"/>
          <w:numId w:val="22"/>
        </w:numPr>
        <w:tabs>
          <w:tab w:val="num" w:pos="720"/>
        </w:tabs>
        <w:spacing w:line="276" w:lineRule="auto"/>
        <w:rPr>
          <w:color w:val="000000" w:themeColor="text1"/>
        </w:rPr>
      </w:pPr>
      <w:r w:rsidRPr="00C67B5E">
        <w:rPr>
          <w:b/>
          <w:bCs/>
          <w:color w:val="000000" w:themeColor="text1"/>
        </w:rPr>
        <w:t xml:space="preserve">Хүний нөөцийн хөгжил: </w:t>
      </w:r>
      <w:r w:rsidRPr="00C67B5E">
        <w:rPr>
          <w:color w:val="000000" w:themeColor="text1"/>
        </w:rPr>
        <w:t>Ажилтны ур чадварыг бүртгэх, хөгжүүлэх замаар байгууллагын хүний нөөцийн чадавхыг сайжруулах.</w:t>
      </w:r>
    </w:p>
    <w:p w14:paraId="10ADC291" w14:textId="77777777" w:rsidR="0041166C" w:rsidRPr="00AE02DD" w:rsidRDefault="0041166C" w:rsidP="0041166C">
      <w:pPr>
        <w:spacing w:line="276" w:lineRule="auto"/>
        <w:ind w:firstLine="375"/>
        <w:rPr>
          <w:color w:val="000000" w:themeColor="text1"/>
        </w:rPr>
      </w:pPr>
    </w:p>
    <w:p w14:paraId="7FE2784B" w14:textId="77777777" w:rsidR="0041166C" w:rsidRPr="00AE02DD" w:rsidRDefault="00E703F4" w:rsidP="00137063">
      <w:pPr>
        <w:spacing w:line="276" w:lineRule="auto"/>
        <w:ind w:firstLine="720"/>
        <w:rPr>
          <w:b/>
          <w:bCs/>
          <w:color w:val="000000" w:themeColor="text1"/>
        </w:rPr>
      </w:pPr>
      <w:r w:rsidRPr="00AE02DD">
        <w:rPr>
          <w:b/>
          <w:bCs/>
          <w:color w:val="000000" w:themeColor="text1"/>
        </w:rPr>
        <w:t xml:space="preserve">Үнэлгээ : </w:t>
      </w:r>
    </w:p>
    <w:p w14:paraId="2EC332C7" w14:textId="77777777" w:rsidR="004D0829" w:rsidRPr="004D0829" w:rsidRDefault="004D0829" w:rsidP="00137063">
      <w:pPr>
        <w:spacing w:before="240" w:line="276" w:lineRule="auto"/>
        <w:ind w:left="720" w:firstLine="720"/>
      </w:pPr>
      <w:r w:rsidRPr="004D0829">
        <w:rPr>
          <w:b/>
          <w:bCs/>
        </w:rPr>
        <w:t>SMART FLOW</w:t>
      </w:r>
      <w:r w:rsidRPr="004D0829">
        <w:t xml:space="preserve"> систем нь </w:t>
      </w:r>
      <w:r w:rsidRPr="004D0829">
        <w:rPr>
          <w:b/>
          <w:bCs/>
        </w:rPr>
        <w:t>TeamSync</w:t>
      </w:r>
      <w:r w:rsidRPr="004D0829">
        <w:t>-ийн туршлага дээр үндэслэн, орчин үеийн технологийн шийдлээр (React, Vite, NeonDB) дараах давуу талуудыг бий болгоно:</w:t>
      </w:r>
    </w:p>
    <w:p w14:paraId="117FCD25" w14:textId="77777777" w:rsidR="004D0829" w:rsidRPr="004D0829" w:rsidRDefault="004D0829">
      <w:pPr>
        <w:numPr>
          <w:ilvl w:val="0"/>
          <w:numId w:val="23"/>
        </w:numPr>
        <w:tabs>
          <w:tab w:val="num" w:pos="720"/>
        </w:tabs>
        <w:spacing w:before="240" w:line="276" w:lineRule="auto"/>
      </w:pPr>
      <w:r w:rsidRPr="004D0829">
        <w:rPr>
          <w:b/>
          <w:bCs/>
        </w:rPr>
        <w:t>Найдвартай байдал:</w:t>
      </w:r>
      <w:r w:rsidRPr="004D0829">
        <w:t xml:space="preserve"> Өгөгдлийг </w:t>
      </w:r>
      <w:r w:rsidRPr="004D0829">
        <w:rPr>
          <w:b/>
          <w:bCs/>
        </w:rPr>
        <w:t>NeonDB (Serverless PostgreSQL)</w:t>
      </w:r>
      <w:r w:rsidRPr="004D0829">
        <w:t>-д хадгалснаар өгөгдөл алдагдах эрсдэлгүй бөгөөд үүлэн технологийн тусламжтайгаар систем 24/7 тасралтгүй ажиллана.</w:t>
      </w:r>
    </w:p>
    <w:p w14:paraId="6EEDB78A" w14:textId="77777777" w:rsidR="004D0829" w:rsidRPr="004D0829" w:rsidRDefault="004D0829">
      <w:pPr>
        <w:numPr>
          <w:ilvl w:val="0"/>
          <w:numId w:val="23"/>
        </w:numPr>
        <w:tabs>
          <w:tab w:val="num" w:pos="720"/>
        </w:tabs>
        <w:spacing w:before="240" w:line="276" w:lineRule="auto"/>
      </w:pPr>
      <w:r w:rsidRPr="004D0829">
        <w:rPr>
          <w:b/>
          <w:bCs/>
        </w:rPr>
        <w:t>Уян хатан Workflow:</w:t>
      </w:r>
      <w:r w:rsidRPr="004D0829">
        <w:t xml:space="preserve"> Хэрэглэгч өөрийн байгууллагын бүтцэд тохируулан чөлөөний хүсэлт батлах шат дамжлагыг (Manager -&gt; HR) өөрөө тохируулах боломжтой.</w:t>
      </w:r>
    </w:p>
    <w:p w14:paraId="30A724B1" w14:textId="77777777" w:rsidR="004D0829" w:rsidRPr="004D0829" w:rsidRDefault="004D0829">
      <w:pPr>
        <w:numPr>
          <w:ilvl w:val="0"/>
          <w:numId w:val="23"/>
        </w:numPr>
        <w:tabs>
          <w:tab w:val="num" w:pos="720"/>
        </w:tabs>
        <w:spacing w:before="240" w:line="276" w:lineRule="auto"/>
      </w:pPr>
      <w:r w:rsidRPr="004D0829">
        <w:rPr>
          <w:b/>
          <w:bCs/>
        </w:rPr>
        <w:t>Технологийн дэвшил:</w:t>
      </w:r>
      <w:r w:rsidRPr="004D0829">
        <w:t xml:space="preserve"> </w:t>
      </w:r>
      <w:r w:rsidRPr="004D0829">
        <w:rPr>
          <w:b/>
          <w:bCs/>
        </w:rPr>
        <w:t>React + Vite</w:t>
      </w:r>
      <w:r w:rsidRPr="004D0829">
        <w:t xml:space="preserve"> ашигласнаар вэб аппликейшн нь бүх төрлийн дэлгэцэнд (Responsive) зохицох бөгөөд ачаалах хурд нь уламжлалт вэбүүдээс 2-3 дахин хурдан байна.</w:t>
      </w:r>
    </w:p>
    <w:p w14:paraId="17376203" w14:textId="77777777" w:rsidR="004D0829" w:rsidRPr="004D0829" w:rsidRDefault="004D0829">
      <w:pPr>
        <w:numPr>
          <w:ilvl w:val="0"/>
          <w:numId w:val="23"/>
        </w:numPr>
        <w:tabs>
          <w:tab w:val="num" w:pos="720"/>
        </w:tabs>
        <w:spacing w:before="240" w:line="276" w:lineRule="auto"/>
      </w:pPr>
      <w:r w:rsidRPr="004D0829">
        <w:rPr>
          <w:b/>
          <w:bCs/>
        </w:rPr>
        <w:t>Хэрэглэгчийн туршлага (UX):</w:t>
      </w:r>
      <w:r w:rsidRPr="004D0829">
        <w:t xml:space="preserve"> TeamSync-ийн олон жилийн туршлагад үндэслэсэн функцуудыг илүү хялбар, ойлгомжтой бөгөөд орчин үеийн минимал интерфейсээр шийдэж өгсөн.</w:t>
      </w:r>
    </w:p>
    <w:p w14:paraId="4319DD3E" w14:textId="2642EEA9" w:rsidR="002B6898" w:rsidRPr="00AE02DD" w:rsidRDefault="004D0829">
      <w:pPr>
        <w:numPr>
          <w:ilvl w:val="0"/>
          <w:numId w:val="23"/>
        </w:numPr>
        <w:tabs>
          <w:tab w:val="num" w:pos="720"/>
        </w:tabs>
        <w:spacing w:before="240" w:line="276" w:lineRule="auto"/>
      </w:pPr>
      <w:r w:rsidRPr="004D0829">
        <w:rPr>
          <w:b/>
          <w:bCs/>
        </w:rPr>
        <w:t>Өргөжүүлэх боломж:</w:t>
      </w:r>
      <w:r w:rsidRPr="004D0829">
        <w:t xml:space="preserve"> Django REST Framework ашиглан архитектурыг нь шийдсэн тул ирээдүйд гар утсанд зориулсан апп (Mobile App) эсвэл бусад гуравдагч системүүдтэй API-аар хялбар холбогдох боломжтой.</w:t>
      </w:r>
    </w:p>
    <w:p w14:paraId="2586D80B" w14:textId="6B3A9478" w:rsidR="002B6898" w:rsidRPr="00AE02DD" w:rsidRDefault="00137063" w:rsidP="002B6898">
      <w:pPr>
        <w:spacing w:before="240" w:line="276" w:lineRule="auto"/>
      </w:pPr>
      <w:r w:rsidRPr="00137063">
        <w:rPr>
          <w:b/>
          <w:bCs/>
          <w:color w:val="000000" w:themeColor="text1"/>
        </w:rPr>
        <w:t>С</w:t>
      </w:r>
      <w:r w:rsidRPr="00AE02DD">
        <w:rPr>
          <w:b/>
          <w:bCs/>
          <w:color w:val="000000" w:themeColor="text1"/>
        </w:rPr>
        <w:t>истем хөгжүүлэх үндэслэл</w:t>
      </w:r>
      <w:r w:rsidR="00B83F68" w:rsidRPr="00AE02DD">
        <w:rPr>
          <w:b/>
          <w:bCs/>
          <w:color w:val="000000" w:themeColor="text1"/>
        </w:rPr>
        <w:t>:</w:t>
      </w:r>
    </w:p>
    <w:p w14:paraId="5A2153A7" w14:textId="77777777" w:rsidR="002B6898" w:rsidRPr="00AE02DD" w:rsidRDefault="00137063" w:rsidP="002B6898">
      <w:pPr>
        <w:spacing w:before="240" w:line="276" w:lineRule="auto"/>
        <w:ind w:firstLine="360"/>
        <w:rPr>
          <w:b/>
          <w:bCs/>
          <w:color w:val="000000" w:themeColor="text1"/>
        </w:rPr>
      </w:pPr>
      <w:r w:rsidRPr="00137063">
        <w:rPr>
          <w:color w:val="000000" w:themeColor="text1"/>
        </w:rPr>
        <w:t>Өнөөгийн байгууллагуудын өмнө тулгарч буй хамгийн том сорилт бол хүний нөөцийн удирдлагыг цаас болон механик бүртгэлээс салгаж, өгөгдөлд суурилсан дижитал хэлбэрт шилжүүлэх явдал юм. Уламжлалт аргаар ажилчдын ирцийг бүртгэх, тайланг гар аргаар нэгтгэх, төсөл болон даалгаврын явцыг аман хэлбэрээр хянах нь мэдээллийн зөрүү үүсгэх, цаг хугацаа алдах, ажилчдын бодит бүтээмжийг үнэн зөв үнэлж чадахгүй байх зэрэг олон хүндрэлийг дагуулдаг.</w:t>
      </w:r>
    </w:p>
    <w:p w14:paraId="565F111C" w14:textId="77777777" w:rsidR="002B6898" w:rsidRPr="00AE02DD" w:rsidRDefault="00137063" w:rsidP="002B6898">
      <w:pPr>
        <w:spacing w:before="240" w:line="276" w:lineRule="auto"/>
        <w:ind w:firstLine="360"/>
        <w:rPr>
          <w:b/>
          <w:bCs/>
          <w:color w:val="000000" w:themeColor="text1"/>
        </w:rPr>
      </w:pPr>
      <w:r w:rsidRPr="00137063">
        <w:rPr>
          <w:color w:val="000000" w:themeColor="text1"/>
        </w:rPr>
        <w:t>Ялангуяа чөлөөний хүсэлт, батлах үйл явц (Workflow) нь тодорхой бус байх нь удирдлага болон ажилтны хооронд үл ойлголцол үүсгэж, ажлын явцыг саатуулах үндсэн шалтгаан болдог. Мөн ажилчдын өдөр тутмын тайлан, төслийн гүйцэтгэл нэгдсэн системд төвлөрөөгүйгээс байгууллагын нөөцийн ашиглалтыг оновчтой төлөвлөх боломжгүй байдаг.</w:t>
      </w:r>
    </w:p>
    <w:p w14:paraId="3D8E823B" w14:textId="65BE736D" w:rsidR="00137063" w:rsidRPr="00137063" w:rsidRDefault="00137063" w:rsidP="002B6898">
      <w:pPr>
        <w:spacing w:before="240" w:line="276" w:lineRule="auto"/>
        <w:ind w:firstLine="360"/>
        <w:rPr>
          <w:b/>
          <w:bCs/>
          <w:color w:val="000000" w:themeColor="text1"/>
        </w:rPr>
      </w:pPr>
      <w:r w:rsidRPr="00137063">
        <w:rPr>
          <w:color w:val="000000" w:themeColor="text1"/>
        </w:rPr>
        <w:t>Тиймээс эдгээр асуудлыг цогцоор шийдвэрлэх, байгууллагын дотоод хяналтыг сайжруулах, ажилчдын бүтээмжийг бодитоор нэмэгдүүлэх зорилгоор SMART FLOW системийг хөгжүүлэхээр шийдсэн. Уг системийг хөгжүүлэх үндсэн шалтгаануудыг дараах байдлаар тодорхойлж байна:</w:t>
      </w:r>
    </w:p>
    <w:p w14:paraId="1F26F7DD" w14:textId="77777777" w:rsidR="00137063" w:rsidRPr="00137063" w:rsidRDefault="00137063">
      <w:pPr>
        <w:numPr>
          <w:ilvl w:val="0"/>
          <w:numId w:val="24"/>
        </w:numPr>
        <w:spacing w:before="240" w:line="276" w:lineRule="auto"/>
        <w:rPr>
          <w:color w:val="000000" w:themeColor="text1"/>
        </w:rPr>
      </w:pPr>
      <w:r w:rsidRPr="00137063">
        <w:rPr>
          <w:b/>
          <w:bCs/>
          <w:color w:val="000000" w:themeColor="text1"/>
        </w:rPr>
        <w:lastRenderedPageBreak/>
        <w:t>Процессын автоматжуулалт</w:t>
      </w:r>
      <w:r w:rsidRPr="00137063">
        <w:rPr>
          <w:color w:val="000000" w:themeColor="text1"/>
        </w:rPr>
        <w:t>: Ажилчдын ирц, чөлөөний хүсэлтийг олон шатлалт (Manager -&gt; HR) баталгаажуулалтын системээр дамжуулан хүний хүчин зүйлээс хамааралгүй болгох.</w:t>
      </w:r>
    </w:p>
    <w:p w14:paraId="34FF9860" w14:textId="77777777" w:rsidR="00137063" w:rsidRPr="00137063" w:rsidRDefault="00137063">
      <w:pPr>
        <w:numPr>
          <w:ilvl w:val="0"/>
          <w:numId w:val="24"/>
        </w:numPr>
        <w:spacing w:before="240" w:line="276" w:lineRule="auto"/>
        <w:rPr>
          <w:color w:val="000000" w:themeColor="text1"/>
        </w:rPr>
      </w:pPr>
      <w:r w:rsidRPr="00137063">
        <w:rPr>
          <w:b/>
          <w:bCs/>
          <w:color w:val="000000" w:themeColor="text1"/>
        </w:rPr>
        <w:t>Төслийн нэгдсэн удирдлага:</w:t>
      </w:r>
      <w:r w:rsidRPr="00137063">
        <w:rPr>
          <w:color w:val="000000" w:themeColor="text1"/>
        </w:rPr>
        <w:t xml:space="preserve"> Төсөл, даалгаврын хуваарилалтыг ил тод болгож, ажилтан бүр өөрийн гүйцэтгэлээ бодит хугацаанд тайлагнадаг орчинг бүрдүүлэх.</w:t>
      </w:r>
    </w:p>
    <w:p w14:paraId="4C857277" w14:textId="77777777" w:rsidR="00137063" w:rsidRPr="00137063" w:rsidRDefault="00137063">
      <w:pPr>
        <w:numPr>
          <w:ilvl w:val="0"/>
          <w:numId w:val="24"/>
        </w:numPr>
        <w:spacing w:before="240" w:line="276" w:lineRule="auto"/>
        <w:rPr>
          <w:color w:val="000000" w:themeColor="text1"/>
        </w:rPr>
      </w:pPr>
      <w:r w:rsidRPr="00137063">
        <w:rPr>
          <w:b/>
          <w:bCs/>
          <w:color w:val="000000" w:themeColor="text1"/>
        </w:rPr>
        <w:t>Өгөгдлийн төвлөрөл:</w:t>
      </w:r>
      <w:r w:rsidRPr="00137063">
        <w:rPr>
          <w:color w:val="000000" w:themeColor="text1"/>
        </w:rPr>
        <w:t xml:space="preserve"> NeonDB үүлэн технологийн тусламжтайгаар байгууллагын мэдээллийн аюулгүй байдлыг хангах, тайлан мэдээг боловсруулах хугацааг хэмнэх.</w:t>
      </w:r>
    </w:p>
    <w:p w14:paraId="36852608" w14:textId="77777777" w:rsidR="00137063" w:rsidRPr="00137063" w:rsidRDefault="00137063">
      <w:pPr>
        <w:numPr>
          <w:ilvl w:val="0"/>
          <w:numId w:val="24"/>
        </w:numPr>
        <w:spacing w:before="240" w:line="276" w:lineRule="auto"/>
        <w:rPr>
          <w:color w:val="000000" w:themeColor="text1"/>
        </w:rPr>
      </w:pPr>
      <w:r w:rsidRPr="00137063">
        <w:rPr>
          <w:b/>
          <w:bCs/>
          <w:color w:val="000000" w:themeColor="text1"/>
        </w:rPr>
        <w:t>Алсын зайн удирдлага:</w:t>
      </w:r>
      <w:r w:rsidRPr="00137063">
        <w:rPr>
          <w:color w:val="000000" w:themeColor="text1"/>
        </w:rPr>
        <w:t xml:space="preserve"> Орчин үеийн React + Vite технологид суурилсан вэб аппликейшн хөгжүүлснээр удирдлага болон ажилтнууд хаанаас ч, ямар ч төхөөрөмжөөс ирцээ бүртгүүлж, ажлаа удирдах боломжийг олгох.</w:t>
      </w:r>
    </w:p>
    <w:p w14:paraId="2D10E2D7" w14:textId="77777777" w:rsidR="00137063" w:rsidRPr="00137063" w:rsidRDefault="00137063" w:rsidP="00137063">
      <w:pPr>
        <w:spacing w:before="240" w:line="276" w:lineRule="auto"/>
        <w:ind w:left="360"/>
        <w:rPr>
          <w:color w:val="000000" w:themeColor="text1"/>
        </w:rPr>
      </w:pPr>
      <w:r w:rsidRPr="00137063">
        <w:rPr>
          <w:color w:val="000000" w:themeColor="text1"/>
        </w:rPr>
        <w:t>Эдгээр технологийн шийдлүүд нь байгууллагын зардлыг бууруулаад зогсохгүй ажилчдын сэтгэл ханамж, ажлын хариуцлагыг шинэ түвшинд гаргах чухал үндэслэл болно.</w:t>
      </w:r>
    </w:p>
    <w:p w14:paraId="3CEC560A" w14:textId="396A23B2" w:rsidR="00C846AA" w:rsidRPr="00AE02DD" w:rsidRDefault="00C846AA" w:rsidP="00C846AA">
      <w:pPr>
        <w:spacing w:before="240" w:line="276" w:lineRule="auto"/>
        <w:ind w:left="360"/>
        <w:rPr>
          <w:b/>
          <w:bCs/>
          <w:color w:val="000000" w:themeColor="text1"/>
        </w:rPr>
      </w:pPr>
    </w:p>
    <w:p w14:paraId="0D7BB8E8" w14:textId="19A6EF70" w:rsidR="00C846AA" w:rsidRPr="00AE02DD" w:rsidRDefault="00C846AA" w:rsidP="00C846AA">
      <w:pPr>
        <w:spacing w:before="240" w:line="276" w:lineRule="auto"/>
        <w:ind w:left="360"/>
        <w:rPr>
          <w:b/>
          <w:bCs/>
          <w:color w:val="000000" w:themeColor="text1"/>
        </w:rPr>
      </w:pPr>
    </w:p>
    <w:p w14:paraId="3BB75B07" w14:textId="3F4A044F" w:rsidR="00C846AA" w:rsidRPr="00AE02DD" w:rsidRDefault="00C846AA" w:rsidP="00C846AA">
      <w:pPr>
        <w:spacing w:before="240" w:line="276" w:lineRule="auto"/>
        <w:ind w:left="360"/>
        <w:rPr>
          <w:b/>
          <w:bCs/>
          <w:color w:val="000000" w:themeColor="text1"/>
        </w:rPr>
      </w:pPr>
    </w:p>
    <w:p w14:paraId="6B63C1AE" w14:textId="77777777" w:rsidR="00B83F68" w:rsidRPr="00AE02DD" w:rsidRDefault="00B83F68" w:rsidP="00C846AA">
      <w:pPr>
        <w:spacing w:before="240" w:line="276" w:lineRule="auto"/>
        <w:ind w:left="360"/>
        <w:rPr>
          <w:b/>
          <w:bCs/>
          <w:color w:val="000000" w:themeColor="text1"/>
        </w:rPr>
      </w:pPr>
    </w:p>
    <w:p w14:paraId="3A354CBD" w14:textId="77777777" w:rsidR="00B83F68" w:rsidRPr="00AE02DD" w:rsidRDefault="00B83F68" w:rsidP="00C846AA">
      <w:pPr>
        <w:spacing w:before="240" w:line="276" w:lineRule="auto"/>
        <w:ind w:left="360"/>
        <w:rPr>
          <w:b/>
          <w:bCs/>
          <w:color w:val="000000" w:themeColor="text1"/>
        </w:rPr>
      </w:pPr>
    </w:p>
    <w:p w14:paraId="52C05424" w14:textId="77777777" w:rsidR="00B83F68" w:rsidRPr="00AE02DD" w:rsidRDefault="00B83F68" w:rsidP="00C846AA">
      <w:pPr>
        <w:spacing w:before="240" w:line="276" w:lineRule="auto"/>
        <w:ind w:left="360"/>
        <w:rPr>
          <w:b/>
          <w:bCs/>
          <w:color w:val="000000" w:themeColor="text1"/>
        </w:rPr>
      </w:pPr>
    </w:p>
    <w:p w14:paraId="4BFBA129" w14:textId="77777777" w:rsidR="00B83F68" w:rsidRPr="00AE02DD" w:rsidRDefault="00B83F68" w:rsidP="00C846AA">
      <w:pPr>
        <w:spacing w:before="240" w:line="276" w:lineRule="auto"/>
        <w:ind w:left="360"/>
        <w:rPr>
          <w:b/>
          <w:bCs/>
          <w:color w:val="000000" w:themeColor="text1"/>
        </w:rPr>
      </w:pPr>
    </w:p>
    <w:p w14:paraId="4F4BB750" w14:textId="77777777" w:rsidR="00B83F68" w:rsidRPr="00AE02DD" w:rsidRDefault="00B83F68" w:rsidP="00C846AA">
      <w:pPr>
        <w:spacing w:before="240" w:line="276" w:lineRule="auto"/>
        <w:ind w:left="360"/>
        <w:rPr>
          <w:b/>
          <w:bCs/>
          <w:color w:val="000000" w:themeColor="text1"/>
        </w:rPr>
      </w:pPr>
    </w:p>
    <w:p w14:paraId="57DF760D" w14:textId="77777777" w:rsidR="00B83F68" w:rsidRPr="00AE02DD" w:rsidRDefault="00B83F68" w:rsidP="00C846AA">
      <w:pPr>
        <w:spacing w:before="240" w:line="276" w:lineRule="auto"/>
        <w:ind w:left="360"/>
        <w:rPr>
          <w:b/>
          <w:bCs/>
          <w:color w:val="000000" w:themeColor="text1"/>
        </w:rPr>
      </w:pPr>
    </w:p>
    <w:p w14:paraId="2439A98A" w14:textId="77777777" w:rsidR="00B83F68" w:rsidRPr="00AE02DD" w:rsidRDefault="00B83F68" w:rsidP="00C846AA">
      <w:pPr>
        <w:spacing w:before="240" w:line="276" w:lineRule="auto"/>
        <w:ind w:left="360"/>
        <w:rPr>
          <w:b/>
          <w:bCs/>
          <w:color w:val="000000" w:themeColor="text1"/>
        </w:rPr>
      </w:pPr>
    </w:p>
    <w:p w14:paraId="1F1A702B" w14:textId="126A875A" w:rsidR="00A56733" w:rsidRPr="00AE02DD" w:rsidRDefault="00A56733" w:rsidP="00C846AA">
      <w:pPr>
        <w:spacing w:before="240" w:line="276" w:lineRule="auto"/>
        <w:ind w:left="360"/>
        <w:rPr>
          <w:b/>
          <w:bCs/>
          <w:color w:val="000000" w:themeColor="text1"/>
        </w:rPr>
      </w:pPr>
    </w:p>
    <w:p w14:paraId="536BDDB8" w14:textId="6954ED3D" w:rsidR="002B6898" w:rsidRPr="00AE02DD" w:rsidRDefault="002B6898" w:rsidP="00C846AA">
      <w:pPr>
        <w:spacing w:before="240" w:line="276" w:lineRule="auto"/>
        <w:ind w:left="360"/>
        <w:rPr>
          <w:b/>
          <w:bCs/>
          <w:color w:val="000000" w:themeColor="text1"/>
        </w:rPr>
      </w:pPr>
    </w:p>
    <w:p w14:paraId="4C78A946" w14:textId="2149480E" w:rsidR="00A56733" w:rsidRPr="00AE02DD" w:rsidRDefault="00A56733" w:rsidP="006B0733">
      <w:pPr>
        <w:spacing w:before="240" w:line="276" w:lineRule="auto"/>
        <w:rPr>
          <w:b/>
          <w:bCs/>
          <w:color w:val="000000" w:themeColor="text1"/>
        </w:rPr>
      </w:pPr>
    </w:p>
    <w:p w14:paraId="023AEB0B" w14:textId="552AB676" w:rsidR="009476AF" w:rsidRPr="00AE02DD" w:rsidRDefault="001F6E55" w:rsidP="00D04BA5">
      <w:pPr>
        <w:pStyle w:val="Heading1"/>
        <w:numPr>
          <w:ilvl w:val="0"/>
          <w:numId w:val="0"/>
        </w:numPr>
        <w:spacing w:line="276" w:lineRule="auto"/>
        <w:jc w:val="both"/>
        <w:rPr>
          <w:color w:val="000000" w:themeColor="text1"/>
        </w:rPr>
      </w:pPr>
      <w:bookmarkStart w:id="9" w:name="_Toc218508787"/>
      <w:r w:rsidRPr="00AE02DD">
        <w:rPr>
          <w:color w:val="000000" w:themeColor="text1"/>
        </w:rPr>
        <w:lastRenderedPageBreak/>
        <w:t xml:space="preserve">НЭГ. </w:t>
      </w:r>
      <w:r w:rsidR="009E1E7B" w:rsidRPr="00AE02DD">
        <w:rPr>
          <w:color w:val="000000" w:themeColor="text1"/>
        </w:rPr>
        <w:t>С</w:t>
      </w:r>
      <w:r w:rsidR="00665C24" w:rsidRPr="00AE02DD">
        <w:rPr>
          <w:color w:val="000000" w:themeColor="text1"/>
        </w:rPr>
        <w:t>ЭДВИЙН СУДЛАГДСАН БАЙДАЛ</w:t>
      </w:r>
      <w:r w:rsidR="009E1E7B" w:rsidRPr="00AE02DD">
        <w:rPr>
          <w:color w:val="000000" w:themeColor="text1"/>
        </w:rPr>
        <w:t xml:space="preserve"> /</w:t>
      </w:r>
      <w:r w:rsidR="00BE3131" w:rsidRPr="00AE02DD">
        <w:rPr>
          <w:color w:val="000000" w:themeColor="text1"/>
        </w:rPr>
        <w:t>СУДАЛГААНЫ ОНОЛ АРГА ЗҮЙ</w:t>
      </w:r>
      <w:bookmarkEnd w:id="9"/>
      <w:r w:rsidR="00BE3131" w:rsidRPr="00AE02DD">
        <w:rPr>
          <w:color w:val="000000" w:themeColor="text1"/>
        </w:rPr>
        <w:t xml:space="preserve">  </w:t>
      </w:r>
    </w:p>
    <w:p w14:paraId="759CCFD4" w14:textId="2544052B" w:rsidR="00E32D85" w:rsidRPr="00AE02DD" w:rsidRDefault="00426385" w:rsidP="008C65AB">
      <w:pPr>
        <w:pStyle w:val="Heading2"/>
        <w:spacing w:line="276" w:lineRule="auto"/>
        <w:rPr>
          <w:highlight w:val="yellow"/>
        </w:rPr>
      </w:pPr>
      <w:bookmarkStart w:id="10" w:name="_Toc218508788"/>
      <w:r w:rsidRPr="00AE02DD">
        <w:rPr>
          <w:highlight w:val="yellow"/>
        </w:rPr>
        <w:t>Ерөнхий судалгаа</w:t>
      </w:r>
      <w:bookmarkEnd w:id="10"/>
    </w:p>
    <w:p w14:paraId="352DA352" w14:textId="77777777" w:rsidR="006B0733" w:rsidRPr="00AE02DD" w:rsidRDefault="006B0733" w:rsidP="006B0733">
      <w:pPr>
        <w:pStyle w:val="NormalWeb"/>
        <w:ind w:firstLine="576"/>
        <w:jc w:val="both"/>
        <w:rPr>
          <w:lang w:val="mn-MN"/>
        </w:rPr>
      </w:pPr>
      <w:bookmarkStart w:id="11" w:name="_Toc218508789"/>
      <w:r w:rsidRPr="00AE02DD">
        <w:rPr>
          <w:lang w:val="mn-MN"/>
        </w:rPr>
        <w:t>Орчин үеийн байгууллагын удирдлагын тогтолцоонд дижитал шилжилт (Digital Transformation) эрчимтэй явагдаж байгаатай холбоотойгоор хүний нөөцийн менежмент нь зөвхөн бүртгэл хөтлөх бус, ажилтны бүтээмж болон ажлын сэтгэл ханамжийг нэмэгдүүлэхэд чиглэсэн цогц систем болон хувирч байна. Монгол улсын байгууллагуудын хувьд ирц бүртгэлийн уламжлалт хурууны хээний төхөөрөмжөөс татгалзаж, илүү уян хатан, зайнаас ажиллах боломжийг дэмжсэн мобайл болон вэб суурьтай шийдлүүдийг (GPS, QR код, TOTP токен) нэвтрүүлэх хандлага давамгайлж байна.</w:t>
      </w:r>
    </w:p>
    <w:p w14:paraId="32DF4CC4" w14:textId="77777777" w:rsidR="006B0733" w:rsidRPr="00AE02DD" w:rsidRDefault="006B0733" w:rsidP="006B0733">
      <w:pPr>
        <w:pStyle w:val="NormalWeb"/>
        <w:ind w:firstLine="576"/>
        <w:jc w:val="both"/>
        <w:rPr>
          <w:lang w:val="mn-MN"/>
        </w:rPr>
      </w:pPr>
      <w:r w:rsidRPr="00AE02DD">
        <w:rPr>
          <w:lang w:val="mn-MN"/>
        </w:rPr>
        <w:t>Гэсэн хэдий ч дотоодын олон байгууллагуудад ашиглагдаж буй одоогийн удирдлагын аргууд нь дараах нийтлэг хүндрэлүүдийг дагуулсаар байна:</w:t>
      </w:r>
    </w:p>
    <w:p w14:paraId="67D30E42" w14:textId="5141A4E0" w:rsidR="006B0733" w:rsidRPr="006B0733" w:rsidRDefault="006B0733">
      <w:pPr>
        <w:pStyle w:val="NormalWeb"/>
        <w:numPr>
          <w:ilvl w:val="0"/>
          <w:numId w:val="25"/>
        </w:numPr>
        <w:jc w:val="both"/>
        <w:rPr>
          <w:lang w:val="mn-MN"/>
        </w:rPr>
      </w:pPr>
      <w:r w:rsidRPr="006B0733">
        <w:rPr>
          <w:b/>
          <w:bCs/>
          <w:lang w:val="mn-MN"/>
        </w:rPr>
        <w:t>Үр дүнг бус процессыг хянах хандлага:</w:t>
      </w:r>
      <w:r w:rsidRPr="006B0733">
        <w:rPr>
          <w:lang w:val="mn-MN"/>
        </w:rPr>
        <w:t xml:space="preserve"> Ажилчдын бүтээмжийг зөвхөн ажлын байранд өнгөрүүлсэн цагаар хэмжих нь төслийн бодит гүйцэтгэл болон ажлын чанарыг орхигдуулахад хүргэдэг. </w:t>
      </w:r>
    </w:p>
    <w:p w14:paraId="26D6E50D" w14:textId="77777777" w:rsidR="006B0733" w:rsidRPr="006B0733" w:rsidRDefault="006B0733">
      <w:pPr>
        <w:pStyle w:val="NormalWeb"/>
        <w:numPr>
          <w:ilvl w:val="0"/>
          <w:numId w:val="25"/>
        </w:numPr>
        <w:jc w:val="both"/>
        <w:rPr>
          <w:lang w:val="mn-MN"/>
        </w:rPr>
      </w:pPr>
      <w:r w:rsidRPr="006B0733">
        <w:rPr>
          <w:b/>
          <w:bCs/>
          <w:lang w:val="mn-MN"/>
        </w:rPr>
        <w:t>Шийдвэр гаргалтын шат дамжлага удаан:</w:t>
      </w:r>
      <w:r w:rsidRPr="006B0733">
        <w:rPr>
          <w:lang w:val="mn-MN"/>
        </w:rPr>
        <w:t xml:space="preserve"> Амралт, чөлөөний хүсэлт болон бусад дотоод өргөдлүүд цаасан хэлбэрээр эсвэл албан бус (чат, имэйл) сувгаар явагддаг. Энэ нь шууд удирдлага болон хүний нөөцийн хэлтсийн хооронд мэдээллийн уялдааг алдагдуулж, баталгаажуулах үйл явцыг зохиомлоор удаашруулдаг.</w:t>
      </w:r>
    </w:p>
    <w:p w14:paraId="1D1DECDB" w14:textId="77777777" w:rsidR="006B0733" w:rsidRPr="006B0733" w:rsidRDefault="006B0733">
      <w:pPr>
        <w:pStyle w:val="NormalWeb"/>
        <w:numPr>
          <w:ilvl w:val="0"/>
          <w:numId w:val="25"/>
        </w:numPr>
        <w:jc w:val="both"/>
        <w:rPr>
          <w:lang w:val="mn-MN"/>
        </w:rPr>
      </w:pPr>
      <w:r w:rsidRPr="006B0733">
        <w:rPr>
          <w:b/>
          <w:bCs/>
          <w:lang w:val="mn-MN"/>
        </w:rPr>
        <w:t>Нөөцийн оновчгүй хуваарилалт:</w:t>
      </w:r>
      <w:r w:rsidRPr="006B0733">
        <w:rPr>
          <w:lang w:val="mn-MN"/>
        </w:rPr>
        <w:t xml:space="preserve"> Ажилчдын мэргэжлийн ур чадвар, гүйцэтгэлийн түүх болон туршлагын нэгдсэн сан байхгүйгээс төсөл, даалгаварт тохирох мэргэжилтнийг оноохдоо удирдлага субъектив байдлаар хандах эрсдэлтэй байдаг.</w:t>
      </w:r>
    </w:p>
    <w:p w14:paraId="20144BD4" w14:textId="77777777" w:rsidR="006B0733" w:rsidRPr="006B0733" w:rsidRDefault="006B0733">
      <w:pPr>
        <w:pStyle w:val="NormalWeb"/>
        <w:numPr>
          <w:ilvl w:val="0"/>
          <w:numId w:val="25"/>
        </w:numPr>
        <w:jc w:val="both"/>
        <w:rPr>
          <w:lang w:val="mn-MN"/>
        </w:rPr>
      </w:pPr>
      <w:r w:rsidRPr="006B0733">
        <w:rPr>
          <w:b/>
          <w:bCs/>
          <w:lang w:val="mn-MN"/>
        </w:rPr>
        <w:t>Тайлан боловсруулалтын нүсэр байдал:</w:t>
      </w:r>
      <w:r w:rsidRPr="006B0733">
        <w:rPr>
          <w:lang w:val="mn-MN"/>
        </w:rPr>
        <w:t xml:space="preserve"> Ирц, төслийн явц, хүний нөөцийн өгөгдлүүд өөр өөр сувгууд дээр салангид байдаг тул сарын эцэст нэгдсэн тайлан гаргахад цаг хугацаа их зарцуулж, алдаа гарах магадлалыг нэмэгдүүлдэг.</w:t>
      </w:r>
    </w:p>
    <w:p w14:paraId="1C3C09EB" w14:textId="5E5EFD90" w:rsidR="006B0733" w:rsidRPr="00AE02DD" w:rsidRDefault="006B0733" w:rsidP="006B0733">
      <w:pPr>
        <w:pStyle w:val="NormalWeb"/>
        <w:ind w:firstLine="576"/>
        <w:jc w:val="both"/>
        <w:rPr>
          <w:lang w:val="mn-MN"/>
        </w:rPr>
      </w:pPr>
      <w:r w:rsidRPr="006B0733">
        <w:rPr>
          <w:lang w:val="mn-MN"/>
        </w:rPr>
        <w:t xml:space="preserve">Дээрх хэрэгцээ, шаардлагуудад үндэслэн ажилчдын ирц, төслийн менежмент болон хүний нөөцийн удирдлагыг нэгтгэсэн, үүлэн технологид суурилсан </w:t>
      </w:r>
      <w:r w:rsidRPr="006B0733">
        <w:rPr>
          <w:b/>
          <w:bCs/>
          <w:lang w:val="mn-MN"/>
        </w:rPr>
        <w:t>SMART FLOW</w:t>
      </w:r>
      <w:r w:rsidRPr="006B0733">
        <w:rPr>
          <w:lang w:val="mn-MN"/>
        </w:rPr>
        <w:t xml:space="preserve"> системийг хөгжүүлж, байгууллагын дотоод үйл ажиллагааг системчлэх шаардлагатай байна.</w:t>
      </w:r>
    </w:p>
    <w:p w14:paraId="082ED880" w14:textId="186DEB8B" w:rsidR="00E604E4" w:rsidRPr="00AE02DD" w:rsidRDefault="00426385" w:rsidP="00E604E4">
      <w:pPr>
        <w:pStyle w:val="Heading2"/>
      </w:pPr>
      <w:r w:rsidRPr="00AE02DD">
        <w:lastRenderedPageBreak/>
        <w:t>Одоогийн системийн судалгаа</w:t>
      </w:r>
      <w:bookmarkEnd w:id="11"/>
    </w:p>
    <w:p w14:paraId="1AAF6AB3" w14:textId="386B223E" w:rsidR="00E604E4" w:rsidRPr="00AE02DD" w:rsidRDefault="00B83F68" w:rsidP="00E604E4">
      <w:pPr>
        <w:spacing w:line="240" w:lineRule="auto"/>
        <w:ind w:left="576"/>
      </w:pPr>
      <w:r w:rsidRPr="00AE02DD">
        <w:rPr>
          <w:b/>
          <w:noProof/>
        </w:rPr>
        <w:drawing>
          <wp:anchor distT="0" distB="0" distL="114300" distR="114300" simplePos="0" relativeHeight="251748352" behindDoc="1" locked="0" layoutInCell="1" allowOverlap="1" wp14:anchorId="6624DCE6" wp14:editId="2B66E2EC">
            <wp:simplePos x="0" y="0"/>
            <wp:positionH relativeFrom="page">
              <wp:posOffset>1080135</wp:posOffset>
            </wp:positionH>
            <wp:positionV relativeFrom="paragraph">
              <wp:posOffset>1043305</wp:posOffset>
            </wp:positionV>
            <wp:extent cx="5939790" cy="2680335"/>
            <wp:effectExtent l="0" t="0" r="3810" b="5715"/>
            <wp:wrapTight wrapText="bothSides">
              <wp:wrapPolygon edited="0">
                <wp:start x="0" y="0"/>
                <wp:lineTo x="0" y="21493"/>
                <wp:lineTo x="21545" y="21493"/>
                <wp:lineTo x="21545" y="0"/>
                <wp:lineTo x="0" y="0"/>
              </wp:wrapPolygon>
            </wp:wrapTight>
            <wp:docPr id="203902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12281" name=""/>
                    <pic:cNvPicPr/>
                  </pic:nvPicPr>
                  <pic:blipFill>
                    <a:blip r:embed="rId12"/>
                    <a:stretch>
                      <a:fillRect/>
                    </a:stretch>
                  </pic:blipFill>
                  <pic:spPr>
                    <a:xfrm>
                      <a:off x="0" y="0"/>
                      <a:ext cx="5939790" cy="2680335"/>
                    </a:xfrm>
                    <a:prstGeom prst="rect">
                      <a:avLst/>
                    </a:prstGeom>
                  </pic:spPr>
                </pic:pic>
              </a:graphicData>
            </a:graphic>
          </wp:anchor>
        </w:drawing>
      </w:r>
      <w:r w:rsidRPr="00AE02DD">
        <w:rPr>
          <w:noProof/>
        </w:rPr>
        <mc:AlternateContent>
          <mc:Choice Requires="wps">
            <w:drawing>
              <wp:anchor distT="0" distB="0" distL="114300" distR="114300" simplePos="0" relativeHeight="251747328" behindDoc="1" locked="0" layoutInCell="1" allowOverlap="1" wp14:anchorId="42D6BD71" wp14:editId="2254D472">
                <wp:simplePos x="0" y="0"/>
                <wp:positionH relativeFrom="page">
                  <wp:posOffset>2992755</wp:posOffset>
                </wp:positionH>
                <wp:positionV relativeFrom="paragraph">
                  <wp:posOffset>3745865</wp:posOffset>
                </wp:positionV>
                <wp:extent cx="2118360" cy="635"/>
                <wp:effectExtent l="0" t="0" r="0" b="0"/>
                <wp:wrapTight wrapText="bothSides">
                  <wp:wrapPolygon edited="0">
                    <wp:start x="0" y="0"/>
                    <wp:lineTo x="0" y="20093"/>
                    <wp:lineTo x="21367" y="20093"/>
                    <wp:lineTo x="21367" y="0"/>
                    <wp:lineTo x="0" y="0"/>
                  </wp:wrapPolygon>
                </wp:wrapTight>
                <wp:docPr id="479357133" name="Text Box 1"/>
                <wp:cNvGraphicFramePr/>
                <a:graphic xmlns:a="http://schemas.openxmlformats.org/drawingml/2006/main">
                  <a:graphicData uri="http://schemas.microsoft.com/office/word/2010/wordprocessingShape">
                    <wps:wsp>
                      <wps:cNvSpPr txBox="1"/>
                      <wps:spPr>
                        <a:xfrm>
                          <a:off x="0" y="0"/>
                          <a:ext cx="2118360" cy="635"/>
                        </a:xfrm>
                        <a:prstGeom prst="rect">
                          <a:avLst/>
                        </a:prstGeom>
                        <a:solidFill>
                          <a:prstClr val="white"/>
                        </a:solidFill>
                        <a:ln>
                          <a:noFill/>
                        </a:ln>
                      </wps:spPr>
                      <wps:txbx>
                        <w:txbxContent>
                          <w:p w14:paraId="2A7A63D8" w14:textId="77777777" w:rsidR="00B83F68" w:rsidRPr="00AE02DD" w:rsidRDefault="00B83F68" w:rsidP="00B83F68">
                            <w:pPr>
                              <w:pStyle w:val="Caption"/>
                              <w:rPr>
                                <w:i/>
                                <w:iCs/>
                              </w:rPr>
                            </w:pPr>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Pr="00AE02DD">
                              <w:rPr>
                                <w:i/>
                                <w:iCs/>
                              </w:rPr>
                              <w:t>1</w:t>
                            </w:r>
                            <w:r w:rsidRPr="00AE02DD">
                              <w:rPr>
                                <w:i/>
                                <w:iCs/>
                              </w:rPr>
                              <w:fldChar w:fldCharType="end"/>
                            </w:r>
                            <w:r w:rsidRPr="00AE02DD">
                              <w:rPr>
                                <w:i/>
                                <w:iCs/>
                              </w:rPr>
                              <w:t xml:space="preserve"> Нүүр хуудас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D6BD71" id="_x0000_t202" coordsize="21600,21600" o:spt="202" path="m,l,21600r21600,l21600,xe">
                <v:stroke joinstyle="miter"/>
                <v:path gradientshapeok="t" o:connecttype="rect"/>
              </v:shapetype>
              <v:shape id="Text Box 1" o:spid="_x0000_s1026" type="#_x0000_t202" style="position:absolute;left:0;text-align:left;margin-left:235.65pt;margin-top:294.95pt;width:166.8pt;height:.05pt;z-index:-2515691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" stroked="f">
                <v:textbox style="mso-fit-shape-to-text:t" inset="0,0,0,0">
                  <w:txbxContent>
                    <w:p w14:paraId="2A7A63D8" w14:textId="77777777" w:rsidR="00B83F68" w:rsidRPr="00AE02DD" w:rsidRDefault="00B83F68" w:rsidP="00B83F68">
                      <w:pPr>
                        <w:pStyle w:val="Caption"/>
                        <w:rPr>
                          <w:i/>
                          <w:iCs/>
                        </w:rPr>
                      </w:pPr>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Pr="00AE02DD">
                        <w:rPr>
                          <w:i/>
                          <w:iCs/>
                        </w:rPr>
                        <w:t>1</w:t>
                      </w:r>
                      <w:r w:rsidRPr="00AE02DD">
                        <w:rPr>
                          <w:i/>
                          <w:iCs/>
                        </w:rPr>
                        <w:fldChar w:fldCharType="end"/>
                      </w:r>
                      <w:r w:rsidRPr="00AE02DD">
                        <w:rPr>
                          <w:i/>
                          <w:iCs/>
                        </w:rPr>
                        <w:t xml:space="preserve"> Нүүр хуудас</w:t>
                      </w:r>
                    </w:p>
                  </w:txbxContent>
                </v:textbox>
                <w10:wrap type="tight" anchorx="page"/>
              </v:shape>
            </w:pict>
          </mc:Fallback>
        </mc:AlternateContent>
      </w:r>
      <w:r w:rsidR="00E604E4" w:rsidRPr="00AE02DD">
        <w:t xml:space="preserve">Монголын мэдээллийн технологийн салбарт байгууллагын дотоод удирдлагын цогц шийдлээр тэргүүлэгч системүүдийн нэг бол </w:t>
      </w:r>
      <w:r w:rsidR="00E604E4" w:rsidRPr="00AE02DD">
        <w:rPr>
          <w:b/>
          <w:bCs/>
        </w:rPr>
        <w:t>TeamSync</w:t>
      </w:r>
      <w:r w:rsidR="00E604E4" w:rsidRPr="00AE02DD">
        <w:t xml:space="preserve"> платформ юм. Уг систем нь 10 гаруй жилийн турш тасралтгүй хөгжүүлэгдэж, дотоодын олон аж ахуйн нэгжүүдийн үйл ажиллагаанд туршигдсан бөгөөд "Цаг бол алт, ухаалгаар зохицуул" гэсэн үндсэн үзэл баримтлалтай.</w:t>
      </w:r>
    </w:p>
    <w:p w14:paraId="3A02BFA7" w14:textId="1AC95268" w:rsidR="00B83F68" w:rsidRPr="00AE02DD" w:rsidRDefault="00B83F68" w:rsidP="00E604E4">
      <w:pPr>
        <w:spacing w:line="240" w:lineRule="auto"/>
        <w:ind w:left="576"/>
      </w:pPr>
    </w:p>
    <w:p w14:paraId="5EDB837D" w14:textId="4A0BC90D" w:rsidR="00B83F68" w:rsidRPr="00AE02DD" w:rsidRDefault="00B83F68" w:rsidP="00E604E4">
      <w:pPr>
        <w:spacing w:line="240" w:lineRule="auto"/>
        <w:ind w:left="576"/>
      </w:pPr>
    </w:p>
    <w:p w14:paraId="3C061AF4" w14:textId="1F043D3D" w:rsidR="00B83F68" w:rsidRPr="00AE02DD" w:rsidRDefault="00B83F68" w:rsidP="00E604E4">
      <w:pPr>
        <w:spacing w:line="240" w:lineRule="auto"/>
        <w:ind w:left="576"/>
      </w:pPr>
      <w:r w:rsidRPr="00AE02DD">
        <w:rPr>
          <w:noProof/>
        </w:rPr>
        <w:drawing>
          <wp:anchor distT="0" distB="0" distL="114300" distR="114300" simplePos="0" relativeHeight="251750400" behindDoc="1" locked="0" layoutInCell="1" allowOverlap="1" wp14:anchorId="4C99EF80" wp14:editId="00AE17B8">
            <wp:simplePos x="0" y="0"/>
            <wp:positionH relativeFrom="margin">
              <wp:align>left</wp:align>
            </wp:positionH>
            <wp:positionV relativeFrom="paragraph">
              <wp:posOffset>121920</wp:posOffset>
            </wp:positionV>
            <wp:extent cx="5939790" cy="2322830"/>
            <wp:effectExtent l="0" t="0" r="3810" b="1270"/>
            <wp:wrapTight wrapText="bothSides">
              <wp:wrapPolygon edited="0">
                <wp:start x="0" y="0"/>
                <wp:lineTo x="0" y="21435"/>
                <wp:lineTo x="21545" y="21435"/>
                <wp:lineTo x="21545" y="0"/>
                <wp:lineTo x="0" y="0"/>
              </wp:wrapPolygon>
            </wp:wrapTight>
            <wp:docPr id="58342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1194" name=""/>
                    <pic:cNvPicPr/>
                  </pic:nvPicPr>
                  <pic:blipFill>
                    <a:blip r:embed="rId13"/>
                    <a:stretch>
                      <a:fillRect/>
                    </a:stretch>
                  </pic:blipFill>
                  <pic:spPr>
                    <a:xfrm>
                      <a:off x="0" y="0"/>
                      <a:ext cx="5939790" cy="2322830"/>
                    </a:xfrm>
                    <a:prstGeom prst="rect">
                      <a:avLst/>
                    </a:prstGeom>
                  </pic:spPr>
                </pic:pic>
              </a:graphicData>
            </a:graphic>
          </wp:anchor>
        </w:drawing>
      </w:r>
    </w:p>
    <w:p w14:paraId="56AEF02D" w14:textId="2241F806" w:rsidR="00B83F68" w:rsidRPr="00AE02DD" w:rsidRDefault="00B83F68" w:rsidP="00E604E4">
      <w:pPr>
        <w:spacing w:line="240" w:lineRule="auto"/>
        <w:ind w:left="576"/>
      </w:pPr>
    </w:p>
    <w:p w14:paraId="2493D9D7" w14:textId="57D4B6AD" w:rsidR="00B83F68" w:rsidRPr="00AE02DD" w:rsidRDefault="00B83F68" w:rsidP="00E604E4">
      <w:pPr>
        <w:spacing w:line="240" w:lineRule="auto"/>
        <w:ind w:left="576"/>
      </w:pPr>
      <w:r w:rsidRPr="00AE02DD">
        <w:rPr>
          <w:noProof/>
        </w:rPr>
        <mc:AlternateContent>
          <mc:Choice Requires="wps">
            <w:drawing>
              <wp:anchor distT="0" distB="0" distL="114300" distR="114300" simplePos="0" relativeHeight="251756544" behindDoc="1" locked="0" layoutInCell="1" allowOverlap="1" wp14:anchorId="2395915B" wp14:editId="3AAF5045">
                <wp:simplePos x="0" y="0"/>
                <wp:positionH relativeFrom="margin">
                  <wp:align>center</wp:align>
                </wp:positionH>
                <wp:positionV relativeFrom="paragraph">
                  <wp:posOffset>6985</wp:posOffset>
                </wp:positionV>
                <wp:extent cx="2120900" cy="635"/>
                <wp:effectExtent l="0" t="0" r="0" b="0"/>
                <wp:wrapTight wrapText="bothSides">
                  <wp:wrapPolygon edited="0">
                    <wp:start x="0" y="0"/>
                    <wp:lineTo x="0" y="20093"/>
                    <wp:lineTo x="21341" y="20093"/>
                    <wp:lineTo x="21341" y="0"/>
                    <wp:lineTo x="0" y="0"/>
                  </wp:wrapPolygon>
                </wp:wrapTight>
                <wp:docPr id="800235650" name="Text Box 1"/>
                <wp:cNvGraphicFramePr/>
                <a:graphic xmlns:a="http://schemas.openxmlformats.org/drawingml/2006/main">
                  <a:graphicData uri="http://schemas.microsoft.com/office/word/2010/wordprocessingShape">
                    <wps:wsp>
                      <wps:cNvSpPr txBox="1"/>
                      <wps:spPr>
                        <a:xfrm>
                          <a:off x="0" y="0"/>
                          <a:ext cx="2120900" cy="635"/>
                        </a:xfrm>
                        <a:prstGeom prst="rect">
                          <a:avLst/>
                        </a:prstGeom>
                        <a:solidFill>
                          <a:prstClr val="white"/>
                        </a:solidFill>
                        <a:ln>
                          <a:noFill/>
                        </a:ln>
                      </wps:spPr>
                      <wps:txbx>
                        <w:txbxContent>
                          <w:p w14:paraId="29F6C4C6" w14:textId="77777777" w:rsidR="00B83F68" w:rsidRPr="00AE02DD" w:rsidRDefault="00B83F68" w:rsidP="00B83F68">
                            <w:pPr>
                              <w:pStyle w:val="Caption"/>
                              <w:rPr>
                                <w:i/>
                                <w:iCs/>
                              </w:rPr>
                            </w:pPr>
                            <w:bookmarkStart w:id="12" w:name="_Toc218514095"/>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Pr="00AE02DD">
                              <w:rPr>
                                <w:i/>
                                <w:iCs/>
                              </w:rPr>
                              <w:t>2</w:t>
                            </w:r>
                            <w:r w:rsidRPr="00AE02DD">
                              <w:rPr>
                                <w:i/>
                                <w:iCs/>
                              </w:rPr>
                              <w:fldChar w:fldCharType="end"/>
                            </w:r>
                            <w:r w:rsidRPr="00AE02DD">
                              <w:rPr>
                                <w:i/>
                                <w:iCs/>
                              </w:rPr>
                              <w:t xml:space="preserve"> </w:t>
                            </w:r>
                            <w:bookmarkEnd w:id="12"/>
                            <w:r w:rsidRPr="00AE02DD">
                              <w:rPr>
                                <w:i/>
                                <w:iCs/>
                              </w:rPr>
                              <w:t>Цагийн менежмент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95915B" id="_x0000_s1027" type="#_x0000_t202" style="position:absolute;left:0;text-align:left;margin-left:0;margin-top:.55pt;width:167pt;height:.05pt;z-index:-251559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" stroked="f">
                <v:textbox style="mso-fit-shape-to-text:t" inset="0,0,0,0">
                  <w:txbxContent>
                    <w:p w14:paraId="29F6C4C6" w14:textId="77777777" w:rsidR="00B83F68" w:rsidRPr="00AE02DD" w:rsidRDefault="00B83F68" w:rsidP="00B83F68">
                      <w:pPr>
                        <w:pStyle w:val="Caption"/>
                        <w:rPr>
                          <w:i/>
                          <w:iCs/>
                        </w:rPr>
                      </w:pPr>
                      <w:bookmarkStart w:id="13" w:name="_Toc218514095"/>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Pr="00AE02DD">
                        <w:rPr>
                          <w:i/>
                          <w:iCs/>
                        </w:rPr>
                        <w:t>2</w:t>
                      </w:r>
                      <w:r w:rsidRPr="00AE02DD">
                        <w:rPr>
                          <w:i/>
                          <w:iCs/>
                        </w:rPr>
                        <w:fldChar w:fldCharType="end"/>
                      </w:r>
                      <w:r w:rsidRPr="00AE02DD">
                        <w:rPr>
                          <w:i/>
                          <w:iCs/>
                        </w:rPr>
                        <w:t xml:space="preserve"> </w:t>
                      </w:r>
                      <w:bookmarkEnd w:id="13"/>
                      <w:r w:rsidRPr="00AE02DD">
                        <w:rPr>
                          <w:i/>
                          <w:iCs/>
                        </w:rPr>
                        <w:t>Цагийн менежмент</w:t>
                      </w:r>
                    </w:p>
                  </w:txbxContent>
                </v:textbox>
                <w10:wrap type="tight" anchorx="margin"/>
              </v:shape>
            </w:pict>
          </mc:Fallback>
        </mc:AlternateContent>
      </w:r>
    </w:p>
    <w:p w14:paraId="6BFA01CA" w14:textId="2F5F15C5" w:rsidR="00B83F68" w:rsidRPr="00AE02DD" w:rsidRDefault="00B83F68" w:rsidP="00E604E4">
      <w:pPr>
        <w:spacing w:line="240" w:lineRule="auto"/>
        <w:ind w:left="576"/>
      </w:pPr>
    </w:p>
    <w:p w14:paraId="7D2A1CCB" w14:textId="77777777" w:rsidR="00B83F68" w:rsidRPr="00AE02DD" w:rsidRDefault="00B83F68" w:rsidP="00E604E4">
      <w:pPr>
        <w:spacing w:line="240" w:lineRule="auto"/>
        <w:ind w:left="576"/>
      </w:pPr>
    </w:p>
    <w:p w14:paraId="2B5EA4FE" w14:textId="77777777" w:rsidR="00B83F68" w:rsidRPr="00AE02DD" w:rsidRDefault="00B83F68" w:rsidP="00E604E4">
      <w:pPr>
        <w:spacing w:line="240" w:lineRule="auto"/>
        <w:ind w:left="576"/>
      </w:pPr>
    </w:p>
    <w:p w14:paraId="525E9F56" w14:textId="77777777" w:rsidR="00B83F68" w:rsidRPr="00AE02DD" w:rsidRDefault="00B83F68" w:rsidP="00E604E4">
      <w:pPr>
        <w:spacing w:line="240" w:lineRule="auto"/>
        <w:ind w:left="576"/>
      </w:pPr>
    </w:p>
    <w:p w14:paraId="7158B271" w14:textId="749F5611" w:rsidR="00B83F68" w:rsidRPr="00AE02DD" w:rsidRDefault="00B83F68" w:rsidP="00E604E4">
      <w:pPr>
        <w:spacing w:line="240" w:lineRule="auto"/>
        <w:ind w:left="576"/>
      </w:pPr>
      <w:r w:rsidRPr="00AE02DD">
        <w:rPr>
          <w:noProof/>
        </w:rPr>
        <w:lastRenderedPageBreak/>
        <w:drawing>
          <wp:anchor distT="0" distB="0" distL="114300" distR="114300" simplePos="0" relativeHeight="251752448" behindDoc="0" locked="0" layoutInCell="1" allowOverlap="1" wp14:anchorId="1FB5C31D" wp14:editId="1B0AE99B">
            <wp:simplePos x="0" y="0"/>
            <wp:positionH relativeFrom="page">
              <wp:posOffset>1080135</wp:posOffset>
            </wp:positionH>
            <wp:positionV relativeFrom="paragraph">
              <wp:posOffset>174625</wp:posOffset>
            </wp:positionV>
            <wp:extent cx="5939790" cy="2362835"/>
            <wp:effectExtent l="0" t="0" r="3810" b="0"/>
            <wp:wrapTopAndBottom/>
            <wp:docPr id="214684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4124" name=""/>
                    <pic:cNvPicPr/>
                  </pic:nvPicPr>
                  <pic:blipFill>
                    <a:blip r:embed="rId14"/>
                    <a:stretch>
                      <a:fillRect/>
                    </a:stretch>
                  </pic:blipFill>
                  <pic:spPr>
                    <a:xfrm>
                      <a:off x="0" y="0"/>
                      <a:ext cx="5939790" cy="2362835"/>
                    </a:xfrm>
                    <a:prstGeom prst="rect">
                      <a:avLst/>
                    </a:prstGeom>
                  </pic:spPr>
                </pic:pic>
              </a:graphicData>
            </a:graphic>
          </wp:anchor>
        </w:drawing>
      </w:r>
    </w:p>
    <w:p w14:paraId="2AE36DF3" w14:textId="77777777" w:rsidR="00B83F68" w:rsidRPr="00AE02DD" w:rsidRDefault="00B83F68" w:rsidP="00E604E4">
      <w:pPr>
        <w:spacing w:line="240" w:lineRule="auto"/>
        <w:ind w:left="576"/>
      </w:pPr>
    </w:p>
    <w:p w14:paraId="3227246F" w14:textId="72D993C9" w:rsidR="00B83F68" w:rsidRPr="00AE02DD" w:rsidRDefault="00B83F68" w:rsidP="00E604E4">
      <w:pPr>
        <w:spacing w:line="240" w:lineRule="auto"/>
        <w:ind w:left="576"/>
      </w:pPr>
      <w:r w:rsidRPr="00AE02DD">
        <w:rPr>
          <w:noProof/>
        </w:rPr>
        <mc:AlternateContent>
          <mc:Choice Requires="wps">
            <w:drawing>
              <wp:anchor distT="0" distB="0" distL="114300" distR="114300" simplePos="0" relativeHeight="251754496" behindDoc="1" locked="0" layoutInCell="1" allowOverlap="1" wp14:anchorId="69D60C10" wp14:editId="20077CEF">
                <wp:simplePos x="0" y="0"/>
                <wp:positionH relativeFrom="margin">
                  <wp:align>center</wp:align>
                </wp:positionH>
                <wp:positionV relativeFrom="paragraph">
                  <wp:posOffset>6985</wp:posOffset>
                </wp:positionV>
                <wp:extent cx="2499360" cy="635"/>
                <wp:effectExtent l="0" t="0" r="0" b="0"/>
                <wp:wrapTight wrapText="bothSides">
                  <wp:wrapPolygon edited="0">
                    <wp:start x="0" y="0"/>
                    <wp:lineTo x="0" y="20093"/>
                    <wp:lineTo x="21402" y="20093"/>
                    <wp:lineTo x="21402" y="0"/>
                    <wp:lineTo x="0" y="0"/>
                  </wp:wrapPolygon>
                </wp:wrapTight>
                <wp:docPr id="1401980768" name="Text Box 1"/>
                <wp:cNvGraphicFramePr/>
                <a:graphic xmlns:a="http://schemas.openxmlformats.org/drawingml/2006/main">
                  <a:graphicData uri="http://schemas.microsoft.com/office/word/2010/wordprocessingShape">
                    <wps:wsp>
                      <wps:cNvSpPr txBox="1"/>
                      <wps:spPr>
                        <a:xfrm>
                          <a:off x="0" y="0"/>
                          <a:ext cx="2499360" cy="635"/>
                        </a:xfrm>
                        <a:prstGeom prst="rect">
                          <a:avLst/>
                        </a:prstGeom>
                        <a:solidFill>
                          <a:prstClr val="white"/>
                        </a:solidFill>
                        <a:ln>
                          <a:noFill/>
                        </a:ln>
                      </wps:spPr>
                      <wps:txbx>
                        <w:txbxContent>
                          <w:p w14:paraId="086DDCE9" w14:textId="77777777" w:rsidR="00B83F68" w:rsidRPr="00AE02DD" w:rsidRDefault="00B83F68" w:rsidP="00B83F68">
                            <w:pPr>
                              <w:pStyle w:val="Caption"/>
                              <w:rPr>
                                <w:i/>
                                <w:iCs/>
                              </w:rPr>
                            </w:pPr>
                            <w:bookmarkStart w:id="13" w:name="_Toc218514096"/>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Pr="00AE02DD">
                              <w:rPr>
                                <w:i/>
                                <w:iCs/>
                              </w:rPr>
                              <w:t>3</w:t>
                            </w:r>
                            <w:r w:rsidRPr="00AE02DD">
                              <w:rPr>
                                <w:i/>
                                <w:iCs/>
                              </w:rPr>
                              <w:fldChar w:fldCharType="end"/>
                            </w:r>
                            <w:r w:rsidRPr="00AE02DD">
                              <w:rPr>
                                <w:i/>
                                <w:iCs/>
                              </w:rPr>
                              <w:t xml:space="preserve"> </w:t>
                            </w:r>
                            <w:bookmarkEnd w:id="13"/>
                            <w:r w:rsidRPr="00AE02DD">
                              <w:rPr>
                                <w:i/>
                                <w:iCs/>
                              </w:rPr>
                              <w:t>Өдөр тутмын тайлан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D60C10" id="_x0000_s1028" type="#_x0000_t202" style="position:absolute;left:0;text-align:left;margin-left:0;margin-top:.55pt;width:196.8pt;height:.05pt;z-index:-251561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" stroked="f">
                <v:textbox style="mso-fit-shape-to-text:t" inset="0,0,0,0">
                  <w:txbxContent>
                    <w:p w14:paraId="086DDCE9" w14:textId="77777777" w:rsidR="00B83F68" w:rsidRPr="00AE02DD" w:rsidRDefault="00B83F68" w:rsidP="00B83F68">
                      <w:pPr>
                        <w:pStyle w:val="Caption"/>
                        <w:rPr>
                          <w:i/>
                          <w:iCs/>
                        </w:rPr>
                      </w:pPr>
                      <w:bookmarkStart w:id="15" w:name="_Toc218514096"/>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Pr="00AE02DD">
                        <w:rPr>
                          <w:i/>
                          <w:iCs/>
                        </w:rPr>
                        <w:t>3</w:t>
                      </w:r>
                      <w:r w:rsidRPr="00AE02DD">
                        <w:rPr>
                          <w:i/>
                          <w:iCs/>
                        </w:rPr>
                        <w:fldChar w:fldCharType="end"/>
                      </w:r>
                      <w:r w:rsidRPr="00AE02DD">
                        <w:rPr>
                          <w:i/>
                          <w:iCs/>
                        </w:rPr>
                        <w:t xml:space="preserve"> </w:t>
                      </w:r>
                      <w:bookmarkEnd w:id="15"/>
                      <w:r w:rsidRPr="00AE02DD">
                        <w:rPr>
                          <w:i/>
                          <w:iCs/>
                        </w:rPr>
                        <w:t>Өдөр тутмын тайлан</w:t>
                      </w:r>
                    </w:p>
                  </w:txbxContent>
                </v:textbox>
                <w10:wrap type="tight" anchorx="margin"/>
              </v:shape>
            </w:pict>
          </mc:Fallback>
        </mc:AlternateContent>
      </w:r>
    </w:p>
    <w:p w14:paraId="77976BE4" w14:textId="6B929E8E" w:rsidR="00B83F68" w:rsidRPr="00AE02DD" w:rsidRDefault="00B83F68" w:rsidP="00E604E4">
      <w:pPr>
        <w:spacing w:line="240" w:lineRule="auto"/>
        <w:ind w:left="576"/>
      </w:pPr>
    </w:p>
    <w:p w14:paraId="01325E1F" w14:textId="3EF7E75F" w:rsidR="00B83F68" w:rsidRPr="00AE02DD" w:rsidRDefault="00B83F68" w:rsidP="00E604E4">
      <w:pPr>
        <w:spacing w:line="240" w:lineRule="auto"/>
        <w:ind w:left="576"/>
      </w:pPr>
    </w:p>
    <w:p w14:paraId="45EDC508" w14:textId="6157DB8B" w:rsidR="00B83F68" w:rsidRPr="00AE02DD" w:rsidRDefault="00B83F68" w:rsidP="00E604E4">
      <w:pPr>
        <w:spacing w:line="240" w:lineRule="auto"/>
        <w:ind w:left="576"/>
      </w:pPr>
      <w:r w:rsidRPr="00AE02DD">
        <w:rPr>
          <w:b/>
          <w:bCs/>
          <w:noProof/>
          <w:color w:val="000000" w:themeColor="text1"/>
        </w:rPr>
        <w:drawing>
          <wp:anchor distT="0" distB="0" distL="114300" distR="114300" simplePos="0" relativeHeight="251758592" behindDoc="0" locked="0" layoutInCell="1" allowOverlap="1" wp14:anchorId="62ACBE76" wp14:editId="34DD8A4D">
            <wp:simplePos x="0" y="0"/>
            <wp:positionH relativeFrom="margin">
              <wp:posOffset>0</wp:posOffset>
            </wp:positionH>
            <wp:positionV relativeFrom="paragraph">
              <wp:posOffset>266065</wp:posOffset>
            </wp:positionV>
            <wp:extent cx="5939790" cy="2277745"/>
            <wp:effectExtent l="0" t="0" r="3810" b="8255"/>
            <wp:wrapTopAndBottom/>
            <wp:docPr id="184589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92875" name=""/>
                    <pic:cNvPicPr/>
                  </pic:nvPicPr>
                  <pic:blipFill>
                    <a:blip r:embed="rId15"/>
                    <a:stretch>
                      <a:fillRect/>
                    </a:stretch>
                  </pic:blipFill>
                  <pic:spPr>
                    <a:xfrm>
                      <a:off x="0" y="0"/>
                      <a:ext cx="5939790" cy="2277745"/>
                    </a:xfrm>
                    <a:prstGeom prst="rect">
                      <a:avLst/>
                    </a:prstGeom>
                  </pic:spPr>
                </pic:pic>
              </a:graphicData>
            </a:graphic>
          </wp:anchor>
        </w:drawing>
      </w:r>
    </w:p>
    <w:p w14:paraId="718143C8" w14:textId="790C20EB" w:rsidR="00B83F68" w:rsidRPr="00AE02DD" w:rsidRDefault="00B83F68" w:rsidP="00E604E4">
      <w:pPr>
        <w:spacing w:line="240" w:lineRule="auto"/>
        <w:ind w:left="576"/>
      </w:pPr>
      <w:r w:rsidRPr="00AE02DD">
        <w:rPr>
          <w:noProof/>
        </w:rPr>
        <mc:AlternateContent>
          <mc:Choice Requires="wps">
            <w:drawing>
              <wp:anchor distT="0" distB="0" distL="114300" distR="114300" simplePos="0" relativeHeight="251759616" behindDoc="1" locked="0" layoutInCell="1" allowOverlap="1" wp14:anchorId="44DD1ED1" wp14:editId="028E4D39">
                <wp:simplePos x="0" y="0"/>
                <wp:positionH relativeFrom="margin">
                  <wp:align>center</wp:align>
                </wp:positionH>
                <wp:positionV relativeFrom="paragraph">
                  <wp:posOffset>2468880</wp:posOffset>
                </wp:positionV>
                <wp:extent cx="2461260" cy="635"/>
                <wp:effectExtent l="0" t="0" r="0" b="0"/>
                <wp:wrapTight wrapText="bothSides">
                  <wp:wrapPolygon edited="0">
                    <wp:start x="0" y="0"/>
                    <wp:lineTo x="0" y="20093"/>
                    <wp:lineTo x="21399" y="20093"/>
                    <wp:lineTo x="21399" y="0"/>
                    <wp:lineTo x="0" y="0"/>
                  </wp:wrapPolygon>
                </wp:wrapTight>
                <wp:docPr id="1066985327" name="Text Box 1"/>
                <wp:cNvGraphicFramePr/>
                <a:graphic xmlns:a="http://schemas.openxmlformats.org/drawingml/2006/main">
                  <a:graphicData uri="http://schemas.microsoft.com/office/word/2010/wordprocessingShape">
                    <wps:wsp>
                      <wps:cNvSpPr txBox="1"/>
                      <wps:spPr>
                        <a:xfrm>
                          <a:off x="0" y="0"/>
                          <a:ext cx="2461260" cy="635"/>
                        </a:xfrm>
                        <a:prstGeom prst="rect">
                          <a:avLst/>
                        </a:prstGeom>
                        <a:solidFill>
                          <a:prstClr val="white"/>
                        </a:solidFill>
                        <a:ln>
                          <a:noFill/>
                        </a:ln>
                      </wps:spPr>
                      <wps:txbx>
                        <w:txbxContent>
                          <w:p w14:paraId="3183E183" w14:textId="77777777" w:rsidR="00B83F68" w:rsidRPr="00AE02DD" w:rsidRDefault="00B83F68" w:rsidP="00B83F68">
                            <w:pPr>
                              <w:pStyle w:val="Caption"/>
                              <w:rPr>
                                <w:b/>
                                <w:bCs/>
                                <w:i/>
                                <w:iCs/>
                                <w:color w:val="000000" w:themeColor="text1"/>
                              </w:rPr>
                            </w:pPr>
                            <w:bookmarkStart w:id="14" w:name="_Toc218514097"/>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Pr="00AE02DD">
                              <w:rPr>
                                <w:i/>
                                <w:iCs/>
                              </w:rPr>
                              <w:t>4</w:t>
                            </w:r>
                            <w:r w:rsidRPr="00AE02DD">
                              <w:rPr>
                                <w:i/>
                                <w:iCs/>
                              </w:rPr>
                              <w:fldChar w:fldCharType="end"/>
                            </w:r>
                            <w:r w:rsidRPr="00AE02DD">
                              <w:rPr>
                                <w:i/>
                                <w:iCs/>
                              </w:rPr>
                              <w:t xml:space="preserve"> </w:t>
                            </w:r>
                            <w:bookmarkEnd w:id="14"/>
                            <w:r w:rsidRPr="00AE02DD">
                              <w:rPr>
                                <w:i/>
                                <w:iCs/>
                              </w:rPr>
                              <w:t>Төслийн удирдлага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DD1ED1" id="_x0000_s1029" type="#_x0000_t202" style="position:absolute;left:0;text-align:left;margin-left:0;margin-top:194.4pt;width:193.8pt;height:.05pt;z-index:-251556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ACSGQIAAD8EAAAOAAAAZHJzL2Uyb0RvYy54bWysU8Fu2zAMvQ/YPwi6L07SLRi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" stroked="f">
                <v:textbox style="mso-fit-shape-to-text:t" inset="0,0,0,0">
                  <w:txbxContent>
                    <w:p w14:paraId="3183E183" w14:textId="77777777" w:rsidR="00B83F68" w:rsidRPr="00AE02DD" w:rsidRDefault="00B83F68" w:rsidP="00B83F68">
                      <w:pPr>
                        <w:pStyle w:val="Caption"/>
                        <w:rPr>
                          <w:b/>
                          <w:bCs/>
                          <w:i/>
                          <w:iCs/>
                          <w:color w:val="000000" w:themeColor="text1"/>
                        </w:rPr>
                      </w:pPr>
                      <w:bookmarkStart w:id="17" w:name="_Toc218514097"/>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Pr="00AE02DD">
                        <w:rPr>
                          <w:i/>
                          <w:iCs/>
                        </w:rPr>
                        <w:t>4</w:t>
                      </w:r>
                      <w:r w:rsidRPr="00AE02DD">
                        <w:rPr>
                          <w:i/>
                          <w:iCs/>
                        </w:rPr>
                        <w:fldChar w:fldCharType="end"/>
                      </w:r>
                      <w:r w:rsidRPr="00AE02DD">
                        <w:rPr>
                          <w:i/>
                          <w:iCs/>
                        </w:rPr>
                        <w:t xml:space="preserve"> </w:t>
                      </w:r>
                      <w:bookmarkEnd w:id="17"/>
                      <w:r w:rsidRPr="00AE02DD">
                        <w:rPr>
                          <w:i/>
                          <w:iCs/>
                        </w:rPr>
                        <w:t>Төслийн удирдлага</w:t>
                      </w:r>
                    </w:p>
                  </w:txbxContent>
                </v:textbox>
                <w10:wrap type="tight" anchorx="margin"/>
              </v:shape>
            </w:pict>
          </mc:Fallback>
        </mc:AlternateContent>
      </w:r>
    </w:p>
    <w:p w14:paraId="643B207E" w14:textId="77777777" w:rsidR="00B83F68" w:rsidRPr="00AE02DD" w:rsidRDefault="00B83F68" w:rsidP="00E604E4">
      <w:pPr>
        <w:spacing w:line="240" w:lineRule="auto"/>
        <w:ind w:left="576"/>
      </w:pPr>
    </w:p>
    <w:p w14:paraId="672868CC" w14:textId="77777777" w:rsidR="00B83F68" w:rsidRPr="00AE02DD" w:rsidRDefault="00B83F68" w:rsidP="00E604E4">
      <w:pPr>
        <w:spacing w:line="240" w:lineRule="auto"/>
        <w:ind w:left="576"/>
      </w:pPr>
    </w:p>
    <w:p w14:paraId="59298E20" w14:textId="77777777" w:rsidR="00B83F68" w:rsidRPr="00AE02DD" w:rsidRDefault="00B83F68" w:rsidP="00E604E4">
      <w:pPr>
        <w:spacing w:line="240" w:lineRule="auto"/>
        <w:ind w:left="576"/>
      </w:pPr>
    </w:p>
    <w:p w14:paraId="347887FE" w14:textId="77777777" w:rsidR="00B83F68" w:rsidRPr="00AE02DD" w:rsidRDefault="00B83F68" w:rsidP="00E604E4">
      <w:pPr>
        <w:spacing w:line="240" w:lineRule="auto"/>
        <w:ind w:left="576"/>
      </w:pPr>
    </w:p>
    <w:p w14:paraId="1252B9E9" w14:textId="77777777" w:rsidR="00B83F68" w:rsidRPr="00AE02DD" w:rsidRDefault="00B83F68" w:rsidP="00E604E4">
      <w:pPr>
        <w:spacing w:line="240" w:lineRule="auto"/>
        <w:ind w:left="576"/>
      </w:pPr>
    </w:p>
    <w:p w14:paraId="087FA7C4" w14:textId="77777777" w:rsidR="00B83F68" w:rsidRPr="00AE02DD" w:rsidRDefault="00B83F68" w:rsidP="00E604E4">
      <w:pPr>
        <w:spacing w:line="240" w:lineRule="auto"/>
        <w:ind w:left="576"/>
      </w:pPr>
    </w:p>
    <w:p w14:paraId="3C80C3CC" w14:textId="77777777" w:rsidR="00B83F68" w:rsidRPr="00AE02DD" w:rsidRDefault="00B83F68" w:rsidP="00E604E4">
      <w:pPr>
        <w:spacing w:line="240" w:lineRule="auto"/>
        <w:ind w:left="576"/>
      </w:pPr>
    </w:p>
    <w:p w14:paraId="77AA4FD0" w14:textId="77777777" w:rsidR="00B83F68" w:rsidRPr="00AE02DD" w:rsidRDefault="00B83F68" w:rsidP="00E604E4">
      <w:pPr>
        <w:spacing w:line="240" w:lineRule="auto"/>
        <w:ind w:left="576"/>
      </w:pPr>
    </w:p>
    <w:p w14:paraId="279AB9DF" w14:textId="77777777" w:rsidR="00B83F68" w:rsidRPr="00AE02DD" w:rsidRDefault="00B83F68" w:rsidP="00E604E4">
      <w:pPr>
        <w:spacing w:line="240" w:lineRule="auto"/>
        <w:ind w:left="576"/>
      </w:pPr>
    </w:p>
    <w:p w14:paraId="2E648893" w14:textId="77777777" w:rsidR="00B83F68" w:rsidRPr="00AE02DD" w:rsidRDefault="00B83F68" w:rsidP="00E604E4">
      <w:pPr>
        <w:spacing w:line="240" w:lineRule="auto"/>
        <w:ind w:left="576"/>
      </w:pPr>
    </w:p>
    <w:p w14:paraId="3E3746F5" w14:textId="77777777" w:rsidR="00B83F68" w:rsidRPr="00AE02DD" w:rsidRDefault="00B83F68" w:rsidP="00E604E4">
      <w:pPr>
        <w:spacing w:line="240" w:lineRule="auto"/>
        <w:ind w:left="576"/>
      </w:pPr>
    </w:p>
    <w:p w14:paraId="3BAD9E9B" w14:textId="77777777" w:rsidR="00B83F68" w:rsidRPr="00AE02DD" w:rsidRDefault="00B83F68" w:rsidP="00E604E4">
      <w:pPr>
        <w:spacing w:line="240" w:lineRule="auto"/>
        <w:ind w:left="576"/>
      </w:pPr>
    </w:p>
    <w:p w14:paraId="39E0FAB9" w14:textId="77777777" w:rsidR="00B83F68" w:rsidRPr="00AE02DD" w:rsidRDefault="00B83F68" w:rsidP="00E604E4">
      <w:pPr>
        <w:spacing w:line="240" w:lineRule="auto"/>
        <w:ind w:left="576"/>
      </w:pPr>
    </w:p>
    <w:p w14:paraId="7697705A" w14:textId="77777777" w:rsidR="00E604E4" w:rsidRPr="00AE02DD" w:rsidRDefault="00E604E4" w:rsidP="00B83F68"/>
    <w:p w14:paraId="4DC1D5CC" w14:textId="31439752" w:rsidR="00AC4D3A" w:rsidRPr="00AE02DD" w:rsidRDefault="00241B4E" w:rsidP="00241B4E">
      <w:pPr>
        <w:pStyle w:val="Heading2"/>
      </w:pPr>
      <w:r w:rsidRPr="00AE02DD">
        <w:lastRenderedPageBreak/>
        <w:t>Хийгдэх системийн судалгаа</w:t>
      </w:r>
    </w:p>
    <w:p w14:paraId="0CE9919F" w14:textId="6FAEE214" w:rsidR="00426385" w:rsidRPr="00AE02DD" w:rsidRDefault="00426385">
      <w:pPr>
        <w:pStyle w:val="ListParagraph"/>
        <w:numPr>
          <w:ilvl w:val="0"/>
          <w:numId w:val="5"/>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Scenario</w:t>
      </w:r>
      <w:r w:rsidRPr="00AE02DD">
        <w:rPr>
          <w:rFonts w:ascii="Times New Roman" w:hAnsi="Times New Roman" w:cs="Times New Roman"/>
          <w:color w:val="000000" w:themeColor="text1"/>
          <w:lang w:val="mn-MN"/>
        </w:rPr>
        <w:t xml:space="preserve"> </w:t>
      </w:r>
    </w:p>
    <w:tbl>
      <w:tblPr>
        <w:tblStyle w:val="TableGrid"/>
        <w:tblpPr w:leftFromText="180" w:rightFromText="180" w:vertAnchor="text" w:horzAnchor="margin" w:tblpXSpec="right" w:tblpY="368"/>
        <w:tblW w:w="0" w:type="auto"/>
        <w:tblLook w:val="04A0" w:firstRow="1" w:lastRow="0" w:firstColumn="1" w:lastColumn="0" w:noHBand="0" w:noVBand="1"/>
      </w:tblPr>
      <w:tblGrid>
        <w:gridCol w:w="2662"/>
        <w:gridCol w:w="5947"/>
      </w:tblGrid>
      <w:tr w:rsidR="009054C7" w:rsidRPr="00AE02DD" w14:paraId="3DBF9109" w14:textId="77777777" w:rsidTr="009054C7">
        <w:tc>
          <w:tcPr>
            <w:tcW w:w="2662" w:type="dxa"/>
          </w:tcPr>
          <w:p w14:paraId="29231B72" w14:textId="77777777" w:rsidR="009054C7" w:rsidRPr="00AE02DD" w:rsidRDefault="009054C7" w:rsidP="009054C7">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 xml:space="preserve">Үйл явдлын нэр </w:t>
            </w:r>
          </w:p>
        </w:tc>
        <w:tc>
          <w:tcPr>
            <w:tcW w:w="5947" w:type="dxa"/>
          </w:tcPr>
          <w:p w14:paraId="42E09BA3" w14:textId="77777777" w:rsidR="009054C7" w:rsidRPr="00AE02DD" w:rsidRDefault="009054C7" w:rsidP="009054C7">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Чөлөө авах хүсэлт илгээх, баталгаажуулах (Multi-step Workflow)</w:t>
            </w:r>
          </w:p>
        </w:tc>
      </w:tr>
      <w:tr w:rsidR="009054C7" w:rsidRPr="00AE02DD" w14:paraId="30B71C70" w14:textId="77777777" w:rsidTr="009054C7">
        <w:tc>
          <w:tcPr>
            <w:tcW w:w="2662" w:type="dxa"/>
          </w:tcPr>
          <w:p w14:paraId="792BD16B" w14:textId="77777777" w:rsidR="009054C7" w:rsidRPr="00AE02DD" w:rsidRDefault="009054C7" w:rsidP="009054C7">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Оролцогч</w:t>
            </w:r>
          </w:p>
        </w:tc>
        <w:tc>
          <w:tcPr>
            <w:tcW w:w="5947" w:type="dxa"/>
          </w:tcPr>
          <w:p w14:paraId="210DFD32" w14:textId="77777777" w:rsidR="009054C7" w:rsidRPr="00AE02DD" w:rsidRDefault="009054C7" w:rsidP="009054C7">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Ажилтан (Employee), Менежер (Manager), Хүний нөөц (HR)</w:t>
            </w:r>
          </w:p>
        </w:tc>
      </w:tr>
      <w:tr w:rsidR="001C22F0" w:rsidRPr="00AE02DD" w14:paraId="2B46F78F" w14:textId="77777777" w:rsidTr="00821E12">
        <w:trPr>
          <w:trHeight w:val="4199"/>
        </w:trPr>
        <w:tc>
          <w:tcPr>
            <w:tcW w:w="2662" w:type="dxa"/>
          </w:tcPr>
          <w:p w14:paraId="7BCAD425" w14:textId="77777777" w:rsidR="001C22F0" w:rsidRPr="00AE02DD" w:rsidRDefault="001C22F0" w:rsidP="001C22F0">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Үйл явдлын урсгалууд</w:t>
            </w:r>
          </w:p>
        </w:tc>
        <w:tc>
          <w:tcPr>
            <w:tcW w:w="5947" w:type="dxa"/>
          </w:tcPr>
          <w:p w14:paraId="7E7395E9" w14:textId="77777777" w:rsidR="001C22F0" w:rsidRPr="00AE02DD" w:rsidRDefault="001C22F0">
            <w:pPr>
              <w:numPr>
                <w:ilvl w:val="0"/>
                <w:numId w:val="9"/>
              </w:numPr>
              <w:spacing w:after="27" w:line="258" w:lineRule="auto"/>
              <w:ind w:right="62"/>
              <w:jc w:val="left"/>
              <w:rPr>
                <w:rFonts w:ascii="Times New Roman" w:hAnsi="Times New Roman" w:cs="Times New Roman"/>
              </w:rPr>
            </w:pPr>
            <w:r w:rsidRPr="00AE02DD">
              <w:rPr>
                <w:rFonts w:ascii="Times New Roman" w:hAnsi="Times New Roman" w:cs="Times New Roman"/>
              </w:rPr>
              <w:t>Ажилтан системд нэвтэрч "Чөлөө авах" цэсийг сонгоно.</w:t>
            </w:r>
          </w:p>
          <w:p w14:paraId="7EE525C9" w14:textId="78460BAD" w:rsidR="001C22F0" w:rsidRPr="00AE02DD" w:rsidRDefault="001C22F0">
            <w:pPr>
              <w:numPr>
                <w:ilvl w:val="0"/>
                <w:numId w:val="9"/>
              </w:numPr>
              <w:spacing w:after="27" w:line="258" w:lineRule="auto"/>
              <w:ind w:right="62"/>
              <w:jc w:val="left"/>
              <w:rPr>
                <w:rFonts w:ascii="Times New Roman" w:hAnsi="Times New Roman" w:cs="Times New Roman"/>
              </w:rPr>
            </w:pPr>
            <w:r w:rsidRPr="00AE02DD">
              <w:rPr>
                <w:rFonts w:ascii="Times New Roman" w:hAnsi="Times New Roman" w:cs="Times New Roman"/>
              </w:rPr>
              <w:t xml:space="preserve">Чөлөөний төрөл, хугацаа, тайлбарыг оруулан "Хүсэлт илгээх" товч дарна. </w:t>
            </w:r>
          </w:p>
          <w:p w14:paraId="2081FC57" w14:textId="118328A8" w:rsidR="001C22F0" w:rsidRPr="00AE02DD" w:rsidRDefault="001C22F0">
            <w:pPr>
              <w:numPr>
                <w:ilvl w:val="0"/>
                <w:numId w:val="9"/>
              </w:numPr>
              <w:spacing w:after="27" w:line="258" w:lineRule="auto"/>
              <w:ind w:right="62"/>
              <w:jc w:val="left"/>
              <w:rPr>
                <w:rFonts w:ascii="Times New Roman" w:hAnsi="Times New Roman" w:cs="Times New Roman"/>
              </w:rPr>
            </w:pPr>
            <w:r w:rsidRPr="00AE02DD">
              <w:rPr>
                <w:rFonts w:ascii="Times New Roman" w:hAnsi="Times New Roman" w:cs="Times New Roman"/>
              </w:rPr>
              <w:t xml:space="preserve">Систем шууд удирдлага болох </w:t>
            </w:r>
            <w:r w:rsidRPr="00AE02DD">
              <w:rPr>
                <w:rFonts w:ascii="Times New Roman" w:hAnsi="Times New Roman" w:cs="Times New Roman"/>
                <w:b/>
                <w:bCs/>
              </w:rPr>
              <w:t>Менежерт</w:t>
            </w:r>
            <w:r w:rsidRPr="00AE02DD">
              <w:rPr>
                <w:rFonts w:ascii="Times New Roman" w:hAnsi="Times New Roman" w:cs="Times New Roman"/>
              </w:rPr>
              <w:t xml:space="preserve"> мэдэгдэл илгээнэ.</w:t>
            </w:r>
          </w:p>
          <w:p w14:paraId="1A3F17E2" w14:textId="48764F9D" w:rsidR="001C22F0" w:rsidRPr="00AE02DD" w:rsidRDefault="001C22F0">
            <w:pPr>
              <w:numPr>
                <w:ilvl w:val="0"/>
                <w:numId w:val="9"/>
              </w:numPr>
              <w:spacing w:after="27" w:line="258" w:lineRule="auto"/>
              <w:ind w:right="62"/>
              <w:jc w:val="left"/>
              <w:rPr>
                <w:rFonts w:ascii="Times New Roman" w:hAnsi="Times New Roman" w:cs="Times New Roman"/>
              </w:rPr>
            </w:pPr>
            <w:r w:rsidRPr="00AE02DD">
              <w:rPr>
                <w:rFonts w:ascii="Times New Roman" w:hAnsi="Times New Roman" w:cs="Times New Roman"/>
              </w:rPr>
              <w:t>Менежер хүсэлтийг хянаж "Дэмжих" эсвэл "Татгалзах" шийдвэр гаргана.</w:t>
            </w:r>
          </w:p>
          <w:p w14:paraId="655E758E" w14:textId="193C5043" w:rsidR="001C22F0" w:rsidRPr="00AE02DD" w:rsidRDefault="001C22F0">
            <w:pPr>
              <w:numPr>
                <w:ilvl w:val="0"/>
                <w:numId w:val="9"/>
              </w:numPr>
              <w:spacing w:after="27" w:line="258" w:lineRule="auto"/>
              <w:ind w:right="62"/>
              <w:jc w:val="left"/>
              <w:rPr>
                <w:rFonts w:ascii="Times New Roman" w:hAnsi="Times New Roman" w:cs="Times New Roman"/>
              </w:rPr>
            </w:pPr>
            <w:r w:rsidRPr="00AE02DD">
              <w:rPr>
                <w:rFonts w:ascii="Times New Roman" w:hAnsi="Times New Roman" w:cs="Times New Roman"/>
              </w:rPr>
              <w:t xml:space="preserve">Менежер дэмжсэн тохиолдолд хүсэлт </w:t>
            </w:r>
            <w:r w:rsidRPr="00AE02DD">
              <w:rPr>
                <w:rFonts w:ascii="Times New Roman" w:hAnsi="Times New Roman" w:cs="Times New Roman"/>
                <w:b/>
                <w:bCs/>
              </w:rPr>
              <w:t>HR</w:t>
            </w:r>
            <w:r w:rsidRPr="00AE02DD">
              <w:rPr>
                <w:rFonts w:ascii="Times New Roman" w:hAnsi="Times New Roman" w:cs="Times New Roman"/>
              </w:rPr>
              <w:t>-д шилжинэ.</w:t>
            </w:r>
          </w:p>
          <w:p w14:paraId="0FAEEB2C" w14:textId="3F1850FC" w:rsidR="001C22F0" w:rsidRPr="00AE02DD" w:rsidRDefault="00821E12">
            <w:pPr>
              <w:numPr>
                <w:ilvl w:val="0"/>
                <w:numId w:val="9"/>
              </w:numPr>
              <w:spacing w:after="27" w:line="258" w:lineRule="auto"/>
              <w:ind w:right="62"/>
              <w:jc w:val="left"/>
              <w:rPr>
                <w:rFonts w:ascii="Times New Roman" w:hAnsi="Times New Roman" w:cs="Times New Roman"/>
              </w:rPr>
            </w:pPr>
            <w:r w:rsidRPr="00AE02DD">
              <w:rPr>
                <w:rFonts w:ascii="Times New Roman" w:hAnsi="Times New Roman" w:cs="Times New Roman"/>
              </w:rPr>
              <w:t>HR хүсэлтийг эцэслэн баталгаажуулна.</w:t>
            </w:r>
          </w:p>
          <w:p w14:paraId="1BDEA883" w14:textId="5D2FC0DA" w:rsidR="00821E12" w:rsidRPr="00AE02DD" w:rsidRDefault="00821E12">
            <w:pPr>
              <w:numPr>
                <w:ilvl w:val="0"/>
                <w:numId w:val="9"/>
              </w:numPr>
              <w:spacing w:after="27" w:line="258" w:lineRule="auto"/>
              <w:ind w:right="62"/>
              <w:jc w:val="left"/>
              <w:rPr>
                <w:rFonts w:ascii="Times New Roman" w:hAnsi="Times New Roman" w:cs="Times New Roman"/>
              </w:rPr>
            </w:pPr>
            <w:r w:rsidRPr="00AE02DD">
              <w:rPr>
                <w:rFonts w:ascii="Times New Roman" w:hAnsi="Times New Roman" w:cs="Times New Roman"/>
              </w:rPr>
              <w:t>Систем ирцийн мэдээллийг автоматаар шинэчилж, Ажилтанд хариу мэдэгдэл илгээнэ.</w:t>
            </w:r>
          </w:p>
          <w:p w14:paraId="2B13A252" w14:textId="136BDDF0" w:rsidR="001C22F0" w:rsidRPr="00AE02DD" w:rsidRDefault="001C22F0" w:rsidP="001C22F0">
            <w:pPr>
              <w:keepNext/>
              <w:spacing w:after="27" w:line="258" w:lineRule="auto"/>
              <w:ind w:right="62"/>
              <w:rPr>
                <w:rFonts w:ascii="Times New Roman" w:hAnsi="Times New Roman" w:cs="Times New Roman"/>
              </w:rPr>
            </w:pPr>
          </w:p>
        </w:tc>
      </w:tr>
    </w:tbl>
    <w:p w14:paraId="4AA29DF2" w14:textId="77777777" w:rsidR="00B83F68" w:rsidRPr="00AE02DD" w:rsidRDefault="00B83F68" w:rsidP="00B83F68">
      <w:pPr>
        <w:pStyle w:val="ListParagraph"/>
        <w:spacing w:line="276" w:lineRule="auto"/>
        <w:ind w:left="735"/>
        <w:rPr>
          <w:rFonts w:ascii="Times New Roman" w:hAnsi="Times New Roman" w:cs="Times New Roman"/>
          <w:color w:val="000000" w:themeColor="text1"/>
          <w:lang w:val="mn-MN"/>
        </w:rPr>
      </w:pPr>
    </w:p>
    <w:p w14:paraId="18B385CD" w14:textId="04765852" w:rsidR="00E067FD" w:rsidRPr="00AE02DD" w:rsidRDefault="0081710C" w:rsidP="0081710C">
      <w:pPr>
        <w:pStyle w:val="Caption"/>
        <w:jc w:val="right"/>
        <w:rPr>
          <w:i/>
          <w:iCs/>
          <w:color w:val="000000" w:themeColor="text1"/>
        </w:rPr>
      </w:pPr>
      <w:bookmarkStart w:id="15" w:name="_Toc218515911"/>
      <w:r w:rsidRPr="00AE02DD">
        <w:rPr>
          <w:i/>
          <w:iCs/>
        </w:rPr>
        <w:t xml:space="preserve">Хүснэгт </w:t>
      </w:r>
      <w:r w:rsidRPr="00AE02DD">
        <w:rPr>
          <w:i/>
          <w:iCs/>
        </w:rPr>
        <w:fldChar w:fldCharType="begin"/>
      </w:r>
      <w:r w:rsidRPr="00AE02DD">
        <w:rPr>
          <w:i/>
          <w:iCs/>
        </w:rPr>
        <w:instrText xml:space="preserve"> SEQ Хүснэгт \* ARABIC </w:instrText>
      </w:r>
      <w:r w:rsidRPr="00AE02DD">
        <w:rPr>
          <w:i/>
          <w:iCs/>
        </w:rPr>
        <w:fldChar w:fldCharType="separate"/>
      </w:r>
      <w:r w:rsidR="00FC57CF" w:rsidRPr="00AE02DD">
        <w:rPr>
          <w:i/>
          <w:iCs/>
        </w:rPr>
        <w:t>1</w:t>
      </w:r>
      <w:r w:rsidRPr="00AE02DD">
        <w:rPr>
          <w:i/>
          <w:iCs/>
        </w:rPr>
        <w:fldChar w:fldCharType="end"/>
      </w:r>
      <w:r w:rsidRPr="00AE02DD">
        <w:rPr>
          <w:i/>
          <w:iCs/>
        </w:rPr>
        <w:t xml:space="preserve"> </w:t>
      </w:r>
      <w:bookmarkEnd w:id="15"/>
      <w:r w:rsidR="009054C7" w:rsidRPr="00AE02DD">
        <w:rPr>
          <w:i/>
          <w:iCs/>
        </w:rPr>
        <w:t>Чөлөө авах хүсэлт илгээх, баталгаажуулах</w:t>
      </w:r>
    </w:p>
    <w:p w14:paraId="7B4AF067" w14:textId="77777777" w:rsidR="00E1648E" w:rsidRPr="00AE02DD" w:rsidRDefault="00E1648E" w:rsidP="00E1648E">
      <w:pPr>
        <w:pStyle w:val="ListParagraph"/>
        <w:spacing w:line="276" w:lineRule="auto"/>
        <w:ind w:left="7215" w:firstLine="705"/>
        <w:rPr>
          <w:rFonts w:ascii="Times New Roman" w:hAnsi="Times New Roman" w:cs="Times New Roman"/>
          <w:i/>
          <w:iCs/>
          <w:color w:val="000000" w:themeColor="text1"/>
          <w:lang w:val="mn-MN"/>
        </w:rPr>
      </w:pPr>
    </w:p>
    <w:p w14:paraId="35A90C24" w14:textId="77777777" w:rsidR="009054C7" w:rsidRPr="00AE02DD" w:rsidRDefault="009054C7" w:rsidP="00E1648E">
      <w:pPr>
        <w:pStyle w:val="ListParagraph"/>
        <w:spacing w:line="276" w:lineRule="auto"/>
        <w:ind w:left="7215" w:firstLine="705"/>
        <w:rPr>
          <w:rFonts w:ascii="Times New Roman" w:hAnsi="Times New Roman" w:cs="Times New Roman"/>
          <w:i/>
          <w:iCs/>
          <w:color w:val="000000" w:themeColor="text1"/>
          <w:lang w:val="mn-MN"/>
        </w:rPr>
      </w:pPr>
    </w:p>
    <w:tbl>
      <w:tblPr>
        <w:tblStyle w:val="TableGrid"/>
        <w:tblW w:w="0" w:type="auto"/>
        <w:tblInd w:w="735" w:type="dxa"/>
        <w:tblLook w:val="04A0" w:firstRow="1" w:lastRow="0" w:firstColumn="1" w:lastColumn="0" w:noHBand="0" w:noVBand="1"/>
      </w:tblPr>
      <w:tblGrid>
        <w:gridCol w:w="2662"/>
        <w:gridCol w:w="5947"/>
      </w:tblGrid>
      <w:tr w:rsidR="00CC29C7" w:rsidRPr="00AE02DD" w14:paraId="5A553D78" w14:textId="77777777" w:rsidTr="00F34ED2">
        <w:tc>
          <w:tcPr>
            <w:tcW w:w="2662" w:type="dxa"/>
          </w:tcPr>
          <w:p w14:paraId="07F2512B" w14:textId="55960D58" w:rsidR="00CC29C7" w:rsidRPr="00AE02DD" w:rsidRDefault="000F3BEA"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 xml:space="preserve">Үйл явдлын нэр </w:t>
            </w:r>
          </w:p>
        </w:tc>
        <w:tc>
          <w:tcPr>
            <w:tcW w:w="5947" w:type="dxa"/>
          </w:tcPr>
          <w:p w14:paraId="76209085" w14:textId="54E85680" w:rsidR="00CC29C7" w:rsidRPr="00AE02DD" w:rsidRDefault="009054C7"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Төсөл үүсгэх, даалгавар оноох (Project &amp; Task Management)</w:t>
            </w:r>
          </w:p>
        </w:tc>
      </w:tr>
      <w:tr w:rsidR="00CC29C7" w:rsidRPr="00AE02DD" w14:paraId="36686340" w14:textId="77777777" w:rsidTr="00F34ED2">
        <w:tc>
          <w:tcPr>
            <w:tcW w:w="2662" w:type="dxa"/>
          </w:tcPr>
          <w:p w14:paraId="132407E0" w14:textId="3E501934" w:rsidR="00CC29C7" w:rsidRPr="00AE02DD" w:rsidRDefault="000F3BEA"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Оролцогч</w:t>
            </w:r>
          </w:p>
        </w:tc>
        <w:tc>
          <w:tcPr>
            <w:tcW w:w="5947" w:type="dxa"/>
          </w:tcPr>
          <w:p w14:paraId="684EE9B3" w14:textId="6EF6E2C2" w:rsidR="00CC29C7" w:rsidRPr="00AE02DD" w:rsidRDefault="009054C7"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Менежер (Manager), Ажилтан (Employee)</w:t>
            </w:r>
          </w:p>
        </w:tc>
      </w:tr>
      <w:tr w:rsidR="00CC29C7" w:rsidRPr="00AE02DD" w14:paraId="454EF3FA" w14:textId="77777777" w:rsidTr="00F34ED2">
        <w:tc>
          <w:tcPr>
            <w:tcW w:w="2662" w:type="dxa"/>
          </w:tcPr>
          <w:p w14:paraId="5DB46551" w14:textId="3C021106" w:rsidR="00CC29C7" w:rsidRPr="00AE02DD" w:rsidRDefault="000F3BEA"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Үйл явдлын урсгалууд</w:t>
            </w:r>
          </w:p>
        </w:tc>
        <w:tc>
          <w:tcPr>
            <w:tcW w:w="5947" w:type="dxa"/>
          </w:tcPr>
          <w:p w14:paraId="754A661A" w14:textId="77777777" w:rsidR="009054C7" w:rsidRPr="00AE02DD" w:rsidRDefault="009054C7">
            <w:pPr>
              <w:numPr>
                <w:ilvl w:val="0"/>
                <w:numId w:val="8"/>
              </w:numPr>
              <w:spacing w:after="27" w:line="258" w:lineRule="auto"/>
              <w:ind w:right="62"/>
              <w:rPr>
                <w:rFonts w:ascii="Times New Roman" w:hAnsi="Times New Roman" w:cs="Times New Roman"/>
              </w:rPr>
            </w:pPr>
            <w:r w:rsidRPr="00AE02DD">
              <w:rPr>
                <w:rFonts w:ascii="Times New Roman" w:hAnsi="Times New Roman" w:cs="Times New Roman"/>
              </w:rPr>
              <w:t xml:space="preserve">Менежер системд нэвтэрч "Шинэ төсөл" үүсгэх товч дарна. </w:t>
            </w:r>
          </w:p>
          <w:p w14:paraId="2909498D" w14:textId="77777777" w:rsidR="009054C7" w:rsidRPr="00AE02DD" w:rsidRDefault="009054C7">
            <w:pPr>
              <w:numPr>
                <w:ilvl w:val="0"/>
                <w:numId w:val="8"/>
              </w:numPr>
              <w:spacing w:after="27" w:line="258" w:lineRule="auto"/>
              <w:ind w:right="62"/>
              <w:rPr>
                <w:rFonts w:ascii="Times New Roman" w:hAnsi="Times New Roman" w:cs="Times New Roman"/>
              </w:rPr>
            </w:pPr>
            <w:r w:rsidRPr="00AE02DD">
              <w:rPr>
                <w:rFonts w:ascii="Times New Roman" w:hAnsi="Times New Roman" w:cs="Times New Roman"/>
              </w:rPr>
              <w:t>Төслийн нэр, хугацаа, зорилтыг оруулан багийн гишүүдийг сонгоно.</w:t>
            </w:r>
          </w:p>
          <w:p w14:paraId="2DBF7C77" w14:textId="20D36233" w:rsidR="00EC62D2" w:rsidRPr="00AE02DD" w:rsidRDefault="009054C7">
            <w:pPr>
              <w:numPr>
                <w:ilvl w:val="0"/>
                <w:numId w:val="8"/>
              </w:numPr>
              <w:spacing w:after="27" w:line="258" w:lineRule="auto"/>
              <w:ind w:right="62"/>
              <w:rPr>
                <w:rFonts w:ascii="Times New Roman" w:hAnsi="Times New Roman" w:cs="Times New Roman"/>
              </w:rPr>
            </w:pPr>
            <w:r w:rsidRPr="00AE02DD">
              <w:rPr>
                <w:rFonts w:ascii="Times New Roman" w:hAnsi="Times New Roman" w:cs="Times New Roman"/>
              </w:rPr>
              <w:t>Төслийн хүрээнд хийгдэх тодорхой "Даалгавар" (Task) үүсгэж, Ажилтанд онооно.</w:t>
            </w:r>
          </w:p>
          <w:p w14:paraId="7F6CB1D8" w14:textId="77777777" w:rsidR="009054C7" w:rsidRPr="00AE02DD" w:rsidRDefault="009054C7">
            <w:pPr>
              <w:numPr>
                <w:ilvl w:val="0"/>
                <w:numId w:val="8"/>
              </w:numPr>
              <w:spacing w:after="27" w:line="258" w:lineRule="auto"/>
              <w:ind w:right="62"/>
              <w:rPr>
                <w:rFonts w:ascii="Times New Roman" w:hAnsi="Times New Roman" w:cs="Times New Roman"/>
              </w:rPr>
            </w:pPr>
            <w:r w:rsidRPr="00AE02DD">
              <w:rPr>
                <w:rFonts w:ascii="Times New Roman" w:hAnsi="Times New Roman" w:cs="Times New Roman"/>
              </w:rPr>
              <w:t>Ажилтан өөрийн дэлгэц дээр ирсэн даалгаврыг харж, ажлыг эхлүүлнэ.</w:t>
            </w:r>
          </w:p>
          <w:p w14:paraId="0F6E86C0" w14:textId="77777777" w:rsidR="001C22F0" w:rsidRPr="00AE02DD" w:rsidRDefault="009054C7">
            <w:pPr>
              <w:numPr>
                <w:ilvl w:val="0"/>
                <w:numId w:val="8"/>
              </w:numPr>
              <w:spacing w:after="27" w:line="258" w:lineRule="auto"/>
              <w:ind w:right="62"/>
              <w:rPr>
                <w:rFonts w:ascii="Times New Roman" w:hAnsi="Times New Roman" w:cs="Times New Roman"/>
              </w:rPr>
            </w:pPr>
            <w:r w:rsidRPr="00AE02DD">
              <w:rPr>
                <w:rFonts w:ascii="Times New Roman" w:hAnsi="Times New Roman" w:cs="Times New Roman"/>
              </w:rPr>
              <w:t>Ажилтан гүйцэтгэлийн явцыг (Status) шинэчлэх бүрд систем Менежерт мэдээлнэ.</w:t>
            </w:r>
          </w:p>
          <w:p w14:paraId="6C9FB0CF" w14:textId="2F4F4749" w:rsidR="00E1648E" w:rsidRPr="00AE02DD" w:rsidRDefault="009054C7">
            <w:pPr>
              <w:numPr>
                <w:ilvl w:val="0"/>
                <w:numId w:val="8"/>
              </w:numPr>
              <w:spacing w:after="27" w:line="258" w:lineRule="auto"/>
              <w:ind w:right="62"/>
              <w:rPr>
                <w:rFonts w:ascii="Times New Roman" w:hAnsi="Times New Roman" w:cs="Times New Roman"/>
              </w:rPr>
            </w:pPr>
            <w:r w:rsidRPr="00AE02DD">
              <w:rPr>
                <w:rFonts w:ascii="Times New Roman" w:hAnsi="Times New Roman" w:cs="Times New Roman"/>
              </w:rPr>
              <w:t>Даалгавар дуусахад (100%) Менежер гүйцэтгэлийг шалгаж төслийг хаана.</w:t>
            </w:r>
          </w:p>
        </w:tc>
      </w:tr>
    </w:tbl>
    <w:p w14:paraId="2F9F647E" w14:textId="3FA9EF3B" w:rsidR="00CC29C7" w:rsidRPr="00AE02DD" w:rsidRDefault="0081710C" w:rsidP="0081710C">
      <w:pPr>
        <w:pStyle w:val="Caption"/>
        <w:jc w:val="right"/>
        <w:rPr>
          <w:i/>
          <w:iCs/>
          <w:color w:val="000000" w:themeColor="text1"/>
        </w:rPr>
      </w:pPr>
      <w:bookmarkStart w:id="16" w:name="_Toc218515912"/>
      <w:r w:rsidRPr="00AE02DD">
        <w:rPr>
          <w:i/>
          <w:iCs/>
        </w:rPr>
        <w:t xml:space="preserve">Хүснэгт </w:t>
      </w:r>
      <w:r w:rsidRPr="00AE02DD">
        <w:rPr>
          <w:i/>
          <w:iCs/>
        </w:rPr>
        <w:fldChar w:fldCharType="begin"/>
      </w:r>
      <w:r w:rsidRPr="00AE02DD">
        <w:rPr>
          <w:i/>
          <w:iCs/>
        </w:rPr>
        <w:instrText xml:space="preserve"> SEQ Хүснэгт \* ARABIC </w:instrText>
      </w:r>
      <w:r w:rsidRPr="00AE02DD">
        <w:rPr>
          <w:i/>
          <w:iCs/>
        </w:rPr>
        <w:fldChar w:fldCharType="separate"/>
      </w:r>
      <w:r w:rsidR="00FC57CF" w:rsidRPr="00AE02DD">
        <w:rPr>
          <w:i/>
          <w:iCs/>
        </w:rPr>
        <w:t>2</w:t>
      </w:r>
      <w:r w:rsidRPr="00AE02DD">
        <w:rPr>
          <w:i/>
          <w:iCs/>
        </w:rPr>
        <w:fldChar w:fldCharType="end"/>
      </w:r>
      <w:r w:rsidRPr="00AE02DD">
        <w:rPr>
          <w:i/>
          <w:iCs/>
        </w:rPr>
        <w:t xml:space="preserve"> </w:t>
      </w:r>
      <w:bookmarkEnd w:id="16"/>
      <w:r w:rsidR="00821E12" w:rsidRPr="00AE02DD">
        <w:rPr>
          <w:i/>
          <w:iCs/>
        </w:rPr>
        <w:t>Төсөл үүсгэх, даалгавар хуваарилах</w:t>
      </w:r>
    </w:p>
    <w:p w14:paraId="5F6C37C0" w14:textId="77777777" w:rsidR="00E1648E" w:rsidRPr="00AE02DD" w:rsidRDefault="00E1648E" w:rsidP="00E067FD">
      <w:pPr>
        <w:pStyle w:val="ListParagraph"/>
        <w:spacing w:line="276" w:lineRule="auto"/>
        <w:ind w:left="735"/>
        <w:rPr>
          <w:rFonts w:ascii="Times New Roman" w:hAnsi="Times New Roman" w:cs="Times New Roman"/>
          <w:color w:val="000000" w:themeColor="text1"/>
          <w:lang w:val="mn-MN"/>
        </w:rPr>
      </w:pPr>
    </w:p>
    <w:tbl>
      <w:tblPr>
        <w:tblStyle w:val="TableGrid"/>
        <w:tblW w:w="8620" w:type="dxa"/>
        <w:tblInd w:w="735" w:type="dxa"/>
        <w:tblLook w:val="04A0" w:firstRow="1" w:lastRow="0" w:firstColumn="1" w:lastColumn="0" w:noHBand="0" w:noVBand="1"/>
      </w:tblPr>
      <w:tblGrid>
        <w:gridCol w:w="2662"/>
        <w:gridCol w:w="5958"/>
      </w:tblGrid>
      <w:tr w:rsidR="00CC29C7" w:rsidRPr="00AE02DD" w14:paraId="18D55E18" w14:textId="77777777" w:rsidTr="00113933">
        <w:tc>
          <w:tcPr>
            <w:tcW w:w="2662" w:type="dxa"/>
          </w:tcPr>
          <w:p w14:paraId="39AB8AC3" w14:textId="0A18EF76" w:rsidR="00CC29C7" w:rsidRPr="00AE02DD" w:rsidRDefault="000F3BEA"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lastRenderedPageBreak/>
              <w:t>Үйл явдлын нэр</w:t>
            </w:r>
          </w:p>
        </w:tc>
        <w:tc>
          <w:tcPr>
            <w:tcW w:w="5958" w:type="dxa"/>
          </w:tcPr>
          <w:p w14:paraId="04F72865" w14:textId="522275FB" w:rsidR="00CC29C7" w:rsidRPr="00AE02DD" w:rsidRDefault="00113933"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Өдөр тутмын ирц бүртгүүлэх (Attendance Check-in/out)</w:t>
            </w:r>
          </w:p>
        </w:tc>
      </w:tr>
      <w:tr w:rsidR="00CC29C7" w:rsidRPr="00AE02DD" w14:paraId="220E5A3D" w14:textId="77777777" w:rsidTr="00113933">
        <w:tc>
          <w:tcPr>
            <w:tcW w:w="2662" w:type="dxa"/>
          </w:tcPr>
          <w:p w14:paraId="4C87896C" w14:textId="59930712" w:rsidR="00CC29C7" w:rsidRPr="00AE02DD" w:rsidRDefault="000F3BEA"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Оролцогч</w:t>
            </w:r>
          </w:p>
        </w:tc>
        <w:tc>
          <w:tcPr>
            <w:tcW w:w="5958" w:type="dxa"/>
          </w:tcPr>
          <w:p w14:paraId="06AFD1C0" w14:textId="3DB7931B" w:rsidR="00CC29C7" w:rsidRPr="00AE02DD" w:rsidRDefault="007C4C87"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Ажилтан (Employee), Менежер (Manager), Хүний нөөц (HR), Админ (Admin - Код үүсгэгч)</w:t>
            </w:r>
          </w:p>
        </w:tc>
      </w:tr>
      <w:tr w:rsidR="00113933" w:rsidRPr="00AE02DD" w14:paraId="2A6E6A4B" w14:textId="77777777" w:rsidTr="00113933">
        <w:trPr>
          <w:trHeight w:val="1740"/>
        </w:trPr>
        <w:tc>
          <w:tcPr>
            <w:tcW w:w="2662" w:type="dxa"/>
          </w:tcPr>
          <w:p w14:paraId="1BA8A570" w14:textId="1A51A261" w:rsidR="00113933" w:rsidRPr="00AE02DD" w:rsidRDefault="00113933" w:rsidP="00113933">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Үйл явдлын урсгалууд</w:t>
            </w:r>
          </w:p>
        </w:tc>
        <w:tc>
          <w:tcPr>
            <w:tcW w:w="5958" w:type="dxa"/>
          </w:tcPr>
          <w:p w14:paraId="5A34AA78" w14:textId="717495A1" w:rsidR="00113933" w:rsidRPr="00AE02DD" w:rsidRDefault="007C4C87">
            <w:pPr>
              <w:pStyle w:val="ListParagraph"/>
              <w:numPr>
                <w:ilvl w:val="0"/>
                <w:numId w:val="11"/>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Админ</w:t>
            </w:r>
            <w:r w:rsidRPr="00AE02DD">
              <w:rPr>
                <w:rFonts w:ascii="Times New Roman" w:hAnsi="Times New Roman" w:cs="Times New Roman"/>
                <w:color w:val="000000" w:themeColor="text1"/>
                <w:lang w:val="mn-MN"/>
              </w:rPr>
              <w:t xml:space="preserve"> системд нэвтэрч, байгууллагын дэлгэц эсвэл таблет дээр 30 секунд тутамд солигдох динамик </w:t>
            </w:r>
            <w:r w:rsidRPr="00AE02DD">
              <w:rPr>
                <w:rFonts w:ascii="Times New Roman" w:hAnsi="Times New Roman" w:cs="Times New Roman"/>
                <w:b/>
                <w:bCs/>
                <w:color w:val="000000" w:themeColor="text1"/>
                <w:lang w:val="mn-MN"/>
              </w:rPr>
              <w:t>QR код</w:t>
            </w:r>
            <w:r w:rsidRPr="00AE02DD">
              <w:rPr>
                <w:rFonts w:ascii="Times New Roman" w:hAnsi="Times New Roman" w:cs="Times New Roman"/>
                <w:color w:val="000000" w:themeColor="text1"/>
                <w:lang w:val="mn-MN"/>
              </w:rPr>
              <w:t xml:space="preserve"> болон </w:t>
            </w:r>
            <w:r w:rsidRPr="00AE02DD">
              <w:rPr>
                <w:rFonts w:ascii="Times New Roman" w:hAnsi="Times New Roman" w:cs="Times New Roman"/>
                <w:b/>
                <w:bCs/>
                <w:color w:val="000000" w:themeColor="text1"/>
                <w:lang w:val="mn-MN"/>
              </w:rPr>
              <w:t>6 оронтой тоог</w:t>
            </w:r>
            <w:r w:rsidRPr="00AE02DD">
              <w:rPr>
                <w:rFonts w:ascii="Times New Roman" w:hAnsi="Times New Roman" w:cs="Times New Roman"/>
                <w:color w:val="000000" w:themeColor="text1"/>
                <w:lang w:val="mn-MN"/>
              </w:rPr>
              <w:t xml:space="preserve"> гаргана.</w:t>
            </w:r>
            <w:r w:rsidR="00113933" w:rsidRPr="00AE02DD">
              <w:rPr>
                <w:rFonts w:ascii="Times New Roman" w:hAnsi="Times New Roman" w:cs="Times New Roman"/>
                <w:color w:val="000000" w:themeColor="text1"/>
                <w:lang w:val="mn-MN"/>
              </w:rPr>
              <w:t>Таалагдсан түүхэнд лайк дарна.</w:t>
            </w:r>
          </w:p>
          <w:p w14:paraId="1C5D8911" w14:textId="6040E34D" w:rsidR="007C4C87" w:rsidRPr="00AE02DD" w:rsidRDefault="007C4C87">
            <w:pPr>
              <w:pStyle w:val="ListParagraph"/>
              <w:numPr>
                <w:ilvl w:val="0"/>
                <w:numId w:val="11"/>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Ажилтан</w:t>
            </w:r>
            <w:r w:rsidRPr="00AE02DD">
              <w:rPr>
                <w:rFonts w:ascii="Times New Roman" w:hAnsi="Times New Roman" w:cs="Times New Roman"/>
                <w:color w:val="000000" w:themeColor="text1"/>
                <w:lang w:val="mn-MN"/>
              </w:rPr>
              <w:t xml:space="preserve"> өөрийн гар утсаар </w:t>
            </w:r>
            <w:r w:rsidRPr="00AE02DD">
              <w:rPr>
                <w:rFonts w:ascii="Times New Roman" w:hAnsi="Times New Roman" w:cs="Times New Roman"/>
                <w:b/>
                <w:bCs/>
                <w:color w:val="000000" w:themeColor="text1"/>
                <w:lang w:val="mn-MN"/>
              </w:rPr>
              <w:t>React (Vite)</w:t>
            </w:r>
            <w:r w:rsidRPr="00AE02DD">
              <w:rPr>
                <w:rFonts w:ascii="Times New Roman" w:hAnsi="Times New Roman" w:cs="Times New Roman"/>
                <w:color w:val="000000" w:themeColor="text1"/>
                <w:lang w:val="mn-MN"/>
              </w:rPr>
              <w:t xml:space="preserve"> аппликейшнд нэвтэрнэ.</w:t>
            </w:r>
          </w:p>
          <w:p w14:paraId="413F9FB5" w14:textId="0A82B767" w:rsidR="007C4C87" w:rsidRPr="00AE02DD" w:rsidRDefault="007C4C87">
            <w:pPr>
              <w:pStyle w:val="ListParagraph"/>
              <w:numPr>
                <w:ilvl w:val="0"/>
                <w:numId w:val="11"/>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Ажилтан "Ирц бүртгүүлэх" цэс рүү орж, аппликейшн доторх камераар дэлгэц дээрх QR кодыг уншуулна (эсвэл 6 оронтой тоог гараар оруулна).</w:t>
            </w:r>
          </w:p>
          <w:p w14:paraId="0CED4F56" w14:textId="2CAE77B2" w:rsidR="007C4C87" w:rsidRPr="00AE02DD" w:rsidRDefault="007C4C87">
            <w:pPr>
              <w:pStyle w:val="ListParagraph"/>
              <w:numPr>
                <w:ilvl w:val="0"/>
                <w:numId w:val="11"/>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Систем (Django Backend) тухайн агшны код болон ажилтны оруулсан код таарч байгааг, мөн байршлыг нь баталгаажуулна.</w:t>
            </w:r>
          </w:p>
          <w:p w14:paraId="3F4AAD32" w14:textId="0AE12601" w:rsidR="007C4C87" w:rsidRPr="00AE02DD" w:rsidRDefault="007C4C87">
            <w:pPr>
              <w:pStyle w:val="ListParagraph"/>
              <w:numPr>
                <w:ilvl w:val="0"/>
                <w:numId w:val="11"/>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 xml:space="preserve">Код таарвал систем цаг болон байршлын мэдээллийг </w:t>
            </w:r>
            <w:r w:rsidRPr="00AE02DD">
              <w:rPr>
                <w:rFonts w:ascii="Times New Roman" w:hAnsi="Times New Roman" w:cs="Times New Roman"/>
                <w:b/>
                <w:bCs/>
                <w:color w:val="000000" w:themeColor="text1"/>
                <w:lang w:val="mn-MN"/>
              </w:rPr>
              <w:t>NeonDB</w:t>
            </w:r>
            <w:r w:rsidRPr="00AE02DD">
              <w:rPr>
                <w:rFonts w:ascii="Times New Roman" w:hAnsi="Times New Roman" w:cs="Times New Roman"/>
                <w:color w:val="000000" w:themeColor="text1"/>
                <w:lang w:val="mn-MN"/>
              </w:rPr>
              <w:t>-д хадгалж, "Ирц амжилттай" мэдэгдэл харуулна</w:t>
            </w:r>
            <w:r w:rsidR="003E35FD" w:rsidRPr="00AE02DD">
              <w:rPr>
                <w:rFonts w:ascii="Times New Roman" w:hAnsi="Times New Roman" w:cs="Times New Roman"/>
                <w:color w:val="000000" w:themeColor="text1"/>
                <w:lang w:val="mn-MN"/>
              </w:rPr>
              <w:t>.</w:t>
            </w:r>
          </w:p>
          <w:p w14:paraId="2FDF73E8" w14:textId="7A7BA151" w:rsidR="00113933" w:rsidRPr="00AE02DD" w:rsidRDefault="007C4C87">
            <w:pPr>
              <w:pStyle w:val="ListParagraph"/>
              <w:numPr>
                <w:ilvl w:val="0"/>
                <w:numId w:val="11"/>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Ажлын цаг дуусахад ажилтан ижил процессоор (QR эсвэл код ашиглан) "Явсан" (Check-out) үйлдлийг хийж, систем тухайн өдрийн нийт ажилласан цагийг тооцож хадгална</w:t>
            </w:r>
            <w:r w:rsidR="003E35FD" w:rsidRPr="00AE02DD">
              <w:rPr>
                <w:rFonts w:ascii="Times New Roman" w:hAnsi="Times New Roman" w:cs="Times New Roman"/>
                <w:color w:val="000000" w:themeColor="text1"/>
                <w:lang w:val="mn-MN"/>
              </w:rPr>
              <w:t>.</w:t>
            </w:r>
          </w:p>
        </w:tc>
      </w:tr>
    </w:tbl>
    <w:p w14:paraId="779F69D2" w14:textId="3E0899A4" w:rsidR="00CC29C7" w:rsidRPr="00AE02DD" w:rsidRDefault="0081710C" w:rsidP="0081710C">
      <w:pPr>
        <w:pStyle w:val="Caption"/>
        <w:jc w:val="right"/>
        <w:rPr>
          <w:i/>
          <w:iCs/>
        </w:rPr>
      </w:pPr>
      <w:bookmarkStart w:id="17" w:name="_Toc218515913"/>
      <w:r w:rsidRPr="00AE02DD">
        <w:rPr>
          <w:i/>
          <w:iCs/>
        </w:rPr>
        <w:t xml:space="preserve">Хүснэгт </w:t>
      </w:r>
      <w:r w:rsidRPr="00AE02DD">
        <w:rPr>
          <w:i/>
          <w:iCs/>
        </w:rPr>
        <w:fldChar w:fldCharType="begin"/>
      </w:r>
      <w:r w:rsidRPr="00AE02DD">
        <w:rPr>
          <w:i/>
          <w:iCs/>
        </w:rPr>
        <w:instrText xml:space="preserve"> SEQ Хүснэгт \* ARABIC </w:instrText>
      </w:r>
      <w:r w:rsidRPr="00AE02DD">
        <w:rPr>
          <w:i/>
          <w:iCs/>
        </w:rPr>
        <w:fldChar w:fldCharType="separate"/>
      </w:r>
      <w:r w:rsidR="00FC57CF" w:rsidRPr="00AE02DD">
        <w:rPr>
          <w:i/>
          <w:iCs/>
        </w:rPr>
        <w:t>3</w:t>
      </w:r>
      <w:r w:rsidRPr="00AE02DD">
        <w:rPr>
          <w:i/>
          <w:iCs/>
        </w:rPr>
        <w:fldChar w:fldCharType="end"/>
      </w:r>
      <w:bookmarkEnd w:id="17"/>
      <w:r w:rsidR="003E35FD" w:rsidRPr="00AE02DD">
        <w:rPr>
          <w:i/>
          <w:iCs/>
        </w:rPr>
        <w:t xml:space="preserve"> Өдөр тутмын ирц бүртгүүлэх</w:t>
      </w:r>
    </w:p>
    <w:p w14:paraId="2E933623" w14:textId="77777777" w:rsidR="00E1648E" w:rsidRPr="00AE02DD" w:rsidRDefault="00E1648E" w:rsidP="0081710C">
      <w:pPr>
        <w:spacing w:line="276" w:lineRule="auto"/>
        <w:rPr>
          <w:color w:val="000000" w:themeColor="text1"/>
        </w:rPr>
      </w:pPr>
    </w:p>
    <w:tbl>
      <w:tblPr>
        <w:tblStyle w:val="TableGrid"/>
        <w:tblW w:w="0" w:type="auto"/>
        <w:tblInd w:w="735" w:type="dxa"/>
        <w:tblLook w:val="04A0" w:firstRow="1" w:lastRow="0" w:firstColumn="1" w:lastColumn="0" w:noHBand="0" w:noVBand="1"/>
      </w:tblPr>
      <w:tblGrid>
        <w:gridCol w:w="2662"/>
        <w:gridCol w:w="5947"/>
      </w:tblGrid>
      <w:tr w:rsidR="00CC29C7" w:rsidRPr="00AE02DD" w14:paraId="55773F1E" w14:textId="77777777" w:rsidTr="00F34ED2">
        <w:tc>
          <w:tcPr>
            <w:tcW w:w="2662" w:type="dxa"/>
          </w:tcPr>
          <w:p w14:paraId="19740B33" w14:textId="25E2F3C4" w:rsidR="00CC29C7" w:rsidRPr="00AE02DD" w:rsidRDefault="000F3BEA"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Үйл явдлын нэр</w:t>
            </w:r>
          </w:p>
        </w:tc>
        <w:tc>
          <w:tcPr>
            <w:tcW w:w="5947" w:type="dxa"/>
          </w:tcPr>
          <w:p w14:paraId="13DE628C" w14:textId="0A74D738" w:rsidR="00CC29C7" w:rsidRPr="00AE02DD" w:rsidRDefault="003E35FD"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Ажилтан шинээр үүсгэх, эрх оноох</w:t>
            </w:r>
          </w:p>
        </w:tc>
      </w:tr>
      <w:tr w:rsidR="00CC29C7" w:rsidRPr="00AE02DD" w14:paraId="433C4C57" w14:textId="77777777" w:rsidTr="00F34ED2">
        <w:tc>
          <w:tcPr>
            <w:tcW w:w="2662" w:type="dxa"/>
          </w:tcPr>
          <w:p w14:paraId="5ABD4CD2" w14:textId="686353EC" w:rsidR="00CC29C7" w:rsidRPr="00AE02DD" w:rsidRDefault="000F3BEA"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Оролцогч</w:t>
            </w:r>
          </w:p>
        </w:tc>
        <w:tc>
          <w:tcPr>
            <w:tcW w:w="5947" w:type="dxa"/>
          </w:tcPr>
          <w:p w14:paraId="2B38F5D9" w14:textId="38183695" w:rsidR="00CC29C7" w:rsidRPr="00AE02DD" w:rsidRDefault="003E35FD"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Хүний нөөц (HR), Админ (Admin)</w:t>
            </w:r>
          </w:p>
        </w:tc>
      </w:tr>
      <w:tr w:rsidR="00CC29C7" w:rsidRPr="00AE02DD" w14:paraId="68F4A5B8" w14:textId="77777777" w:rsidTr="00F34ED2">
        <w:tc>
          <w:tcPr>
            <w:tcW w:w="2662" w:type="dxa"/>
          </w:tcPr>
          <w:p w14:paraId="7B497C85" w14:textId="4CF807C2" w:rsidR="00CC29C7" w:rsidRPr="00AE02DD" w:rsidRDefault="000F3BEA" w:rsidP="00F34ED2">
            <w:pPr>
              <w:pStyle w:val="ListParagraph"/>
              <w:spacing w:line="276" w:lineRule="auto"/>
              <w:ind w:left="0"/>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Үйл явдлын урсгалууд</w:t>
            </w:r>
          </w:p>
        </w:tc>
        <w:tc>
          <w:tcPr>
            <w:tcW w:w="5947" w:type="dxa"/>
          </w:tcPr>
          <w:p w14:paraId="417A83EC" w14:textId="77777777" w:rsidR="003E35FD" w:rsidRPr="00AE02DD" w:rsidRDefault="003E35FD">
            <w:pPr>
              <w:pStyle w:val="ListParagraph"/>
              <w:numPr>
                <w:ilvl w:val="0"/>
                <w:numId w:val="12"/>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HR системд нэвтэрч "Ажилтан нэмэх" цэс рүү орно.</w:t>
            </w:r>
          </w:p>
          <w:p w14:paraId="5DCDB9FB" w14:textId="77777777" w:rsidR="003E35FD" w:rsidRPr="00AE02DD" w:rsidRDefault="003E35FD">
            <w:pPr>
              <w:pStyle w:val="ListParagraph"/>
              <w:numPr>
                <w:ilvl w:val="0"/>
                <w:numId w:val="12"/>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Шинэ ажилтны хувийн мэдээлэл, албан тушаал, хэлтсийг оруулж хадгална.</w:t>
            </w:r>
          </w:p>
          <w:p w14:paraId="2BEC0DDF" w14:textId="77777777" w:rsidR="003E35FD" w:rsidRPr="00AE02DD" w:rsidRDefault="003E35FD">
            <w:pPr>
              <w:pStyle w:val="ListParagraph"/>
              <w:numPr>
                <w:ilvl w:val="0"/>
                <w:numId w:val="12"/>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Систем шинэ хэрэглэгчийн ID үүсгэнэ.</w:t>
            </w:r>
          </w:p>
          <w:p w14:paraId="3DAA7DC1" w14:textId="77777777" w:rsidR="003E35FD" w:rsidRPr="00AE02DD" w:rsidRDefault="003E35FD">
            <w:pPr>
              <w:pStyle w:val="ListParagraph"/>
              <w:numPr>
                <w:ilvl w:val="0"/>
                <w:numId w:val="12"/>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Админ тухайн хэрэглэгчид нэвтрэх эрх (Role - Employee/Manager) оноож, түр нууц үг үүсгэнэ.</w:t>
            </w:r>
          </w:p>
          <w:p w14:paraId="4D3AEF21" w14:textId="50573C20" w:rsidR="00CC29C7" w:rsidRPr="00AE02DD" w:rsidRDefault="003E35FD">
            <w:pPr>
              <w:pStyle w:val="ListParagraph"/>
              <w:numPr>
                <w:ilvl w:val="0"/>
                <w:numId w:val="12"/>
              </w:numPr>
              <w:spacing w:line="276" w:lineRule="auto"/>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Систем шинэ ажилтны имэйл рүү нэвтрэх мэдээллийг автоматаар илгээнэ.</w:t>
            </w:r>
          </w:p>
        </w:tc>
      </w:tr>
    </w:tbl>
    <w:p w14:paraId="17C2F529" w14:textId="4F6C9137" w:rsidR="0081710C" w:rsidRPr="00AE02DD" w:rsidRDefault="0081710C" w:rsidP="0081710C">
      <w:pPr>
        <w:pStyle w:val="Caption"/>
        <w:jc w:val="right"/>
        <w:rPr>
          <w:i/>
          <w:iCs/>
        </w:rPr>
      </w:pPr>
      <w:bookmarkStart w:id="18" w:name="_Toc218515914"/>
      <w:r w:rsidRPr="00AE02DD">
        <w:rPr>
          <w:i/>
          <w:iCs/>
        </w:rPr>
        <w:t xml:space="preserve">Хүснэгт </w:t>
      </w:r>
      <w:r w:rsidRPr="00AE02DD">
        <w:rPr>
          <w:i/>
          <w:iCs/>
        </w:rPr>
        <w:fldChar w:fldCharType="begin"/>
      </w:r>
      <w:r w:rsidRPr="00AE02DD">
        <w:rPr>
          <w:i/>
          <w:iCs/>
        </w:rPr>
        <w:instrText xml:space="preserve"> SEQ Хүснэгт \* ARABIC </w:instrText>
      </w:r>
      <w:r w:rsidRPr="00AE02DD">
        <w:rPr>
          <w:i/>
          <w:iCs/>
        </w:rPr>
        <w:fldChar w:fldCharType="separate"/>
      </w:r>
      <w:r w:rsidR="00FC57CF" w:rsidRPr="00AE02DD">
        <w:rPr>
          <w:i/>
          <w:iCs/>
        </w:rPr>
        <w:t>4</w:t>
      </w:r>
      <w:r w:rsidRPr="00AE02DD">
        <w:rPr>
          <w:i/>
          <w:iCs/>
        </w:rPr>
        <w:fldChar w:fldCharType="end"/>
      </w:r>
      <w:r w:rsidRPr="00AE02DD">
        <w:rPr>
          <w:i/>
          <w:iCs/>
        </w:rPr>
        <w:t xml:space="preserve"> </w:t>
      </w:r>
      <w:bookmarkEnd w:id="18"/>
      <w:r w:rsidR="00C57F64" w:rsidRPr="00AE02DD">
        <w:rPr>
          <w:i/>
          <w:iCs/>
        </w:rPr>
        <w:t>Ажилтан шинээр үүсгэх эрх оноох</w:t>
      </w:r>
    </w:p>
    <w:p w14:paraId="40A140CD" w14:textId="3C40403B" w:rsidR="00475E89" w:rsidRPr="00AE02DD" w:rsidRDefault="00475E89" w:rsidP="0081710C">
      <w:pPr>
        <w:pStyle w:val="ListParagraph"/>
        <w:spacing w:line="276" w:lineRule="auto"/>
        <w:ind w:left="735"/>
        <w:rPr>
          <w:rFonts w:ascii="Times New Roman" w:hAnsi="Times New Roman" w:cs="Times New Roman"/>
          <w:i/>
          <w:iCs/>
          <w:color w:val="000000" w:themeColor="text1"/>
          <w:lang w:val="mn-MN"/>
        </w:rPr>
      </w:pP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p>
    <w:p w14:paraId="0CBA8E3A" w14:textId="697237CB" w:rsidR="00475E89" w:rsidRPr="00AE02DD" w:rsidRDefault="00475E89" w:rsidP="00475E89">
      <w:pPr>
        <w:pStyle w:val="ListParagraph"/>
        <w:spacing w:line="276" w:lineRule="auto"/>
        <w:ind w:left="735"/>
        <w:rPr>
          <w:rFonts w:ascii="Times New Roman" w:hAnsi="Times New Roman" w:cs="Times New Roman"/>
          <w:i/>
          <w:iCs/>
          <w:color w:val="000000" w:themeColor="text1"/>
          <w:lang w:val="mn-MN"/>
        </w:rPr>
      </w:pP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r w:rsidRPr="00AE02DD">
        <w:rPr>
          <w:rFonts w:ascii="Times New Roman" w:hAnsi="Times New Roman" w:cs="Times New Roman"/>
          <w:color w:val="000000" w:themeColor="text1"/>
          <w:lang w:val="mn-MN"/>
        </w:rPr>
        <w:tab/>
      </w:r>
    </w:p>
    <w:p w14:paraId="08CE3B63" w14:textId="6BEEFD2B" w:rsidR="00475E89" w:rsidRPr="00AE02DD" w:rsidRDefault="00475E89" w:rsidP="00E067FD">
      <w:pPr>
        <w:pStyle w:val="ListParagraph"/>
        <w:spacing w:line="276" w:lineRule="auto"/>
        <w:ind w:left="735"/>
        <w:rPr>
          <w:rFonts w:ascii="Times New Roman" w:hAnsi="Times New Roman" w:cs="Times New Roman"/>
          <w:color w:val="000000" w:themeColor="text1"/>
          <w:lang w:val="mn-MN"/>
        </w:rPr>
      </w:pPr>
    </w:p>
    <w:p w14:paraId="4A733A01" w14:textId="77777777" w:rsidR="00475E89" w:rsidRPr="00AE02DD" w:rsidRDefault="00475E89" w:rsidP="00E067FD">
      <w:pPr>
        <w:pStyle w:val="ListParagraph"/>
        <w:spacing w:line="276" w:lineRule="auto"/>
        <w:ind w:left="735"/>
        <w:rPr>
          <w:rFonts w:ascii="Times New Roman" w:hAnsi="Times New Roman" w:cs="Times New Roman"/>
          <w:color w:val="000000" w:themeColor="text1"/>
          <w:lang w:val="mn-MN"/>
        </w:rPr>
      </w:pPr>
    </w:p>
    <w:p w14:paraId="4626D19D" w14:textId="090F5945" w:rsidR="00CB3469" w:rsidRPr="00AE02DD" w:rsidRDefault="00CB3469" w:rsidP="00CB3469">
      <w:pPr>
        <w:spacing w:line="276" w:lineRule="auto"/>
        <w:rPr>
          <w:b/>
          <w:bCs/>
          <w:color w:val="000000" w:themeColor="text1"/>
        </w:rPr>
      </w:pPr>
    </w:p>
    <w:p w14:paraId="1E8D409A" w14:textId="1152C0A5" w:rsidR="00E067FD" w:rsidRPr="00AE02DD" w:rsidRDefault="00426385" w:rsidP="00071A4B">
      <w:pPr>
        <w:spacing w:line="276" w:lineRule="auto"/>
        <w:rPr>
          <w:b/>
          <w:bCs/>
          <w:color w:val="000000" w:themeColor="text1"/>
        </w:rPr>
      </w:pPr>
      <w:r w:rsidRPr="00AE02DD">
        <w:rPr>
          <w:b/>
          <w:bCs/>
          <w:color w:val="000000" w:themeColor="text1"/>
        </w:rPr>
        <w:lastRenderedPageBreak/>
        <w:t>Use case</w:t>
      </w:r>
    </w:p>
    <w:p w14:paraId="068923B5" w14:textId="37CF55AA" w:rsidR="00BD43D4" w:rsidRPr="00AE02DD" w:rsidRDefault="00CA7368" w:rsidP="007C7B9B">
      <w:pPr>
        <w:spacing w:line="276" w:lineRule="auto"/>
        <w:rPr>
          <w:color w:val="000000" w:themeColor="text1"/>
        </w:rPr>
      </w:pPr>
      <w:r w:rsidRPr="00AE02DD">
        <w:rPr>
          <w:noProof/>
        </w:rPr>
        <mc:AlternateContent>
          <mc:Choice Requires="wps">
            <w:drawing>
              <wp:anchor distT="0" distB="0" distL="114300" distR="114300" simplePos="0" relativeHeight="251711488" behindDoc="1" locked="0" layoutInCell="1" allowOverlap="1" wp14:anchorId="65468D1D" wp14:editId="041A0875">
                <wp:simplePos x="0" y="0"/>
                <wp:positionH relativeFrom="margin">
                  <wp:align>right</wp:align>
                </wp:positionH>
                <wp:positionV relativeFrom="paragraph">
                  <wp:posOffset>5575300</wp:posOffset>
                </wp:positionV>
                <wp:extent cx="5676900" cy="635"/>
                <wp:effectExtent l="0" t="0" r="0" b="0"/>
                <wp:wrapTight wrapText="bothSides">
                  <wp:wrapPolygon edited="0">
                    <wp:start x="0" y="0"/>
                    <wp:lineTo x="0" y="20093"/>
                    <wp:lineTo x="21528" y="20093"/>
                    <wp:lineTo x="21528" y="0"/>
                    <wp:lineTo x="0" y="0"/>
                  </wp:wrapPolygon>
                </wp:wrapTight>
                <wp:docPr id="1981891644" name="Text Box 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2894C5D4" w14:textId="3CB431A0" w:rsidR="002D4A4C" w:rsidRPr="00AE02DD" w:rsidRDefault="002D4A4C" w:rsidP="002D4A4C">
                            <w:pPr>
                              <w:pStyle w:val="Caption"/>
                              <w:jc w:val="right"/>
                              <w:rPr>
                                <w:b/>
                                <w:bCs/>
                                <w:i/>
                                <w:iCs/>
                                <w:color w:val="000000" w:themeColor="text1"/>
                              </w:rPr>
                            </w:pPr>
                            <w:bookmarkStart w:id="19" w:name="_Toc218514098"/>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5</w:t>
                            </w:r>
                            <w:r w:rsidRPr="00AE02DD">
                              <w:rPr>
                                <w:i/>
                                <w:iCs/>
                              </w:rPr>
                              <w:fldChar w:fldCharType="end"/>
                            </w:r>
                            <w:r w:rsidRPr="00AE02DD">
                              <w:rPr>
                                <w:i/>
                                <w:iCs/>
                              </w:rPr>
                              <w:t xml:space="preserve"> Use Case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468D1D" id="_x0000_s1030" type="#_x0000_t202" style="position:absolute;left:0;text-align:left;margin-left:395.8pt;margin-top:439pt;width:447pt;height:.05pt;z-index:-2516049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k/3GgIAAD8EAAAOAAAAZHJzL2Uyb0RvYy54bWysU8Fu2zAMvQ/YPwi6L066N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" stroked="f">
                <v:textbox style="mso-fit-shape-to-text:t" inset="0,0,0,0">
                  <w:txbxContent>
                    <w:p w14:paraId="2894C5D4" w14:textId="3CB431A0" w:rsidR="002D4A4C" w:rsidRPr="00AE02DD" w:rsidRDefault="002D4A4C" w:rsidP="002D4A4C">
                      <w:pPr>
                        <w:pStyle w:val="Caption"/>
                        <w:jc w:val="right"/>
                        <w:rPr>
                          <w:b/>
                          <w:bCs/>
                          <w:i/>
                          <w:iCs/>
                          <w:color w:val="000000" w:themeColor="text1"/>
                        </w:rPr>
                      </w:pPr>
                      <w:bookmarkStart w:id="23" w:name="_Toc218514098"/>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5</w:t>
                      </w:r>
                      <w:r w:rsidRPr="00AE02DD">
                        <w:rPr>
                          <w:i/>
                          <w:iCs/>
                        </w:rPr>
                        <w:fldChar w:fldCharType="end"/>
                      </w:r>
                      <w:r w:rsidRPr="00AE02DD">
                        <w:rPr>
                          <w:i/>
                          <w:iCs/>
                        </w:rPr>
                        <w:t xml:space="preserve"> Use Case</w:t>
                      </w:r>
                      <w:bookmarkEnd w:id="23"/>
                    </w:p>
                  </w:txbxContent>
                </v:textbox>
                <w10:wrap type="tight" anchorx="margin"/>
              </v:shape>
            </w:pict>
          </mc:Fallback>
        </mc:AlternateContent>
      </w:r>
      <w:r w:rsidRPr="00AE02DD">
        <w:rPr>
          <w:noProof/>
        </w:rPr>
        <w:drawing>
          <wp:inline distT="0" distB="0" distL="0" distR="0" wp14:anchorId="11EB4608" wp14:editId="555AE403">
            <wp:extent cx="5939790" cy="5470525"/>
            <wp:effectExtent l="0" t="0" r="3810" b="0"/>
            <wp:docPr id="1675376879"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5470525"/>
                    </a:xfrm>
                    <a:prstGeom prst="rect">
                      <a:avLst/>
                    </a:prstGeom>
                    <a:noFill/>
                    <a:ln>
                      <a:noFill/>
                    </a:ln>
                  </pic:spPr>
                </pic:pic>
              </a:graphicData>
            </a:graphic>
          </wp:inline>
        </w:drawing>
      </w:r>
    </w:p>
    <w:p w14:paraId="60B8DBB7" w14:textId="6E0BC345" w:rsidR="00BD43D4" w:rsidRPr="00AE02DD" w:rsidRDefault="00BD43D4" w:rsidP="000F3BEA">
      <w:pPr>
        <w:pStyle w:val="ListParagraph"/>
        <w:spacing w:line="276" w:lineRule="auto"/>
        <w:ind w:left="735"/>
        <w:rPr>
          <w:rFonts w:ascii="Times New Roman" w:hAnsi="Times New Roman" w:cs="Times New Roman"/>
          <w:color w:val="000000" w:themeColor="text1"/>
          <w:lang w:val="mn-MN"/>
        </w:rPr>
      </w:pPr>
    </w:p>
    <w:p w14:paraId="441F4EE2" w14:textId="002202C8" w:rsidR="00BD43D4" w:rsidRPr="00AE02DD" w:rsidRDefault="00BD43D4" w:rsidP="000F3BEA">
      <w:pPr>
        <w:pStyle w:val="ListParagraph"/>
        <w:spacing w:line="276" w:lineRule="auto"/>
        <w:ind w:left="735"/>
        <w:rPr>
          <w:rFonts w:ascii="Times New Roman" w:hAnsi="Times New Roman" w:cs="Times New Roman"/>
          <w:color w:val="000000" w:themeColor="text1"/>
          <w:lang w:val="mn-MN"/>
        </w:rPr>
      </w:pPr>
    </w:p>
    <w:p w14:paraId="273949CC" w14:textId="6E7F030B" w:rsidR="00426385" w:rsidRPr="00AE02DD" w:rsidRDefault="00426385">
      <w:pPr>
        <w:pStyle w:val="ListParagraph"/>
        <w:numPr>
          <w:ilvl w:val="0"/>
          <w:numId w:val="5"/>
        </w:numPr>
        <w:spacing w:line="276" w:lineRule="auto"/>
        <w:jc w:val="both"/>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Хэрэглэгчийн функциональ шаардлага</w:t>
      </w:r>
      <w:r w:rsidR="009801E3" w:rsidRPr="00AE02DD">
        <w:rPr>
          <w:rFonts w:ascii="Times New Roman" w:hAnsi="Times New Roman" w:cs="Times New Roman"/>
          <w:b/>
          <w:bCs/>
          <w:color w:val="000000" w:themeColor="text1"/>
          <w:lang w:val="mn-MN"/>
        </w:rPr>
        <w:t xml:space="preserve"> </w:t>
      </w:r>
    </w:p>
    <w:p w14:paraId="579B1793" w14:textId="77777777" w:rsidR="007C7B9B" w:rsidRPr="00AE02DD" w:rsidRDefault="007C7B9B" w:rsidP="00461230">
      <w:pPr>
        <w:pStyle w:val="ListParagraph"/>
        <w:spacing w:line="276" w:lineRule="auto"/>
        <w:ind w:left="735"/>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Энэ нь систем "юу хийж чадах вэ" гэдгийг тодорхойлно.</w:t>
      </w:r>
    </w:p>
    <w:p w14:paraId="70A8A97B" w14:textId="70F3E4BD" w:rsidR="007C7B9B" w:rsidRPr="00AE02DD" w:rsidRDefault="007C7B9B">
      <w:pPr>
        <w:pStyle w:val="ListParagraph"/>
        <w:numPr>
          <w:ilvl w:val="0"/>
          <w:numId w:val="26"/>
        </w:numPr>
        <w:spacing w:line="276" w:lineRule="auto"/>
        <w:jc w:val="both"/>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Админ (Admin) болон Хүний нөөц (HR)</w:t>
      </w:r>
    </w:p>
    <w:p w14:paraId="117AB757" w14:textId="77777777" w:rsidR="007C7B9B" w:rsidRPr="007C7B9B" w:rsidRDefault="007C7B9B">
      <w:pPr>
        <w:pStyle w:val="ListParagraph"/>
        <w:numPr>
          <w:ilvl w:val="1"/>
          <w:numId w:val="27"/>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Хэрэглэгчийн удирдлага: Шинэ ажилтан бүртгэх, тэдэнд системд нэвтрэх эрх (Role-based access) оноох, мэдээллийг засах, устгах.</w:t>
      </w:r>
    </w:p>
    <w:p w14:paraId="2BD84E90" w14:textId="77777777" w:rsidR="007C7B9B" w:rsidRPr="007C7B9B" w:rsidRDefault="007C7B9B">
      <w:pPr>
        <w:pStyle w:val="ListParagraph"/>
        <w:numPr>
          <w:ilvl w:val="1"/>
          <w:numId w:val="27"/>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Ирцийн нэгдсэн хяналт: Байгууллагын нийт ажилчдын ирцийн мэдээллийг харах, тайлан татаж авах.</w:t>
      </w:r>
    </w:p>
    <w:p w14:paraId="244AA881" w14:textId="77777777" w:rsidR="007C7B9B" w:rsidRPr="007C7B9B" w:rsidRDefault="007C7B9B">
      <w:pPr>
        <w:pStyle w:val="ListParagraph"/>
        <w:numPr>
          <w:ilvl w:val="1"/>
          <w:numId w:val="27"/>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Хүсэлт баталгаажуулалт: Менежерийн дэмжсэн чөлөөний хүсэлтийг эцэслэн баталгаажуулах эсвэл цуцлах.</w:t>
      </w:r>
    </w:p>
    <w:p w14:paraId="5F2F2D8F" w14:textId="77777777" w:rsidR="007C7B9B" w:rsidRPr="007C7B9B" w:rsidRDefault="007C7B9B">
      <w:pPr>
        <w:pStyle w:val="ListParagraph"/>
        <w:numPr>
          <w:ilvl w:val="1"/>
          <w:numId w:val="27"/>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lastRenderedPageBreak/>
        <w:t>Аюулгүй байдлын код: Ирц бүртгэлд зориулсан 30 секунд тутамд солигдох динамик QR болон TOTP код үүсгэх.</w:t>
      </w:r>
    </w:p>
    <w:p w14:paraId="2FF3B8D7" w14:textId="6376832E" w:rsidR="007C7B9B" w:rsidRPr="007C7B9B" w:rsidRDefault="007C7B9B">
      <w:pPr>
        <w:pStyle w:val="ListParagraph"/>
        <w:numPr>
          <w:ilvl w:val="0"/>
          <w:numId w:val="28"/>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Менежер (Manager)</w:t>
      </w:r>
    </w:p>
    <w:p w14:paraId="3406ED8B" w14:textId="77777777" w:rsidR="007C7B9B" w:rsidRPr="007C7B9B" w:rsidRDefault="007C7B9B">
      <w:pPr>
        <w:pStyle w:val="ListParagraph"/>
        <w:numPr>
          <w:ilvl w:val="1"/>
          <w:numId w:val="29"/>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Төслийн зохион байгуулалт: Шинэ төсөл үүсгэх, багийн гишүүдийг томилох, даалгавар хуваарилах.</w:t>
      </w:r>
    </w:p>
    <w:p w14:paraId="08D3B462" w14:textId="77777777" w:rsidR="007C7B9B" w:rsidRPr="007C7B9B" w:rsidRDefault="007C7B9B">
      <w:pPr>
        <w:pStyle w:val="ListParagraph"/>
        <w:numPr>
          <w:ilvl w:val="1"/>
          <w:numId w:val="29"/>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Гүйцэтгэлийн хяналт: Хариуцсан төслийн явцыг бодит хугацаанд хянах, ажилчдын өдөр тутмын тайлантай танилцах.</w:t>
      </w:r>
    </w:p>
    <w:p w14:paraId="3CBBC0A2" w14:textId="77777777" w:rsidR="007C7B9B" w:rsidRPr="007C7B9B" w:rsidRDefault="007C7B9B">
      <w:pPr>
        <w:pStyle w:val="ListParagraph"/>
        <w:numPr>
          <w:ilvl w:val="1"/>
          <w:numId w:val="29"/>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Анхан шатны зөвшөөрөл: Ажилчдаас ирсэн чөлөөний хүсэлтийг хянаж, HR руу дамжуулах.</w:t>
      </w:r>
    </w:p>
    <w:p w14:paraId="09D9E710" w14:textId="3A0A4B9F" w:rsidR="007C7B9B" w:rsidRPr="007C7B9B" w:rsidRDefault="007C7B9B">
      <w:pPr>
        <w:pStyle w:val="ListParagraph"/>
        <w:numPr>
          <w:ilvl w:val="0"/>
          <w:numId w:val="30"/>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Ажилтан (Employee)</w:t>
      </w:r>
    </w:p>
    <w:p w14:paraId="07820CFC" w14:textId="77777777" w:rsidR="007C7B9B" w:rsidRPr="007C7B9B" w:rsidRDefault="007C7B9B">
      <w:pPr>
        <w:pStyle w:val="ListParagraph"/>
        <w:numPr>
          <w:ilvl w:val="1"/>
          <w:numId w:val="31"/>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Ухаалаг ирц бүртгэл: Системийн үүсгэсэн QR кодыг уншуулж эсвэл 6 оронтой тоог оруулж ирцээ бүртгүүлэх.</w:t>
      </w:r>
    </w:p>
    <w:p w14:paraId="2338CD8E" w14:textId="77777777" w:rsidR="007C7B9B" w:rsidRPr="007C7B9B" w:rsidRDefault="007C7B9B">
      <w:pPr>
        <w:pStyle w:val="ListParagraph"/>
        <w:numPr>
          <w:ilvl w:val="1"/>
          <w:numId w:val="31"/>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Хүсэлт илгээх: Чөлөө болон амралтын хүсэлтийг шалтгааны хамт системээр дамжуулан илгээх.</w:t>
      </w:r>
    </w:p>
    <w:p w14:paraId="5532884B" w14:textId="77777777" w:rsidR="007C7B9B" w:rsidRPr="007C7B9B" w:rsidRDefault="007C7B9B">
      <w:pPr>
        <w:pStyle w:val="ListParagraph"/>
        <w:numPr>
          <w:ilvl w:val="1"/>
          <w:numId w:val="31"/>
        </w:numPr>
        <w:spacing w:line="276" w:lineRule="auto"/>
        <w:jc w:val="both"/>
        <w:rPr>
          <w:rFonts w:ascii="Times New Roman" w:hAnsi="Times New Roman" w:cs="Times New Roman"/>
          <w:color w:val="000000" w:themeColor="text1"/>
          <w:lang w:val="mn-MN"/>
        </w:rPr>
      </w:pPr>
      <w:r w:rsidRPr="007C7B9B">
        <w:rPr>
          <w:rFonts w:ascii="Times New Roman" w:hAnsi="Times New Roman" w:cs="Times New Roman"/>
          <w:color w:val="000000" w:themeColor="text1"/>
          <w:lang w:val="mn-MN"/>
        </w:rPr>
        <w:t>Ажлын тайлан: Өөрт оноогдсон даалгаврын гүйцэтгэлийн явцыг шинэчлэх, өдрийн тайлан оруулах.</w:t>
      </w:r>
    </w:p>
    <w:p w14:paraId="34BD1B6A" w14:textId="77777777" w:rsidR="00774C30" w:rsidRPr="00AE02DD" w:rsidRDefault="00426385">
      <w:pPr>
        <w:pStyle w:val="ListParagraph"/>
        <w:numPr>
          <w:ilvl w:val="0"/>
          <w:numId w:val="5"/>
        </w:numPr>
        <w:spacing w:line="276" w:lineRule="auto"/>
        <w:rPr>
          <w:rFonts w:ascii="Times New Roman" w:hAnsi="Times New Roman" w:cs="Times New Roman"/>
          <w:color w:val="000000" w:themeColor="text1"/>
          <w:lang w:val="mn-MN"/>
        </w:rPr>
      </w:pPr>
      <w:r w:rsidRPr="00AE02DD">
        <w:rPr>
          <w:rFonts w:ascii="Times New Roman" w:hAnsi="Times New Roman" w:cs="Times New Roman"/>
          <w:b/>
          <w:bCs/>
          <w:color w:val="000000" w:themeColor="text1"/>
          <w:lang w:val="mn-MN"/>
        </w:rPr>
        <w:t>Хэрэглэгчийн функциональ бус шаардлага</w:t>
      </w:r>
    </w:p>
    <w:p w14:paraId="559D5930" w14:textId="58E295FA" w:rsidR="00774C30" w:rsidRPr="00AE02DD" w:rsidRDefault="00774C30" w:rsidP="00774C30">
      <w:pPr>
        <w:pStyle w:val="ListParagraph"/>
        <w:spacing w:line="276" w:lineRule="auto"/>
        <w:ind w:left="735"/>
        <w:rPr>
          <w:rFonts w:ascii="Times New Roman" w:hAnsi="Times New Roman" w:cs="Times New Roman"/>
          <w:color w:val="000000" w:themeColor="text1"/>
          <w:lang w:val="mn-MN"/>
        </w:rPr>
      </w:pPr>
      <w:r w:rsidRPr="00AE02DD">
        <w:rPr>
          <w:rFonts w:ascii="Times New Roman" w:hAnsi="Times New Roman" w:cs="Times New Roman"/>
          <w:color w:val="000000" w:themeColor="text1"/>
          <w:lang w:val="mn-MN"/>
        </w:rPr>
        <w:t>Энэ нь системийн чанарын үзүүлэлтүүдийг тодорхойлно.</w:t>
      </w:r>
      <w:r w:rsidR="009801E3" w:rsidRPr="00AE02DD">
        <w:rPr>
          <w:rFonts w:ascii="Times New Roman" w:hAnsi="Times New Roman" w:cs="Times New Roman"/>
          <w:color w:val="000000" w:themeColor="text1"/>
          <w:lang w:val="mn-MN"/>
        </w:rPr>
        <w:t xml:space="preserve"> </w:t>
      </w:r>
      <w:bookmarkStart w:id="20" w:name="_Toc218508791"/>
    </w:p>
    <w:p w14:paraId="497C265B" w14:textId="77777777" w:rsidR="00774C30" w:rsidRPr="00AE02DD" w:rsidRDefault="00774C30">
      <w:pPr>
        <w:pStyle w:val="ListParagraph"/>
        <w:numPr>
          <w:ilvl w:val="0"/>
          <w:numId w:val="5"/>
        </w:numPr>
        <w:spacing w:line="276" w:lineRule="auto"/>
        <w:ind w:left="1440"/>
        <w:jc w:val="both"/>
        <w:rPr>
          <w:rFonts w:ascii="Times New Roman" w:hAnsi="Times New Roman" w:cs="Times New Roman"/>
          <w:color w:val="000000" w:themeColor="text1"/>
          <w:lang w:val="mn-MN"/>
        </w:rPr>
      </w:pPr>
      <w:r w:rsidRPr="00AE02DD">
        <w:rPr>
          <w:rFonts w:ascii="Times New Roman" w:hAnsi="Times New Roman" w:cs="Times New Roman"/>
          <w:b/>
          <w:bCs/>
          <w:lang w:val="mn-MN"/>
        </w:rPr>
        <w:t>Хэрэглэхэд хялбар байдал (Usability):</w:t>
      </w:r>
      <w:r w:rsidRPr="00AE02DD">
        <w:rPr>
          <w:rFonts w:ascii="Times New Roman" w:hAnsi="Times New Roman" w:cs="Times New Roman"/>
          <w:lang w:val="mn-MN"/>
        </w:rPr>
        <w:t xml:space="preserve"> React + Vite ашиглан бүтээсэн интерфейс нь ойлгомжтой, Responsive (бүх төрлийн дэлгэцэнд зохицдог) бөгөөд хэрэглэгч сургалтгүйгээр ашиглах боломжтой байна.</w:t>
      </w:r>
    </w:p>
    <w:p w14:paraId="3A8588F5" w14:textId="77777777" w:rsidR="00774C30" w:rsidRPr="00AE02DD" w:rsidRDefault="00774C30">
      <w:pPr>
        <w:pStyle w:val="ListParagraph"/>
        <w:numPr>
          <w:ilvl w:val="0"/>
          <w:numId w:val="5"/>
        </w:numPr>
        <w:spacing w:line="276" w:lineRule="auto"/>
        <w:ind w:left="1440"/>
        <w:jc w:val="both"/>
        <w:rPr>
          <w:rFonts w:ascii="Times New Roman" w:hAnsi="Times New Roman" w:cs="Times New Roman"/>
          <w:color w:val="000000" w:themeColor="text1"/>
          <w:lang w:val="mn-MN"/>
        </w:rPr>
      </w:pPr>
      <w:r w:rsidRPr="00AE02DD">
        <w:rPr>
          <w:rFonts w:ascii="Times New Roman" w:hAnsi="Times New Roman" w:cs="Times New Roman"/>
          <w:b/>
          <w:bCs/>
          <w:lang w:val="mn-MN"/>
        </w:rPr>
        <w:t>Найдвартай байдал (Reliability):</w:t>
      </w:r>
      <w:r w:rsidRPr="00AE02DD">
        <w:rPr>
          <w:rFonts w:ascii="Times New Roman" w:hAnsi="Times New Roman" w:cs="Times New Roman"/>
          <w:lang w:val="mn-MN"/>
        </w:rPr>
        <w:t xml:space="preserve"> </w:t>
      </w:r>
      <w:r w:rsidRPr="00AE02DD">
        <w:rPr>
          <w:rFonts w:ascii="Times New Roman" w:hAnsi="Times New Roman" w:cs="Times New Roman"/>
          <w:b/>
          <w:bCs/>
          <w:lang w:val="mn-MN"/>
        </w:rPr>
        <w:t>NeonDB</w:t>
      </w:r>
      <w:r w:rsidRPr="00AE02DD">
        <w:rPr>
          <w:rFonts w:ascii="Times New Roman" w:hAnsi="Times New Roman" w:cs="Times New Roman"/>
          <w:lang w:val="mn-MN"/>
        </w:rPr>
        <w:t xml:space="preserve"> (PostgreSQL) ашиглан өгөгдлийн бүрэн бүтэн байдлыг хангах. Систем нь 24/7 тасралтгүй ажиллах ба өгөгдөл алдагдахаас сэргийлсэн нөөц хуулбартай байна.</w:t>
      </w:r>
    </w:p>
    <w:p w14:paraId="5431F71B" w14:textId="77777777" w:rsidR="00774C30" w:rsidRPr="00AE02DD" w:rsidRDefault="00774C30">
      <w:pPr>
        <w:pStyle w:val="ListParagraph"/>
        <w:numPr>
          <w:ilvl w:val="0"/>
          <w:numId w:val="5"/>
        </w:numPr>
        <w:spacing w:line="276" w:lineRule="auto"/>
        <w:ind w:left="1440"/>
        <w:jc w:val="both"/>
        <w:rPr>
          <w:rFonts w:ascii="Times New Roman" w:hAnsi="Times New Roman" w:cs="Times New Roman"/>
          <w:color w:val="000000" w:themeColor="text1"/>
          <w:lang w:val="mn-MN"/>
        </w:rPr>
      </w:pPr>
      <w:r w:rsidRPr="00AE02DD">
        <w:rPr>
          <w:rFonts w:ascii="Times New Roman" w:hAnsi="Times New Roman" w:cs="Times New Roman"/>
          <w:b/>
          <w:bCs/>
          <w:lang w:val="mn-MN"/>
        </w:rPr>
        <w:t>Нууцлал ба аюулгүй байдал (Security):</w:t>
      </w:r>
      <w:r w:rsidRPr="00AE02DD">
        <w:rPr>
          <w:rFonts w:ascii="Times New Roman" w:hAnsi="Times New Roman" w:cs="Times New Roman"/>
          <w:lang w:val="mn-MN"/>
        </w:rPr>
        <w:t xml:space="preserve"> Хэрэглэгчийн нууц үгүүд </w:t>
      </w:r>
      <w:r w:rsidRPr="00AE02DD">
        <w:rPr>
          <w:rFonts w:ascii="Times New Roman" w:hAnsi="Times New Roman" w:cs="Times New Roman"/>
          <w:b/>
          <w:bCs/>
          <w:lang w:val="mn-MN"/>
        </w:rPr>
        <w:t>Django</w:t>
      </w:r>
      <w:r w:rsidRPr="00AE02DD">
        <w:rPr>
          <w:rFonts w:ascii="Times New Roman" w:hAnsi="Times New Roman" w:cs="Times New Roman"/>
          <w:lang w:val="mn-MN"/>
        </w:rPr>
        <w:t>-ийн шифрлэлтийн алгоритмаар хамгаалагдана. Зөвхөн эрх бүхий хэрэглэгч өөрийн түвшний датад хандана (Role-based access control).</w:t>
      </w:r>
    </w:p>
    <w:p w14:paraId="4DAB229A" w14:textId="77777777" w:rsidR="00774C30" w:rsidRPr="00AE02DD" w:rsidRDefault="00774C30">
      <w:pPr>
        <w:pStyle w:val="ListParagraph"/>
        <w:numPr>
          <w:ilvl w:val="0"/>
          <w:numId w:val="5"/>
        </w:numPr>
        <w:spacing w:line="276" w:lineRule="auto"/>
        <w:ind w:left="1440"/>
        <w:jc w:val="both"/>
        <w:rPr>
          <w:rFonts w:ascii="Times New Roman" w:hAnsi="Times New Roman" w:cs="Times New Roman"/>
          <w:color w:val="000000" w:themeColor="text1"/>
          <w:lang w:val="mn-MN"/>
        </w:rPr>
      </w:pPr>
      <w:r w:rsidRPr="00AE02DD">
        <w:rPr>
          <w:rFonts w:ascii="Times New Roman" w:hAnsi="Times New Roman" w:cs="Times New Roman"/>
          <w:b/>
          <w:bCs/>
          <w:lang w:val="mn-MN"/>
        </w:rPr>
        <w:t>Хурд, ажиллагаа (Performance):</w:t>
      </w:r>
      <w:r w:rsidRPr="00AE02DD">
        <w:rPr>
          <w:rFonts w:ascii="Times New Roman" w:hAnsi="Times New Roman" w:cs="Times New Roman"/>
          <w:lang w:val="mn-MN"/>
        </w:rPr>
        <w:t xml:space="preserve"> Django REST Framework-ийн оновчлолын тусламжтайгаар систем нь 100-аас дээш хэрэглэгч нэгэн зэрэг хандахад гацалтгүй, хурдан хариу үйлдэл үзүүлнэ.</w:t>
      </w:r>
    </w:p>
    <w:p w14:paraId="79F0FD5E" w14:textId="3E57E9A5" w:rsidR="00774C30" w:rsidRPr="00AE02DD" w:rsidRDefault="00774C30">
      <w:pPr>
        <w:pStyle w:val="ListParagraph"/>
        <w:numPr>
          <w:ilvl w:val="0"/>
          <w:numId w:val="5"/>
        </w:numPr>
        <w:spacing w:line="276" w:lineRule="auto"/>
        <w:ind w:left="1440"/>
        <w:jc w:val="both"/>
        <w:rPr>
          <w:rFonts w:ascii="Times New Roman" w:hAnsi="Times New Roman" w:cs="Times New Roman"/>
          <w:color w:val="000000" w:themeColor="text1"/>
          <w:lang w:val="mn-MN"/>
        </w:rPr>
      </w:pPr>
      <w:r w:rsidRPr="00AE02DD">
        <w:rPr>
          <w:rFonts w:ascii="Times New Roman" w:hAnsi="Times New Roman" w:cs="Times New Roman"/>
          <w:b/>
          <w:bCs/>
          <w:lang w:val="mn-MN"/>
        </w:rPr>
        <w:t>Өргөжөх боломж (Scalability):</w:t>
      </w:r>
      <w:r w:rsidRPr="00AE02DD">
        <w:rPr>
          <w:rFonts w:ascii="Times New Roman" w:hAnsi="Times New Roman" w:cs="Times New Roman"/>
          <w:lang w:val="mn-MN"/>
        </w:rPr>
        <w:t xml:space="preserve"> Системийн архитектур нь ирээдүйд шинэ функцүүд болон нэмэлт хэрэглэгчид нэмэхэд кодын бүтцэд өөрчлөлт оруулахгүйгээр өргөжих боломжтой байна.</w:t>
      </w:r>
    </w:p>
    <w:p w14:paraId="68BFD063" w14:textId="77777777" w:rsidR="00FE3317" w:rsidRPr="00AE02DD" w:rsidRDefault="00FE3317" w:rsidP="00FE3317">
      <w:pPr>
        <w:spacing w:line="276" w:lineRule="auto"/>
        <w:rPr>
          <w:color w:val="000000" w:themeColor="text1"/>
        </w:rPr>
      </w:pPr>
    </w:p>
    <w:p w14:paraId="38B9348E" w14:textId="77777777" w:rsidR="00FE3317" w:rsidRPr="00AE02DD" w:rsidRDefault="00FE3317" w:rsidP="00FE3317">
      <w:pPr>
        <w:spacing w:line="276" w:lineRule="auto"/>
        <w:rPr>
          <w:color w:val="000000" w:themeColor="text1"/>
        </w:rPr>
      </w:pPr>
    </w:p>
    <w:p w14:paraId="17D25CCC" w14:textId="77777777" w:rsidR="00FE3317" w:rsidRPr="00AE02DD" w:rsidRDefault="00FE3317" w:rsidP="00FE3317">
      <w:pPr>
        <w:spacing w:line="276" w:lineRule="auto"/>
        <w:rPr>
          <w:color w:val="000000" w:themeColor="text1"/>
        </w:rPr>
      </w:pPr>
    </w:p>
    <w:p w14:paraId="107C87A3" w14:textId="77777777" w:rsidR="00FE3317" w:rsidRPr="00AE02DD" w:rsidRDefault="00FE3317" w:rsidP="00FE3317">
      <w:pPr>
        <w:spacing w:line="276" w:lineRule="auto"/>
        <w:rPr>
          <w:color w:val="000000" w:themeColor="text1"/>
        </w:rPr>
      </w:pPr>
    </w:p>
    <w:p w14:paraId="13F4C110" w14:textId="77777777" w:rsidR="00FE3317" w:rsidRPr="00AE02DD" w:rsidRDefault="00FE3317" w:rsidP="00FE3317">
      <w:pPr>
        <w:spacing w:line="276" w:lineRule="auto"/>
        <w:rPr>
          <w:color w:val="000000" w:themeColor="text1"/>
        </w:rPr>
      </w:pPr>
    </w:p>
    <w:p w14:paraId="0C0EEE3F" w14:textId="77777777" w:rsidR="00FE3317" w:rsidRPr="00AE02DD" w:rsidRDefault="00FE3317" w:rsidP="00FE3317">
      <w:pPr>
        <w:spacing w:line="276" w:lineRule="auto"/>
        <w:rPr>
          <w:color w:val="000000" w:themeColor="text1"/>
        </w:rPr>
      </w:pPr>
    </w:p>
    <w:p w14:paraId="49BC012A" w14:textId="77777777" w:rsidR="00FE3317" w:rsidRPr="00AE02DD" w:rsidRDefault="00FE3317" w:rsidP="00FE3317">
      <w:pPr>
        <w:spacing w:line="276" w:lineRule="auto"/>
        <w:rPr>
          <w:color w:val="000000" w:themeColor="text1"/>
        </w:rPr>
      </w:pPr>
    </w:p>
    <w:p w14:paraId="76ED363A" w14:textId="66C2D29F" w:rsidR="00426385" w:rsidRPr="00AE02DD" w:rsidRDefault="00426385" w:rsidP="008C65AB">
      <w:pPr>
        <w:pStyle w:val="Heading2"/>
        <w:spacing w:line="276" w:lineRule="auto"/>
      </w:pPr>
      <w:r w:rsidRPr="00AE02DD">
        <w:lastRenderedPageBreak/>
        <w:t>Архитектурын сонголт :</w:t>
      </w:r>
      <w:bookmarkEnd w:id="20"/>
      <w:r w:rsidRPr="00AE02DD">
        <w:t> </w:t>
      </w:r>
    </w:p>
    <w:p w14:paraId="5CC890DC" w14:textId="32CA4154" w:rsidR="00FE3317" w:rsidRPr="00AE02DD" w:rsidRDefault="00FE3317" w:rsidP="00FE3317">
      <w:pPr>
        <w:rPr>
          <w:b/>
          <w:bCs/>
        </w:rPr>
      </w:pPr>
      <w:r w:rsidRPr="00AE02DD">
        <w:rPr>
          <w:b/>
          <w:bCs/>
        </w:rPr>
        <w:t>Python</w:t>
      </w:r>
    </w:p>
    <w:p w14:paraId="271965D3" w14:textId="77777777" w:rsidR="003263C5" w:rsidRPr="00AE02DD" w:rsidRDefault="004C607B" w:rsidP="003263C5">
      <w:pPr>
        <w:keepNext/>
        <w:spacing w:line="276" w:lineRule="auto"/>
      </w:pPr>
      <w:r w:rsidRPr="00AE02DD">
        <w:rPr>
          <w:noProof/>
        </w:rPr>
        <w:drawing>
          <wp:inline distT="0" distB="0" distL="0" distR="0" wp14:anchorId="5B3A467E" wp14:editId="65AF403D">
            <wp:extent cx="5815584" cy="1688592"/>
            <wp:effectExtent l="0" t="0" r="0" b="0"/>
            <wp:docPr id="36024" name="Picture 36024"/>
            <wp:cNvGraphicFramePr/>
            <a:graphic xmlns:a="http://schemas.openxmlformats.org/drawingml/2006/main">
              <a:graphicData uri="http://schemas.openxmlformats.org/drawingml/2006/picture">
                <pic:pic xmlns:pic="http://schemas.openxmlformats.org/drawingml/2006/picture">
                  <pic:nvPicPr>
                    <pic:cNvPr id="36024" name="Picture 36024"/>
                    <pic:cNvPicPr/>
                  </pic:nvPicPr>
                  <pic:blipFill>
                    <a:blip r:embed="rId17"/>
                    <a:stretch>
                      <a:fillRect/>
                    </a:stretch>
                  </pic:blipFill>
                  <pic:spPr>
                    <a:xfrm>
                      <a:off x="0" y="0"/>
                      <a:ext cx="5815584" cy="1688592"/>
                    </a:xfrm>
                    <a:prstGeom prst="rect">
                      <a:avLst/>
                    </a:prstGeom>
                  </pic:spPr>
                </pic:pic>
              </a:graphicData>
            </a:graphic>
          </wp:inline>
        </w:drawing>
      </w:r>
    </w:p>
    <w:p w14:paraId="2EF55A6E" w14:textId="3A7D1D93" w:rsidR="008923FA" w:rsidRPr="00AE02DD" w:rsidRDefault="003263C5" w:rsidP="003263C5">
      <w:pPr>
        <w:pStyle w:val="Caption"/>
        <w:jc w:val="right"/>
        <w:rPr>
          <w:i/>
          <w:iCs/>
        </w:rPr>
      </w:pPr>
      <w:bookmarkStart w:id="21" w:name="_Toc218514099"/>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6</w:t>
      </w:r>
      <w:r w:rsidRPr="00AE02DD">
        <w:rPr>
          <w:i/>
          <w:iCs/>
        </w:rPr>
        <w:fldChar w:fldCharType="end"/>
      </w:r>
      <w:r w:rsidRPr="00AE02DD">
        <w:rPr>
          <w:i/>
          <w:iCs/>
        </w:rPr>
        <w:t xml:space="preserve"> Python</w:t>
      </w:r>
      <w:bookmarkEnd w:id="21"/>
    </w:p>
    <w:p w14:paraId="23827F58" w14:textId="35D3060A" w:rsidR="0030421E" w:rsidRPr="00AE02DD" w:rsidRDefault="0030421E" w:rsidP="008C65AB">
      <w:pPr>
        <w:spacing w:line="276" w:lineRule="auto"/>
        <w:rPr>
          <w:i/>
          <w:iCs/>
          <w:color w:val="000000" w:themeColor="text1"/>
        </w:rPr>
      </w:pPr>
      <w:r w:rsidRPr="00AE02DD">
        <w:rPr>
          <w:color w:val="000000" w:themeColor="text1"/>
        </w:rPr>
        <w:tab/>
      </w:r>
      <w:r w:rsidRPr="00AE02DD">
        <w:rPr>
          <w:color w:val="000000" w:themeColor="text1"/>
        </w:rPr>
        <w:tab/>
      </w:r>
      <w:r w:rsidRPr="00AE02DD">
        <w:rPr>
          <w:color w:val="000000" w:themeColor="text1"/>
        </w:rPr>
        <w:tab/>
      </w:r>
      <w:r w:rsidRPr="00AE02DD">
        <w:rPr>
          <w:color w:val="000000" w:themeColor="text1"/>
        </w:rPr>
        <w:tab/>
      </w:r>
      <w:r w:rsidRPr="00AE02DD">
        <w:rPr>
          <w:color w:val="000000" w:themeColor="text1"/>
        </w:rPr>
        <w:tab/>
      </w:r>
      <w:r w:rsidRPr="00AE02DD">
        <w:rPr>
          <w:color w:val="000000" w:themeColor="text1"/>
        </w:rPr>
        <w:tab/>
      </w:r>
      <w:r w:rsidRPr="00AE02DD">
        <w:rPr>
          <w:color w:val="000000" w:themeColor="text1"/>
        </w:rPr>
        <w:tab/>
      </w:r>
      <w:r w:rsidRPr="00AE02DD">
        <w:rPr>
          <w:color w:val="000000" w:themeColor="text1"/>
        </w:rPr>
        <w:tab/>
        <w:t xml:space="preserve">                   </w:t>
      </w:r>
    </w:p>
    <w:p w14:paraId="30CABF27" w14:textId="77777777" w:rsidR="004C607B" w:rsidRPr="00AE02DD" w:rsidRDefault="004C607B" w:rsidP="00232211">
      <w:pPr>
        <w:spacing w:line="240" w:lineRule="auto"/>
        <w:ind w:left="-5" w:right="838"/>
      </w:pPr>
      <w:r w:rsidRPr="00AE02DD">
        <w:t xml:space="preserve">Python бол энгийн, уншихад хялбар, олон талт байдгаараа алдартай, түгээмэл, өндөр түвшний, ерөнхий зориулалттай програмчлалын хэл юм. Үүнийг Guido van Rossum бүтээсэн бөгөөд анх 1991 онд гаргасан. </w:t>
      </w:r>
    </w:p>
    <w:p w14:paraId="6D14056B" w14:textId="77777777" w:rsidR="004C607B" w:rsidRPr="00AE02DD" w:rsidRDefault="004C607B" w:rsidP="00232211">
      <w:pPr>
        <w:spacing w:after="19" w:line="240" w:lineRule="auto"/>
        <w:jc w:val="left"/>
      </w:pPr>
      <w:r w:rsidRPr="00AE02DD">
        <w:t xml:space="preserve"> </w:t>
      </w:r>
    </w:p>
    <w:p w14:paraId="3420DA4D" w14:textId="77777777" w:rsidR="004C607B" w:rsidRPr="00AE02DD" w:rsidRDefault="004C607B" w:rsidP="00232211">
      <w:pPr>
        <w:spacing w:line="240" w:lineRule="auto"/>
        <w:ind w:left="-5" w:right="838"/>
      </w:pPr>
      <w:r w:rsidRPr="00AE02DD">
        <w:t xml:space="preserve">Сурахад хялбар: Python нь код унших чадварыг онцолсон цэвэр бөгөөд ойлгомжтой синтакстай. Түүний синтакс дүрмүүд нь зөн совинтой, сурахад хялбар байхаар бүтээгдсэн бөгөөд энэ нь эхлэгч болон туршлагатай программистуудын хувьд маш сайн сонголт болдог. </w:t>
      </w:r>
    </w:p>
    <w:p w14:paraId="6B637C55" w14:textId="77777777" w:rsidR="004C607B" w:rsidRPr="00AE02DD" w:rsidRDefault="004C607B" w:rsidP="00232211">
      <w:pPr>
        <w:spacing w:after="16" w:line="240" w:lineRule="auto"/>
        <w:jc w:val="left"/>
      </w:pPr>
      <w:r w:rsidRPr="00AE02DD">
        <w:t xml:space="preserve"> </w:t>
      </w:r>
    </w:p>
    <w:p w14:paraId="62A5CA34" w14:textId="77777777" w:rsidR="004C607B" w:rsidRPr="00AE02DD" w:rsidRDefault="004C607B" w:rsidP="00232211">
      <w:pPr>
        <w:spacing w:line="240" w:lineRule="auto"/>
        <w:ind w:left="-5" w:right="838"/>
      </w:pPr>
      <w:r w:rsidRPr="00AE02DD">
        <w:t xml:space="preserve">Тайлбарласан хэл: Python бол орчуулагч хэл бөгөөд эх кодыг орчуулагч шууд гүйцэтгэх бөгөөд тусдаа эмхэтгэл хийх шаардлагагүй болно. Энэ нь хөгжүүлэлт, туршилтын үйл явцыг илүү хурдан бөгөөд интерактив болгодог. </w:t>
      </w:r>
    </w:p>
    <w:p w14:paraId="0D4B1A84" w14:textId="77777777" w:rsidR="004C607B" w:rsidRPr="00AE02DD" w:rsidRDefault="004C607B" w:rsidP="00232211">
      <w:pPr>
        <w:spacing w:line="240" w:lineRule="auto"/>
        <w:ind w:left="-5" w:right="838"/>
      </w:pPr>
      <w:r w:rsidRPr="00AE02DD">
        <w:t xml:space="preserve">Cross-Platform: Python нь платформ хоорондын хэл бөгөөд Python код нь Windows, macOS, Linux зэрэг янз бүрийн үйлдлийн системүүд дээр ямар ч өөрчлөлт оруулах шаардлагагүйгээр ажиллах боломжтой гэсэн үг юм. </w:t>
      </w:r>
    </w:p>
    <w:p w14:paraId="1544E377" w14:textId="77777777" w:rsidR="004C607B" w:rsidRPr="00AE02DD" w:rsidRDefault="004C607B" w:rsidP="00232211">
      <w:pPr>
        <w:spacing w:after="16" w:line="240" w:lineRule="auto"/>
        <w:jc w:val="left"/>
      </w:pPr>
      <w:r w:rsidRPr="00AE02DD">
        <w:t xml:space="preserve"> </w:t>
      </w:r>
    </w:p>
    <w:p w14:paraId="0ED717D6" w14:textId="77777777" w:rsidR="004C607B" w:rsidRPr="00AE02DD" w:rsidRDefault="004C607B" w:rsidP="00232211">
      <w:pPr>
        <w:spacing w:line="240" w:lineRule="auto"/>
        <w:ind w:left="-5" w:right="838"/>
      </w:pPr>
      <w:r w:rsidRPr="00AE02DD">
        <w:t xml:space="preserve">Динамикаар бичсэн: Python нь динамикаар бичигдсэн хэл бөгөөд хувьсагчийн өгөгдлийн төрлийг тодорхой зарлах шаардлагагүй гэсэн үг юм. Орчуулагч нь хувьсагчид өгсөн утгад үндэслэн өгөгдлийн төрлийг автоматаар гаргадаг. </w:t>
      </w:r>
    </w:p>
    <w:p w14:paraId="6CBA2AC8" w14:textId="77777777" w:rsidR="004C607B" w:rsidRPr="00AE02DD" w:rsidRDefault="004C607B" w:rsidP="00232211">
      <w:pPr>
        <w:spacing w:line="240" w:lineRule="auto"/>
        <w:ind w:left="-5" w:right="838"/>
      </w:pPr>
      <w:r w:rsidRPr="00AE02DD">
        <w:t xml:space="preserve">Нээлттэй эх сурвалж ба нийгэмлэг: Python бол өргөн, идэвхтэй нийгэмлэгтэй нээлттэй эх хэл юм. Энэхүү нийгэмлэг нь хэлний хөгжилд хувь нэмрээ оруулж, номын сан, хүрээг бий болгож, хэрэглэгчдэд дэмжлэг, нөөцөөр хангадаг. </w:t>
      </w:r>
    </w:p>
    <w:p w14:paraId="3D0823C8" w14:textId="77777777" w:rsidR="004C607B" w:rsidRPr="00AE02DD" w:rsidRDefault="004C607B" w:rsidP="00232211">
      <w:pPr>
        <w:spacing w:after="16" w:line="240" w:lineRule="auto"/>
        <w:jc w:val="left"/>
      </w:pPr>
      <w:r w:rsidRPr="00AE02DD">
        <w:t xml:space="preserve"> </w:t>
      </w:r>
    </w:p>
    <w:p w14:paraId="7C51837F" w14:textId="77777777" w:rsidR="004C607B" w:rsidRPr="00AE02DD" w:rsidRDefault="004C607B" w:rsidP="00232211">
      <w:pPr>
        <w:spacing w:line="240" w:lineRule="auto"/>
        <w:ind w:left="-5" w:right="838"/>
      </w:pPr>
      <w:r w:rsidRPr="00AE02DD">
        <w:t xml:space="preserve">Номын сан ба хүрээ: Python нь файл боловсруулах, сүлжээ, математик гэх мэт төрөл бүрийн даалгаварт зориулсан өргөн хүрээний модулиудаар хангадаг өргөн уудам, иж бүрэн стандарт номын сантай. Нэмж дурдахад вэб хөгжүүлэлт (Django, Flask), өгөгдөлд дүн шинжилгээ хийх (NumPy, Pandas), машин сургалт (TensorFlow, scikit-learn) гэх мэт тодорхой домэйнуудад зориулсан гуравдагч талын номын сан, хүрээнүүдийн баялаг экосистем байдаг. </w:t>
      </w:r>
    </w:p>
    <w:p w14:paraId="5E2EA927" w14:textId="77777777" w:rsidR="004C607B" w:rsidRPr="00AE02DD" w:rsidRDefault="004C607B" w:rsidP="00232211">
      <w:pPr>
        <w:spacing w:after="16" w:line="240" w:lineRule="auto"/>
        <w:jc w:val="left"/>
      </w:pPr>
      <w:r w:rsidRPr="00AE02DD">
        <w:t xml:space="preserve"> </w:t>
      </w:r>
    </w:p>
    <w:p w14:paraId="3F1C2D7C" w14:textId="77777777" w:rsidR="004C607B" w:rsidRPr="00AE02DD" w:rsidRDefault="004C607B" w:rsidP="00232211">
      <w:pPr>
        <w:spacing w:line="240" w:lineRule="auto"/>
        <w:ind w:left="-5" w:right="838"/>
      </w:pPr>
      <w:r w:rsidRPr="00AE02DD">
        <w:t xml:space="preserve">Хэрэглээ: Python нь вэб хөгжүүлэлт, өгөгдлийн шинжилгээ, машин сургалт, автоматжуулалт, шинжлэх ухааны тооцоолол, тоглоом хөгжүүлэлт гэх мэт төрөл бүрийн салбарт өргөн хэрэглэгддэг. Түүний олон талт байдал, ашиглахад хялбар </w:t>
      </w:r>
      <w:r w:rsidRPr="00AE02DD">
        <w:lastRenderedPageBreak/>
        <w:t xml:space="preserve">байдал нь үүнийг мэргэжлийн хүмүүс болон хоббичдын дунд түгээмэл сонголт болгодог. </w:t>
      </w:r>
    </w:p>
    <w:p w14:paraId="3709D29A" w14:textId="77777777" w:rsidR="004C607B" w:rsidRPr="00AE02DD" w:rsidRDefault="004C607B" w:rsidP="00232211">
      <w:pPr>
        <w:spacing w:after="19" w:line="240" w:lineRule="auto"/>
        <w:jc w:val="left"/>
      </w:pPr>
      <w:r w:rsidRPr="00AE02DD">
        <w:t xml:space="preserve"> </w:t>
      </w:r>
    </w:p>
    <w:p w14:paraId="0EE12EA5" w14:textId="77777777" w:rsidR="004C607B" w:rsidRPr="00AE02DD" w:rsidRDefault="004C607B" w:rsidP="00232211">
      <w:pPr>
        <w:spacing w:line="240" w:lineRule="auto"/>
        <w:ind w:left="-5" w:right="838"/>
      </w:pPr>
      <w:r w:rsidRPr="00AE02DD">
        <w:t xml:space="preserve">Embedding болон Extending: Python-ийг бусад програмуудад суулгаж болох бөгөөд энэ нь Python кодыг өөр програмчлалын орчинд ашиглах боломжийг танд олгоно. Нэмж дурдахад Python-ийг C эсвэл C++ гэх мэт өөр хэл дээр бичигдсэн модулиудаар өргөтгөх боломжтой бөгөөд энэ нь танд одоо байгаа номын санг ашиглах, кодын гүйцэтгэлийн чухал хэсгүүдийг оновчтой болгох боломжийг олгоно. </w:t>
      </w:r>
    </w:p>
    <w:p w14:paraId="6FC73B77" w14:textId="77777777" w:rsidR="004C607B" w:rsidRPr="00AE02DD" w:rsidRDefault="004C607B" w:rsidP="00232211">
      <w:pPr>
        <w:spacing w:after="16" w:line="240" w:lineRule="auto"/>
        <w:jc w:val="left"/>
      </w:pPr>
      <w:r w:rsidRPr="00AE02DD">
        <w:t xml:space="preserve"> </w:t>
      </w:r>
    </w:p>
    <w:p w14:paraId="47F5635A" w14:textId="02437506" w:rsidR="004C607B" w:rsidRPr="00AE02DD" w:rsidRDefault="004C607B" w:rsidP="00FE3317">
      <w:pPr>
        <w:spacing w:line="240" w:lineRule="auto"/>
        <w:ind w:left="-5" w:right="838"/>
      </w:pPr>
      <w:r w:rsidRPr="00AE02DD">
        <w:t xml:space="preserve">Python-ийн энгийн, уншигдахуйц, өргөн уудам номын сангийн экосистем нь түүнийг жижиг скриптээс эхлээд том хэмжээний аж ахуйн нэгжийн систем хүртэл өргөн хүрээний хэрэглээнд тохиромжтой хүчирхэг, олон талт хэл болгодог. </w:t>
      </w:r>
    </w:p>
    <w:p w14:paraId="2BF15421" w14:textId="77777777" w:rsidR="004C607B" w:rsidRPr="00AE02DD" w:rsidRDefault="004C607B" w:rsidP="004C607B">
      <w:pPr>
        <w:pStyle w:val="Heading4"/>
        <w:numPr>
          <w:ilvl w:val="0"/>
          <w:numId w:val="0"/>
        </w:numPr>
        <w:spacing w:after="57"/>
        <w:ind w:left="-5"/>
        <w:rPr>
          <w:b/>
          <w:bCs/>
        </w:rPr>
      </w:pPr>
      <w:r w:rsidRPr="00AE02DD">
        <w:rPr>
          <w:b/>
          <w:bCs/>
        </w:rPr>
        <w:t xml:space="preserve">Django </w:t>
      </w:r>
    </w:p>
    <w:p w14:paraId="6435470F" w14:textId="139C0CBA" w:rsidR="004C607B" w:rsidRPr="00AE02DD" w:rsidRDefault="003263C5" w:rsidP="00CB3469">
      <w:pPr>
        <w:spacing w:after="246" w:line="259" w:lineRule="auto"/>
        <w:ind w:right="1099"/>
      </w:pPr>
      <w:r w:rsidRPr="00AE02DD">
        <w:rPr>
          <w:noProof/>
        </w:rPr>
        <mc:AlternateContent>
          <mc:Choice Requires="wps">
            <w:drawing>
              <wp:anchor distT="0" distB="0" distL="114300" distR="114300" simplePos="0" relativeHeight="251709440" behindDoc="1" locked="0" layoutInCell="1" allowOverlap="1" wp14:anchorId="64A0EE12" wp14:editId="393A5BB3">
                <wp:simplePos x="0" y="0"/>
                <wp:positionH relativeFrom="column">
                  <wp:posOffset>0</wp:posOffset>
                </wp:positionH>
                <wp:positionV relativeFrom="paragraph">
                  <wp:posOffset>3396615</wp:posOffset>
                </wp:positionV>
                <wp:extent cx="5939790" cy="635"/>
                <wp:effectExtent l="0" t="0" r="0" b="0"/>
                <wp:wrapTight wrapText="bothSides">
                  <wp:wrapPolygon edited="0">
                    <wp:start x="0" y="0"/>
                    <wp:lineTo x="0" y="21600"/>
                    <wp:lineTo x="21600" y="21600"/>
                    <wp:lineTo x="21600" y="0"/>
                  </wp:wrapPolygon>
                </wp:wrapTight>
                <wp:docPr id="866966623" name="Text Box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4F69F126" w14:textId="40C3E10B" w:rsidR="003263C5" w:rsidRPr="00AE02DD" w:rsidRDefault="003263C5" w:rsidP="003263C5">
                            <w:pPr>
                              <w:pStyle w:val="Caption"/>
                              <w:jc w:val="right"/>
                              <w:rPr>
                                <w:i/>
                                <w:iCs/>
                              </w:rPr>
                            </w:pPr>
                            <w:bookmarkStart w:id="22" w:name="_Toc218514100"/>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7</w:t>
                            </w:r>
                            <w:r w:rsidRPr="00AE02DD">
                              <w:rPr>
                                <w:i/>
                                <w:iCs/>
                              </w:rPr>
                              <w:fldChar w:fldCharType="end"/>
                            </w:r>
                            <w:r w:rsidRPr="00AE02DD">
                              <w:rPr>
                                <w:i/>
                                <w:iCs/>
                              </w:rPr>
                              <w:t xml:space="preserve"> Django</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A0EE12" id="_x0000_s1031" type="#_x0000_t202" style="position:absolute;left:0;text-align:left;margin-left:0;margin-top:267.45pt;width:467.7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" stroked="f">
                <v:textbox style="mso-fit-shape-to-text:t" inset="0,0,0,0">
                  <w:txbxContent>
                    <w:p w14:paraId="4F69F126" w14:textId="40C3E10B" w:rsidR="003263C5" w:rsidRPr="00AE02DD" w:rsidRDefault="003263C5" w:rsidP="003263C5">
                      <w:pPr>
                        <w:pStyle w:val="Caption"/>
                        <w:jc w:val="right"/>
                        <w:rPr>
                          <w:i/>
                          <w:iCs/>
                        </w:rPr>
                      </w:pPr>
                      <w:bookmarkStart w:id="27" w:name="_Toc218514100"/>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7</w:t>
                      </w:r>
                      <w:r w:rsidRPr="00AE02DD">
                        <w:rPr>
                          <w:i/>
                          <w:iCs/>
                        </w:rPr>
                        <w:fldChar w:fldCharType="end"/>
                      </w:r>
                      <w:r w:rsidRPr="00AE02DD">
                        <w:rPr>
                          <w:i/>
                          <w:iCs/>
                        </w:rPr>
                        <w:t xml:space="preserve"> Django</w:t>
                      </w:r>
                      <w:bookmarkEnd w:id="27"/>
                    </w:p>
                  </w:txbxContent>
                </v:textbox>
                <w10:wrap type="tight"/>
              </v:shape>
            </w:pict>
          </mc:Fallback>
        </mc:AlternateContent>
      </w:r>
      <w:r w:rsidR="00CB3469" w:rsidRPr="00AE02DD">
        <w:rPr>
          <w:noProof/>
        </w:rPr>
        <w:drawing>
          <wp:anchor distT="0" distB="0" distL="114300" distR="114300" simplePos="0" relativeHeight="251665408" behindDoc="1" locked="0" layoutInCell="1" allowOverlap="1" wp14:anchorId="0AE1FEFC" wp14:editId="4F9072A1">
            <wp:simplePos x="0" y="0"/>
            <wp:positionH relativeFrom="margin">
              <wp:align>left</wp:align>
            </wp:positionH>
            <wp:positionV relativeFrom="paragraph">
              <wp:posOffset>-1905</wp:posOffset>
            </wp:positionV>
            <wp:extent cx="5939790" cy="3341370"/>
            <wp:effectExtent l="0" t="0" r="3810" b="0"/>
            <wp:wrapTight wrapText="bothSides">
              <wp:wrapPolygon edited="0">
                <wp:start x="0" y="0"/>
                <wp:lineTo x="0" y="21428"/>
                <wp:lineTo x="21545" y="21428"/>
                <wp:lineTo x="21545" y="0"/>
                <wp:lineTo x="0" y="0"/>
              </wp:wrapPolygon>
            </wp:wrapTight>
            <wp:docPr id="152409647" name="Picture 12" descr="Django Res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jango Rest Framewor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3341370"/>
                    </a:xfrm>
                    <a:prstGeom prst="rect">
                      <a:avLst/>
                    </a:prstGeom>
                    <a:noFill/>
                    <a:ln>
                      <a:noFill/>
                    </a:ln>
                  </pic:spPr>
                </pic:pic>
              </a:graphicData>
            </a:graphic>
          </wp:anchor>
        </w:drawing>
      </w:r>
      <w:r w:rsidR="004C607B" w:rsidRPr="00AE02DD">
        <w:rPr>
          <w:b/>
          <w:sz w:val="28"/>
        </w:rPr>
        <w:t xml:space="preserve"> </w:t>
      </w:r>
    </w:p>
    <w:p w14:paraId="0A4EA3A6" w14:textId="77777777" w:rsidR="00CB3469" w:rsidRPr="00AE02DD" w:rsidRDefault="004C607B" w:rsidP="00232211">
      <w:pPr>
        <w:spacing w:after="5" w:line="240" w:lineRule="auto"/>
        <w:ind w:right="835"/>
      </w:pPr>
      <w:r w:rsidRPr="00AE02DD">
        <w:t xml:space="preserve">                    </w:t>
      </w:r>
      <w:r w:rsidR="00CB3469" w:rsidRPr="00AE02DD">
        <w:t xml:space="preserve">Django бол Python-д суурилсан чөлөөт, нээлттэй эх сурвалж бүхий вэб хүрээ бөгөөд </w:t>
      </w:r>
      <w:r w:rsidR="00CB3469" w:rsidRPr="00AE02DD">
        <w:rPr>
          <w:b/>
          <w:bCs/>
        </w:rPr>
        <w:t>Model-Template-View (MTV)</w:t>
      </w:r>
      <w:r w:rsidR="00CB3469" w:rsidRPr="00AE02DD">
        <w:t xml:space="preserve"> архитектурын хэв загварыг дагаж мөрддөг. Үүнийг </w:t>
      </w:r>
      <w:r w:rsidR="00CB3469" w:rsidRPr="00AE02DD">
        <w:rPr>
          <w:b/>
          <w:bCs/>
        </w:rPr>
        <w:t>Django Software Foundation (DSF)</w:t>
      </w:r>
      <w:r w:rsidR="00CB3469" w:rsidRPr="00AE02DD">
        <w:t xml:space="preserve"> хариуцдаг бөгөөд DSF нь 501(c)(3) ашгийн бус байгууллага юм.</w:t>
      </w:r>
    </w:p>
    <w:p w14:paraId="05E8D49A" w14:textId="77777777" w:rsidR="00CB3469" w:rsidRPr="00AE02DD" w:rsidRDefault="00CB3469" w:rsidP="00232211">
      <w:pPr>
        <w:spacing w:after="5" w:line="240" w:lineRule="auto"/>
        <w:ind w:right="835" w:firstLine="7703"/>
      </w:pPr>
      <w:r w:rsidRPr="00AE02DD">
        <w:t xml:space="preserve">Django-ийн гол зорилго нь </w:t>
      </w:r>
      <w:r w:rsidRPr="00AE02DD">
        <w:rPr>
          <w:b/>
          <w:bCs/>
        </w:rPr>
        <w:t>мэдээллийн баазад суурилсан төвөгтэй вэбсайтуудыг хурдан бөгөөд хялбар хөгжүүлэх</w:t>
      </w:r>
      <w:r w:rsidRPr="00AE02DD">
        <w:t xml:space="preserve"> явдал юм. Хүрээ нь бүрэлдэхүүн хэсгүүдийн дахин ашиглах боломжтой байдал, "залгагдах чадвар", код багатай, хурдан хөгжүүлэлт, </w:t>
      </w:r>
      <w:r w:rsidRPr="00AE02DD">
        <w:rPr>
          <w:b/>
          <w:bCs/>
        </w:rPr>
        <w:t>өөрийгөө давтахгүй байх (DRY)</w:t>
      </w:r>
      <w:r w:rsidRPr="00AE02DD">
        <w:t xml:space="preserve"> зарчмыг онцолдог. Django-д </w:t>
      </w:r>
      <w:r w:rsidRPr="00AE02DD">
        <w:rPr>
          <w:b/>
          <w:bCs/>
        </w:rPr>
        <w:t>Python</w:t>
      </w:r>
      <w:r w:rsidRPr="00AE02DD">
        <w:t xml:space="preserve"> нь тохиргоо, </w:t>
      </w:r>
      <w:r w:rsidRPr="00AE02DD">
        <w:lastRenderedPageBreak/>
        <w:t>файл, өгөгдлийн загвар (models), харагдах байдал (views, templates) гээд бүхий л хэсэгт ашиглагддаг.</w:t>
      </w:r>
    </w:p>
    <w:p w14:paraId="5030BB63" w14:textId="77777777" w:rsidR="00CB3469" w:rsidRPr="00AE02DD" w:rsidRDefault="00CB3469" w:rsidP="00232211">
      <w:pPr>
        <w:spacing w:after="5" w:line="240" w:lineRule="auto"/>
        <w:ind w:right="835" w:firstLine="7703"/>
      </w:pPr>
      <w:r w:rsidRPr="00AE02DD">
        <w:t xml:space="preserve">Мөн Django нь </w:t>
      </w:r>
      <w:r w:rsidRPr="00AE02DD">
        <w:rPr>
          <w:b/>
          <w:bCs/>
        </w:rPr>
        <w:t>админ самбар (Admin interface)</w:t>
      </w:r>
      <w:r w:rsidRPr="00AE02DD">
        <w:t>-ыг автомат үүсгэж, интерактив байдлаар өгөгдлийг унших, шинэчлэх, нэмэх, устгах боломжийг олгодог.</w:t>
      </w:r>
    </w:p>
    <w:p w14:paraId="78919B94" w14:textId="77777777" w:rsidR="00CB3469" w:rsidRPr="00AE02DD" w:rsidRDefault="00CB3469" w:rsidP="00232211">
      <w:pPr>
        <w:spacing w:after="5" w:line="240" w:lineRule="auto"/>
        <w:ind w:right="835" w:firstLine="7703"/>
      </w:pPr>
      <w:r w:rsidRPr="00AE02DD">
        <w:t xml:space="preserve">Динамик вэб API-уудыг бүтээхэд Django REST Framework (DRF) нь Django-гийн хүчийг улам өргөжүүлдэг. DRF нь </w:t>
      </w:r>
      <w:r w:rsidRPr="00AE02DD">
        <w:rPr>
          <w:b/>
          <w:bCs/>
        </w:rPr>
        <w:t>RESTful API</w:t>
      </w:r>
      <w:r w:rsidRPr="00AE02DD">
        <w:t xml:space="preserve"> хөгжүүлэлтийг хялбаршуулж, сериализаци, аутентикаци, permissions, filtering зэрэг олон шаардлагыг стандарт аргаар шийддэг. Үүний тусламжтайгаар таны вэбсайт эсвэл мобайл апп </w:t>
      </w:r>
      <w:r w:rsidRPr="00AE02DD">
        <w:rPr>
          <w:b/>
          <w:bCs/>
        </w:rPr>
        <w:t>JSON ба XML форматаар өгөгдөл дамжуулах боломжтой</w:t>
      </w:r>
      <w:r w:rsidRPr="00AE02DD">
        <w:t xml:space="preserve"> болж, frontend болон бусад системтэй хялбар холбогддог.</w:t>
      </w:r>
    </w:p>
    <w:p w14:paraId="050A7C13" w14:textId="77777777" w:rsidR="00CB3469" w:rsidRPr="00AE02DD" w:rsidRDefault="00CB3469" w:rsidP="00232211">
      <w:pPr>
        <w:spacing w:after="5" w:line="240" w:lineRule="auto"/>
        <w:ind w:right="835" w:firstLine="7703"/>
      </w:pPr>
      <w:r w:rsidRPr="00AE02DD">
        <w:t xml:space="preserve">Django болон Django REST Framework-ийг ашигласан зарим алдартай вэбсайтуудад </w:t>
      </w:r>
      <w:r w:rsidRPr="00AE02DD">
        <w:rPr>
          <w:b/>
          <w:bCs/>
        </w:rPr>
        <w:t>PBS, Instagram, Mozilla, The Washington Times, Disqus, Bitbucket, Nextdoor</w:t>
      </w:r>
      <w:r w:rsidRPr="00AE02DD">
        <w:t xml:space="preserve"> зэрэг багтдаг.</w:t>
      </w:r>
    </w:p>
    <w:p w14:paraId="4CE0D8B2" w14:textId="77777777" w:rsidR="00FE3317" w:rsidRPr="00AE02DD" w:rsidRDefault="00FE3317" w:rsidP="00FE3317">
      <w:pPr>
        <w:spacing w:after="5" w:line="240" w:lineRule="auto"/>
        <w:ind w:right="835"/>
      </w:pPr>
    </w:p>
    <w:p w14:paraId="77D931AB" w14:textId="52AE3929" w:rsidR="0030421E" w:rsidRPr="00AE02DD" w:rsidRDefault="00FE3317" w:rsidP="003263C5">
      <w:pPr>
        <w:ind w:right="838"/>
        <w:rPr>
          <w:b/>
          <w:bCs/>
        </w:rPr>
      </w:pPr>
      <w:r w:rsidRPr="00AE02DD">
        <w:rPr>
          <w:b/>
          <w:bCs/>
        </w:rPr>
        <w:t>React Vita</w:t>
      </w:r>
    </w:p>
    <w:p w14:paraId="017777AF" w14:textId="1BA41E65" w:rsidR="003263C5" w:rsidRPr="00AE02DD" w:rsidRDefault="00FE3317" w:rsidP="003263C5">
      <w:pPr>
        <w:keepNext/>
        <w:ind w:left="-5" w:right="838"/>
      </w:pPr>
      <w:r w:rsidRPr="00AE02DD">
        <w:rPr>
          <w:noProof/>
        </w:rPr>
        <w:drawing>
          <wp:inline distT="0" distB="0" distL="0" distR="0" wp14:anchorId="3974608B" wp14:editId="1F683CC7">
            <wp:extent cx="5939790" cy="2152015"/>
            <wp:effectExtent l="0" t="0" r="3810" b="635"/>
            <wp:docPr id="1578710090" name="Picture 23" descr="How To Create a React App with Vite | by Mia Hoss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Create a React App with Vite | by Mia Hossain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2152015"/>
                    </a:xfrm>
                    <a:prstGeom prst="rect">
                      <a:avLst/>
                    </a:prstGeom>
                    <a:noFill/>
                    <a:ln>
                      <a:noFill/>
                    </a:ln>
                  </pic:spPr>
                </pic:pic>
              </a:graphicData>
            </a:graphic>
          </wp:inline>
        </w:drawing>
      </w:r>
    </w:p>
    <w:p w14:paraId="438A96B1" w14:textId="500B589A" w:rsidR="004C607B" w:rsidRPr="00AE02DD" w:rsidRDefault="003263C5" w:rsidP="003263C5">
      <w:pPr>
        <w:pStyle w:val="Caption"/>
        <w:jc w:val="right"/>
        <w:rPr>
          <w:b/>
          <w:bCs/>
          <w:i/>
          <w:iCs/>
        </w:rPr>
      </w:pPr>
      <w:bookmarkStart w:id="23" w:name="_Toc218514101"/>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8</w:t>
      </w:r>
      <w:r w:rsidRPr="00AE02DD">
        <w:rPr>
          <w:i/>
          <w:iCs/>
        </w:rPr>
        <w:fldChar w:fldCharType="end"/>
      </w:r>
      <w:r w:rsidRPr="00AE02DD">
        <w:rPr>
          <w:i/>
          <w:iCs/>
        </w:rPr>
        <w:t xml:space="preserve"> </w:t>
      </w:r>
      <w:bookmarkEnd w:id="23"/>
      <w:r w:rsidR="00FE3317" w:rsidRPr="00AE02DD">
        <w:rPr>
          <w:i/>
          <w:iCs/>
        </w:rPr>
        <w:t>React vita</w:t>
      </w:r>
    </w:p>
    <w:p w14:paraId="6ECDC73C" w14:textId="77777777" w:rsidR="003263C5" w:rsidRPr="00AE02DD" w:rsidRDefault="003263C5" w:rsidP="003263C5">
      <w:pPr>
        <w:spacing w:after="1" w:line="280" w:lineRule="auto"/>
        <w:ind w:left="-15" w:right="834" w:firstLine="735"/>
        <w:rPr>
          <w:color w:val="0D0D0D"/>
        </w:rPr>
      </w:pPr>
    </w:p>
    <w:p w14:paraId="0CF2888F" w14:textId="4317269E" w:rsidR="00BD43D4" w:rsidRPr="00AE02DD" w:rsidRDefault="00FE3317" w:rsidP="00FE3317">
      <w:pPr>
        <w:spacing w:line="240" w:lineRule="auto"/>
        <w:ind w:left="-5" w:right="835"/>
        <w:rPr>
          <w:b/>
          <w:bCs/>
        </w:rPr>
      </w:pPr>
      <w:r w:rsidRPr="00AE02DD">
        <w:rPr>
          <w:b/>
          <w:bCs/>
          <w:color w:val="0D0D0D"/>
        </w:rPr>
        <w:t>React</w:t>
      </w:r>
      <w:r w:rsidRPr="00AE02DD">
        <w:rPr>
          <w:color w:val="0D0D0D"/>
        </w:rPr>
        <w:t xml:space="preserve"> нь хэрэглэгчийн интерфейс (UI) бүтээхэд зориулагдсан, нээлттэй эхийн JavaScript номын сан юм. Харин </w:t>
      </w:r>
      <w:r w:rsidRPr="00AE02DD">
        <w:rPr>
          <w:b/>
          <w:bCs/>
          <w:color w:val="0D0D0D"/>
        </w:rPr>
        <w:t>Vite</w:t>
      </w:r>
      <w:r w:rsidRPr="00AE02DD">
        <w:rPr>
          <w:color w:val="0D0D0D"/>
        </w:rPr>
        <w:t xml:space="preserve"> нь орчин үеийн вэб хөгжүүлэлтийн хамгийн хурдан "Build Tool" буюу хөгжүүлэлтийн орчин юм. </w:t>
      </w:r>
      <w:r w:rsidRPr="00AE02DD">
        <w:rPr>
          <w:b/>
          <w:bCs/>
          <w:color w:val="0D0D0D"/>
        </w:rPr>
        <w:t>SMART FLOW</w:t>
      </w:r>
      <w:r w:rsidRPr="00AE02DD">
        <w:rPr>
          <w:color w:val="0D0D0D"/>
        </w:rPr>
        <w:t xml:space="preserve"> системийн хэрэглэгчтэй харилцах хэсгийг энэхүү технологийн хослол дээр суурилан хөгжүүлсэн.</w:t>
      </w:r>
      <w:r w:rsidR="00BD43D4" w:rsidRPr="00AE02DD">
        <w:rPr>
          <w:b/>
          <w:bCs/>
        </w:rPr>
        <w:softHyphen/>
      </w:r>
      <w:r w:rsidR="00BD43D4" w:rsidRPr="00AE02DD">
        <w:rPr>
          <w:b/>
          <w:bCs/>
        </w:rPr>
        <w:softHyphen/>
      </w:r>
      <w:r w:rsidR="00BD43D4" w:rsidRPr="00AE02DD">
        <w:rPr>
          <w:b/>
          <w:bCs/>
        </w:rPr>
        <w:softHyphen/>
      </w:r>
    </w:p>
    <w:p w14:paraId="51835D14" w14:textId="77777777" w:rsidR="00FE3317" w:rsidRPr="00AE02DD" w:rsidRDefault="00FE3317" w:rsidP="00FE3317">
      <w:pPr>
        <w:spacing w:line="240" w:lineRule="auto"/>
        <w:ind w:left="-5" w:right="835"/>
        <w:rPr>
          <w:b/>
          <w:bCs/>
        </w:rPr>
      </w:pPr>
    </w:p>
    <w:p w14:paraId="7CE0C1F3" w14:textId="77777777" w:rsidR="00FE3317" w:rsidRPr="00FE3317" w:rsidRDefault="00FE3317" w:rsidP="00FE3317">
      <w:pPr>
        <w:spacing w:line="240" w:lineRule="auto"/>
        <w:ind w:left="-5" w:right="835"/>
        <w:rPr>
          <w:b/>
          <w:bCs/>
        </w:rPr>
      </w:pPr>
      <w:r w:rsidRPr="00FE3317">
        <w:rPr>
          <w:b/>
          <w:bCs/>
        </w:rPr>
        <w:t>Онцлог давуу талууд:</w:t>
      </w:r>
    </w:p>
    <w:p w14:paraId="557D83CF" w14:textId="77777777" w:rsidR="00FE3317" w:rsidRPr="00FE3317" w:rsidRDefault="00FE3317">
      <w:pPr>
        <w:numPr>
          <w:ilvl w:val="0"/>
          <w:numId w:val="32"/>
        </w:numPr>
        <w:spacing w:line="240" w:lineRule="auto"/>
        <w:ind w:right="835"/>
      </w:pPr>
      <w:r w:rsidRPr="00FE3317">
        <w:rPr>
          <w:b/>
          <w:bCs/>
        </w:rPr>
        <w:t>Хурд (Vite Performance</w:t>
      </w:r>
      <w:r w:rsidRPr="00FE3317">
        <w:t>): Vite нь Native ESM болон Esbuild-ийг ашигладаг тул уламжлалт хэрэгслүүдээс (CRA) 10-20 дахин хурдан ачаалдаг. Энэ нь хөгжүүлэлтийн явцад кодын өөрчлөлтийг хөтөч дээр шууд харах (Hot Module Replacement) боломжийг олгоно.</w:t>
      </w:r>
    </w:p>
    <w:p w14:paraId="4B3671D8" w14:textId="77777777" w:rsidR="00FE3317" w:rsidRPr="00FE3317" w:rsidRDefault="00FE3317">
      <w:pPr>
        <w:numPr>
          <w:ilvl w:val="0"/>
          <w:numId w:val="32"/>
        </w:numPr>
        <w:spacing w:line="240" w:lineRule="auto"/>
        <w:ind w:right="835"/>
      </w:pPr>
      <w:r w:rsidRPr="00FE3317">
        <w:rPr>
          <w:b/>
          <w:bCs/>
        </w:rPr>
        <w:t>Компонент суурьтай бүтэц:</w:t>
      </w:r>
      <w:r w:rsidRPr="00FE3317">
        <w:t xml:space="preserve"> React нь вэб хуудсыг дахин ашиглагдах боломжтой жижиг хэсгүүдэд (Components) хуваадаг. Энэ нь цаг бүртгэлийн хүснэгт, төслийн график зэрэг интерактив элементүүдийг зохион байгуулахад маш тохиромжтой.</w:t>
      </w:r>
    </w:p>
    <w:p w14:paraId="02BA368D" w14:textId="192AF12D" w:rsidR="00FE3317" w:rsidRPr="00FE3317" w:rsidRDefault="00FE3317">
      <w:pPr>
        <w:numPr>
          <w:ilvl w:val="0"/>
          <w:numId w:val="32"/>
        </w:numPr>
        <w:spacing w:line="240" w:lineRule="auto"/>
        <w:ind w:right="835"/>
      </w:pPr>
      <w:r w:rsidRPr="00FE3317">
        <w:rPr>
          <w:b/>
          <w:bCs/>
        </w:rPr>
        <w:lastRenderedPageBreak/>
        <w:t>Виртуал DOM:</w:t>
      </w:r>
      <w:r w:rsidRPr="00FE3317">
        <w:t xml:space="preserve"> </w:t>
      </w:r>
      <w:r w:rsidRPr="00AE02DD">
        <w:t xml:space="preserve"> </w:t>
      </w:r>
      <w:r w:rsidRPr="00FE3317">
        <w:t>Хуудсанд зөвхөн өөрчлөлт орсон хэсгийг дахин ачаалснаар системийн ажиллагааг маш хурдан бөгөөд хөнгөн болгодог.</w:t>
      </w:r>
    </w:p>
    <w:p w14:paraId="3CCB72D9" w14:textId="0D8DEF88" w:rsidR="00FE3317" w:rsidRPr="00FE3317" w:rsidRDefault="00FE3317">
      <w:pPr>
        <w:numPr>
          <w:ilvl w:val="0"/>
          <w:numId w:val="32"/>
        </w:numPr>
        <w:spacing w:line="240" w:lineRule="auto"/>
        <w:ind w:right="835"/>
      </w:pPr>
      <w:r w:rsidRPr="00FE3317">
        <w:rPr>
          <w:b/>
          <w:bCs/>
        </w:rPr>
        <w:t>Responsive Design:</w:t>
      </w:r>
      <w:r w:rsidRPr="00AE02DD">
        <w:t xml:space="preserve"> </w:t>
      </w:r>
      <w:r w:rsidRPr="00FE3317">
        <w:t>Vite-ийн тусламжтайгаар бүх төрлийн дэлгэцэнд зориулсан (Гар утас, Таблет, Компьютер) загварчлалыг оновчтой бэлтгэх боломжтой.</w:t>
      </w:r>
    </w:p>
    <w:p w14:paraId="5C504386" w14:textId="2DD6D27B" w:rsidR="00FE3317" w:rsidRPr="00AE02DD" w:rsidRDefault="00FE3317" w:rsidP="00FE3317">
      <w:pPr>
        <w:spacing w:line="240" w:lineRule="auto"/>
        <w:ind w:left="-5" w:right="835"/>
      </w:pPr>
    </w:p>
    <w:p w14:paraId="1C5F94D3" w14:textId="41351F30" w:rsidR="004C607B" w:rsidRPr="00AE02DD" w:rsidRDefault="0030421E" w:rsidP="008A5037">
      <w:pPr>
        <w:spacing w:line="240" w:lineRule="auto"/>
        <w:ind w:right="835"/>
        <w:rPr>
          <w:b/>
          <w:bCs/>
        </w:rPr>
      </w:pPr>
      <w:r w:rsidRPr="00AE02DD">
        <w:rPr>
          <w:b/>
          <w:bCs/>
        </w:rPr>
        <w:tab/>
      </w:r>
      <w:r w:rsidRPr="00AE02DD">
        <w:rPr>
          <w:b/>
          <w:bCs/>
        </w:rPr>
        <w:tab/>
      </w:r>
      <w:r w:rsidRPr="00AE02DD">
        <w:rPr>
          <w:b/>
          <w:bCs/>
        </w:rPr>
        <w:tab/>
      </w:r>
      <w:r w:rsidRPr="00AE02DD">
        <w:rPr>
          <w:b/>
          <w:bCs/>
        </w:rPr>
        <w:tab/>
      </w:r>
      <w:r w:rsidRPr="00AE02DD">
        <w:rPr>
          <w:b/>
          <w:bCs/>
        </w:rPr>
        <w:tab/>
      </w:r>
      <w:r w:rsidRPr="00AE02DD">
        <w:rPr>
          <w:b/>
          <w:bCs/>
        </w:rPr>
        <w:tab/>
      </w:r>
      <w:r w:rsidRPr="00AE02DD">
        <w:rPr>
          <w:b/>
          <w:bCs/>
        </w:rPr>
        <w:tab/>
      </w:r>
      <w:r w:rsidRPr="00AE02DD">
        <w:rPr>
          <w:b/>
          <w:bCs/>
        </w:rPr>
        <w:tab/>
      </w:r>
      <w:r w:rsidRPr="00AE02DD">
        <w:rPr>
          <w:b/>
          <w:bCs/>
        </w:rPr>
        <w:tab/>
      </w:r>
    </w:p>
    <w:p w14:paraId="1767F48F" w14:textId="0B8E3AB1" w:rsidR="004C607B" w:rsidRPr="00AE02DD" w:rsidRDefault="00FE3317" w:rsidP="00FE3317">
      <w:pPr>
        <w:ind w:left="-5" w:right="838"/>
        <w:rPr>
          <w:b/>
          <w:bCs/>
        </w:rPr>
      </w:pPr>
      <w:r w:rsidRPr="00AE02DD">
        <w:rPr>
          <w:noProof/>
        </w:rPr>
        <w:drawing>
          <wp:anchor distT="0" distB="0" distL="114300" distR="114300" simplePos="0" relativeHeight="251760640" behindDoc="0" locked="0" layoutInCell="1" allowOverlap="1" wp14:anchorId="19E63A14" wp14:editId="45EA52DF">
            <wp:simplePos x="0" y="0"/>
            <wp:positionH relativeFrom="page">
              <wp:align>center</wp:align>
            </wp:positionH>
            <wp:positionV relativeFrom="paragraph">
              <wp:posOffset>375920</wp:posOffset>
            </wp:positionV>
            <wp:extent cx="4853940" cy="1571625"/>
            <wp:effectExtent l="0" t="0" r="3810" b="9525"/>
            <wp:wrapTopAndBottom/>
            <wp:docPr id="1561231784" name="Picture 26" descr="BigDATAwire - Data Science • AI • Advance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gDATAwire - Data Science • AI • Advanced Analytic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3940"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2DD">
        <w:rPr>
          <w:b/>
          <w:bCs/>
        </w:rPr>
        <w:t>Neondb</w:t>
      </w:r>
      <w:r w:rsidRPr="00AE02DD">
        <w:t xml:space="preserve"> </w:t>
      </w:r>
      <w:r w:rsidRPr="00AE02DD">
        <w:rPr>
          <w:b/>
          <w:bCs/>
        </w:rPr>
        <w:t>(Serverless PostgreSQL)</w:t>
      </w:r>
    </w:p>
    <w:p w14:paraId="75B065C0" w14:textId="5DA396DF" w:rsidR="009029CF" w:rsidRPr="00AE02DD" w:rsidRDefault="009029CF" w:rsidP="009029CF">
      <w:pPr>
        <w:keepNext/>
        <w:spacing w:line="259" w:lineRule="auto"/>
        <w:ind w:left="-1" w:right="773"/>
        <w:jc w:val="right"/>
      </w:pPr>
    </w:p>
    <w:p w14:paraId="0B3C5CE1" w14:textId="209CD812" w:rsidR="009029CF" w:rsidRPr="00AE02DD" w:rsidRDefault="009029CF" w:rsidP="00FE3317">
      <w:pPr>
        <w:pStyle w:val="Caption"/>
        <w:ind w:left="720" w:firstLine="720"/>
        <w:jc w:val="right"/>
        <w:rPr>
          <w:i/>
          <w:iCs/>
        </w:rPr>
      </w:pPr>
      <w:bookmarkStart w:id="24" w:name="_Toc218514102"/>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9</w:t>
      </w:r>
      <w:r w:rsidRPr="00AE02DD">
        <w:rPr>
          <w:i/>
          <w:iCs/>
        </w:rPr>
        <w:fldChar w:fldCharType="end"/>
      </w:r>
      <w:r w:rsidRPr="00AE02DD">
        <w:rPr>
          <w:i/>
          <w:iCs/>
        </w:rPr>
        <w:t xml:space="preserve"> </w:t>
      </w:r>
      <w:bookmarkEnd w:id="24"/>
      <w:r w:rsidR="00FE3317" w:rsidRPr="00AE02DD">
        <w:rPr>
          <w:i/>
          <w:iCs/>
        </w:rPr>
        <w:t>NeonDB</w:t>
      </w:r>
    </w:p>
    <w:p w14:paraId="0A1DCAF9" w14:textId="658E5DFB" w:rsidR="004C607B" w:rsidRPr="00AE02DD" w:rsidRDefault="004C607B" w:rsidP="004C607B">
      <w:pPr>
        <w:spacing w:line="259" w:lineRule="auto"/>
        <w:ind w:left="-1" w:right="773"/>
        <w:jc w:val="right"/>
      </w:pPr>
      <w:r w:rsidRPr="00AE02DD">
        <w:rPr>
          <w:sz w:val="26"/>
        </w:rPr>
        <w:t xml:space="preserve"> </w:t>
      </w:r>
    </w:p>
    <w:p w14:paraId="0FA3A45E" w14:textId="1262C278" w:rsidR="004C607B" w:rsidRPr="00AE02DD" w:rsidRDefault="004C607B" w:rsidP="004C607B">
      <w:pPr>
        <w:spacing w:line="259" w:lineRule="auto"/>
        <w:jc w:val="left"/>
      </w:pPr>
    </w:p>
    <w:p w14:paraId="7608ED53" w14:textId="77777777" w:rsidR="00AE02DD" w:rsidRDefault="004C607B" w:rsidP="00AE02DD">
      <w:pPr>
        <w:spacing w:line="240" w:lineRule="auto"/>
        <w:ind w:left="-5" w:right="835"/>
      </w:pPr>
      <w:r w:rsidRPr="00AE02DD">
        <w:t xml:space="preserve">      </w:t>
      </w:r>
      <w:r w:rsidR="00AE02DD" w:rsidRPr="00AE02DD">
        <w:rPr>
          <w:b/>
          <w:bCs/>
        </w:rPr>
        <w:t>NeonDB</w:t>
      </w:r>
      <w:r w:rsidR="00AE02DD" w:rsidRPr="00AE02DD">
        <w:t xml:space="preserve"> нь үүлэн технологид суурилсан (cloud-native), PostgreSQL-ийн архитектурыг шинэ түвшинд гаргасан "Serverless" өгөгдлийн сангийн удирдлагын систем юм. Энэ нь PostgreSQL-ийн бат бөх байдлыг үүлэн тооцооллын уян хатан чанартай нэгтгэж өгсөн. </w:t>
      </w:r>
    </w:p>
    <w:p w14:paraId="740F2BD8" w14:textId="77777777" w:rsidR="008A5037" w:rsidRPr="00AE02DD" w:rsidRDefault="008A5037" w:rsidP="00AE02DD">
      <w:pPr>
        <w:spacing w:line="240" w:lineRule="auto"/>
        <w:ind w:left="-5" w:right="835"/>
      </w:pPr>
    </w:p>
    <w:p w14:paraId="7A1A0606" w14:textId="1F9D711B" w:rsidR="00AE02DD" w:rsidRDefault="00AE02DD" w:rsidP="00AE02DD">
      <w:pPr>
        <w:spacing w:line="240" w:lineRule="auto"/>
        <w:ind w:left="-5" w:right="835" w:firstLine="365"/>
      </w:pPr>
      <w:r w:rsidRPr="00AE02DD">
        <w:t>NeonDB нь PostgreSQL-ийн хадгалах болон тооцоолох түвшинг тусад нь салгах зорилгоор 2022 онд нээлттэй эхийн төсөл болон эхэлсэн.</w:t>
      </w:r>
    </w:p>
    <w:p w14:paraId="1A694D69" w14:textId="77777777" w:rsidR="008A5037" w:rsidRPr="00AE02DD" w:rsidRDefault="008A5037" w:rsidP="00AE02DD">
      <w:pPr>
        <w:spacing w:line="240" w:lineRule="auto"/>
        <w:ind w:left="-5" w:right="835" w:firstLine="365"/>
      </w:pPr>
    </w:p>
    <w:p w14:paraId="3B1F1795" w14:textId="299CFFB5" w:rsidR="00AE02DD" w:rsidRPr="00AE02DD" w:rsidRDefault="00AE02DD" w:rsidP="00AE02DD">
      <w:pPr>
        <w:spacing w:line="240" w:lineRule="auto"/>
        <w:ind w:right="835"/>
      </w:pPr>
      <w:r w:rsidRPr="00AE02DD">
        <w:rPr>
          <w:b/>
          <w:bCs/>
        </w:rPr>
        <w:t>Онцлог давуу талууд:</w:t>
      </w:r>
    </w:p>
    <w:p w14:paraId="32D87C4E" w14:textId="77777777" w:rsidR="00AE02DD" w:rsidRPr="00AE02DD" w:rsidRDefault="00AE02DD">
      <w:pPr>
        <w:numPr>
          <w:ilvl w:val="0"/>
          <w:numId w:val="33"/>
        </w:numPr>
        <w:spacing w:line="240" w:lineRule="auto"/>
        <w:ind w:right="835"/>
      </w:pPr>
      <w:r w:rsidRPr="00AE02DD">
        <w:rPr>
          <w:b/>
          <w:bCs/>
        </w:rPr>
        <w:t>Storage and Compute Separation:</w:t>
      </w:r>
      <w:r w:rsidRPr="00AE02DD">
        <w:t xml:space="preserve"> Өгөгдөл хадгалалт болон тооцоолох хүчин чадлыг тусад нь салгасан тул систем ачааллаас хамааран өөрөө автоматаар томорч, жижгэрдэг (Autoscaling).</w:t>
      </w:r>
    </w:p>
    <w:p w14:paraId="3625999F" w14:textId="77777777" w:rsidR="00AE02DD" w:rsidRPr="00AE02DD" w:rsidRDefault="00AE02DD">
      <w:pPr>
        <w:numPr>
          <w:ilvl w:val="0"/>
          <w:numId w:val="33"/>
        </w:numPr>
        <w:spacing w:line="240" w:lineRule="auto"/>
        <w:ind w:right="835"/>
      </w:pPr>
      <w:r w:rsidRPr="00AE02DD">
        <w:rPr>
          <w:b/>
          <w:bCs/>
        </w:rPr>
        <w:t>Database Branching:</w:t>
      </w:r>
      <w:r w:rsidRPr="00AE02DD">
        <w:t xml:space="preserve"> Хөгжүүлэгчид үндсэн өгөгдлийн сандаа нөлөөлөхгүйгээр датаны хуулбар (Branch) үүсгэж, шинэ функцүүдийг турших боломжтой. Энэ нь SMART FLOW системийн найдвартай байдлыг хангах гол технологи юм.</w:t>
      </w:r>
    </w:p>
    <w:p w14:paraId="5B834812" w14:textId="77777777" w:rsidR="00AE02DD" w:rsidRPr="00AE02DD" w:rsidRDefault="00AE02DD">
      <w:pPr>
        <w:numPr>
          <w:ilvl w:val="0"/>
          <w:numId w:val="33"/>
        </w:numPr>
        <w:spacing w:line="240" w:lineRule="auto"/>
        <w:ind w:right="835"/>
      </w:pPr>
      <w:r w:rsidRPr="00AE02DD">
        <w:rPr>
          <w:b/>
          <w:bCs/>
        </w:rPr>
        <w:t>Point-in-Time Recovery (PITR):</w:t>
      </w:r>
      <w:r w:rsidRPr="00AE02DD">
        <w:t xml:space="preserve"> Өгөгдлийн санг ямар ч үеийн цаг хугацааны төлөв рүү буцаан сэргээх боломжтой тул өгөгдөл алдагдах эрсдэлийг тэг болгодог.</w:t>
      </w:r>
    </w:p>
    <w:p w14:paraId="5670B62D" w14:textId="77777777" w:rsidR="00AE02DD" w:rsidRDefault="00AE02DD">
      <w:pPr>
        <w:numPr>
          <w:ilvl w:val="0"/>
          <w:numId w:val="33"/>
        </w:numPr>
        <w:spacing w:line="240" w:lineRule="auto"/>
        <w:ind w:right="835"/>
      </w:pPr>
      <w:r w:rsidRPr="00AE02DD">
        <w:rPr>
          <w:b/>
          <w:bCs/>
        </w:rPr>
        <w:t>Bottomless Storage:</w:t>
      </w:r>
      <w:r w:rsidRPr="00AE02DD">
        <w:t xml:space="preserve"> Үүлэн орчинд суурилсан тул хадгалах багтаамж хязгааргүй бөгөөд зөвхөн ашигласан хэмжээгээрээ төлбөр тооцогдох (Pay-as-you-go) зарчимтай.</w:t>
      </w:r>
    </w:p>
    <w:p w14:paraId="1A5F8E9A" w14:textId="77777777" w:rsidR="008A5037" w:rsidRPr="00AE02DD" w:rsidRDefault="008A5037" w:rsidP="008A5037">
      <w:pPr>
        <w:spacing w:line="240" w:lineRule="auto"/>
        <w:ind w:left="720" w:right="835"/>
      </w:pPr>
    </w:p>
    <w:p w14:paraId="74A9CA31" w14:textId="622BF0F4" w:rsidR="00426385" w:rsidRPr="00AE02DD" w:rsidRDefault="00AE02DD" w:rsidP="008A5037">
      <w:pPr>
        <w:spacing w:line="240" w:lineRule="auto"/>
        <w:ind w:right="835" w:firstLine="360"/>
      </w:pPr>
      <w:r w:rsidRPr="00AE02DD">
        <w:t>Дижитал шилжилт хийж буй байгууллагууд, SaaS платформууд, хурдан хугацаанд өргөжих шаардлагатай стартап төслүүдэд ашиглахад хамгийн тохиромжтой.</w:t>
      </w:r>
      <w:r w:rsidR="008A5037">
        <w:t xml:space="preserve"> </w:t>
      </w:r>
      <w:r w:rsidRPr="00AE02DD">
        <w:t>PostgreSQL-ийн бүрэн стандарттай нийцдэг тул SQL-ийн бүх давуу талыг ашиглахын зэрэгцээ орчин үеийн дэд бүтцийн давуу талыг олгодог.</w:t>
      </w:r>
      <w:r w:rsidR="004C607B" w:rsidRPr="00AE02DD">
        <w:br w:type="page"/>
      </w:r>
      <w:r w:rsidR="00426385" w:rsidRPr="00AE02DD">
        <w:rPr>
          <w:color w:val="000000" w:themeColor="text1"/>
        </w:rPr>
        <w:lastRenderedPageBreak/>
        <w:t xml:space="preserve"> </w:t>
      </w:r>
    </w:p>
    <w:p w14:paraId="42A9A378" w14:textId="0C3E143B" w:rsidR="00E32D85" w:rsidRPr="00AE02DD" w:rsidRDefault="00426385" w:rsidP="008C65AB">
      <w:pPr>
        <w:pStyle w:val="Heading2"/>
        <w:spacing w:line="276" w:lineRule="auto"/>
      </w:pPr>
      <w:bookmarkStart w:id="25" w:name="_Toc218508793"/>
      <w:r w:rsidRPr="00AE02DD">
        <w:t>Програм</w:t>
      </w:r>
      <w:r w:rsidR="0028744B" w:rsidRPr="00AE02DD">
        <w:t>м</w:t>
      </w:r>
      <w:r w:rsidRPr="00AE02DD">
        <w:t>члалын нэмэлт судалгаа</w:t>
      </w:r>
      <w:bookmarkEnd w:id="25"/>
      <w:r w:rsidRPr="00AE02DD">
        <w:t xml:space="preserve"> </w:t>
      </w:r>
    </w:p>
    <w:p w14:paraId="6F517626" w14:textId="39EE187E" w:rsidR="00FE1F95" w:rsidRPr="00AE02DD" w:rsidRDefault="00426385" w:rsidP="008C65AB">
      <w:pPr>
        <w:spacing w:line="276" w:lineRule="auto"/>
        <w:rPr>
          <w:color w:val="000000" w:themeColor="text1"/>
        </w:rPr>
      </w:pPr>
      <w:r w:rsidRPr="00AE02DD">
        <w:rPr>
          <w:color w:val="000000" w:themeColor="text1"/>
        </w:rPr>
        <w:t>(энэ хэсэгт тухайн системийг хөгжүүлэхийн тулд нэмэлт програм</w:t>
      </w:r>
      <w:r w:rsidR="0028744B" w:rsidRPr="00AE02DD">
        <w:rPr>
          <w:color w:val="000000" w:themeColor="text1"/>
        </w:rPr>
        <w:t>м</w:t>
      </w:r>
      <w:r w:rsidRPr="00AE02DD">
        <w:rPr>
          <w:color w:val="000000" w:themeColor="text1"/>
        </w:rPr>
        <w:t>члалын технологи судалсан бол тусгана. Хичээлүүд дээр огт орж байгаагүй технологи судалсан л бол оруулна, тийм судалгаа хийх шаардлагагүй системийн хувьд орхиж болно)</w:t>
      </w:r>
    </w:p>
    <w:p w14:paraId="223F40AD" w14:textId="6DC70E26" w:rsidR="00DB5300" w:rsidRPr="00AE02DD" w:rsidRDefault="00DB5300" w:rsidP="008C65AB">
      <w:pPr>
        <w:spacing w:line="276" w:lineRule="auto"/>
        <w:rPr>
          <w:color w:val="000000" w:themeColor="text1"/>
        </w:rPr>
      </w:pPr>
    </w:p>
    <w:p w14:paraId="48E3392F" w14:textId="7404D8F5" w:rsidR="007E05DC" w:rsidRPr="00AE02DD" w:rsidRDefault="00F07FCF" w:rsidP="008C65AB">
      <w:pPr>
        <w:pStyle w:val="Heading1"/>
        <w:spacing w:line="276" w:lineRule="auto"/>
        <w:jc w:val="left"/>
      </w:pPr>
      <w:bookmarkStart w:id="26" w:name="_Toc218508794"/>
      <w:r w:rsidRPr="00AE02DD">
        <w:rPr>
          <w:color w:val="FFFFFF" w:themeColor="background1"/>
        </w:rPr>
        <w:t xml:space="preserve">2. </w:t>
      </w:r>
      <w:r w:rsidR="001F6E55" w:rsidRPr="00AE02DD">
        <w:t xml:space="preserve">ХОЁР. </w:t>
      </w:r>
      <w:r w:rsidR="0088306E" w:rsidRPr="00AE02DD">
        <w:t>Төслийн хэсэг</w:t>
      </w:r>
      <w:bookmarkEnd w:id="26"/>
      <w:r w:rsidR="00665C24" w:rsidRPr="00AE02DD">
        <w:t xml:space="preserve"> </w:t>
      </w:r>
    </w:p>
    <w:p w14:paraId="1ADDEAB1" w14:textId="4F657230" w:rsidR="008C65AB" w:rsidRPr="00AE02DD" w:rsidRDefault="00751C13" w:rsidP="008C65AB">
      <w:pPr>
        <w:pStyle w:val="Heading2"/>
        <w:numPr>
          <w:ilvl w:val="0"/>
          <w:numId w:val="0"/>
        </w:numPr>
        <w:spacing w:line="276" w:lineRule="auto"/>
        <w:ind w:left="576" w:hanging="576"/>
        <w:rPr>
          <w:lang w:eastAsia="en-AU"/>
        </w:rPr>
      </w:pPr>
      <w:bookmarkStart w:id="27" w:name="_Toc218508795"/>
      <w:r w:rsidRPr="00AE02DD">
        <w:rPr>
          <w:lang w:eastAsia="en-AU"/>
        </w:rPr>
        <w:t>2.1.</w:t>
      </w:r>
      <w:r w:rsidR="00F07FCF" w:rsidRPr="00AE02DD">
        <w:rPr>
          <w:lang w:eastAsia="en-AU"/>
        </w:rPr>
        <w:t xml:space="preserve"> </w:t>
      </w:r>
      <w:r w:rsidRPr="00AE02DD">
        <w:rPr>
          <w:lang w:eastAsia="en-AU"/>
        </w:rPr>
        <w:t>Өгөгдлийн сангийн зохиомж</w:t>
      </w:r>
      <w:bookmarkEnd w:id="27"/>
    </w:p>
    <w:p w14:paraId="1843576A" w14:textId="6640F1ED" w:rsidR="00426385" w:rsidRDefault="00751C13" w:rsidP="008C65AB">
      <w:pPr>
        <w:pStyle w:val="Caption"/>
        <w:jc w:val="left"/>
        <w:rPr>
          <w:lang w:eastAsia="en-AU"/>
        </w:rPr>
      </w:pPr>
      <w:r w:rsidRPr="00AE02DD">
        <w:rPr>
          <w:lang w:eastAsia="en-AU"/>
        </w:rPr>
        <w:t>Өгөгд</w:t>
      </w:r>
      <w:r w:rsidR="008C65AB" w:rsidRPr="00AE02DD">
        <w:rPr>
          <w:lang w:eastAsia="en-AU"/>
        </w:rPr>
        <w:t>л</w:t>
      </w:r>
      <w:r w:rsidRPr="00AE02DD">
        <w:rPr>
          <w:lang w:eastAsia="en-AU"/>
        </w:rPr>
        <w:t>ийн сан нь хоорондоо логик холбоо бүхий өгөгдлүүдийн цогц юм.</w:t>
      </w:r>
      <w:r w:rsidR="00D51872" w:rsidRPr="00AE02DD">
        <w:rPr>
          <w:lang w:eastAsia="en-AU"/>
        </w:rPr>
        <w:t xml:space="preserve"> </w:t>
      </w:r>
      <w:r w:rsidRPr="00AE02DD">
        <w:rPr>
          <w:lang w:eastAsia="en-AU"/>
        </w:rPr>
        <w:t xml:space="preserve"> </w:t>
      </w:r>
    </w:p>
    <w:p w14:paraId="58891B9D" w14:textId="77777777" w:rsidR="00B45F13" w:rsidRPr="00B45F13" w:rsidRDefault="00B45F13" w:rsidP="00B45F13">
      <w:pPr>
        <w:rPr>
          <w:lang w:eastAsia="en-AU"/>
        </w:rPr>
      </w:pPr>
    </w:p>
    <w:p w14:paraId="6B7CE780" w14:textId="5AC09198" w:rsidR="00D30BC1" w:rsidRPr="00AE02DD" w:rsidRDefault="00B45F13" w:rsidP="00D30BC1">
      <w:pPr>
        <w:pStyle w:val="Caption"/>
        <w:spacing w:line="276" w:lineRule="auto"/>
        <w:jc w:val="both"/>
        <w:rPr>
          <w:lang w:eastAsia="en-AU"/>
        </w:rPr>
      </w:pPr>
      <w:r w:rsidRPr="00AE02DD">
        <w:rPr>
          <w:noProof/>
        </w:rPr>
        <mc:AlternateContent>
          <mc:Choice Requires="wps">
            <w:drawing>
              <wp:anchor distT="0" distB="0" distL="114300" distR="114300" simplePos="0" relativeHeight="251707392" behindDoc="1" locked="0" layoutInCell="1" allowOverlap="1" wp14:anchorId="21EB27B0" wp14:editId="289E6403">
                <wp:simplePos x="0" y="0"/>
                <wp:positionH relativeFrom="margin">
                  <wp:align>left</wp:align>
                </wp:positionH>
                <wp:positionV relativeFrom="paragraph">
                  <wp:posOffset>3672205</wp:posOffset>
                </wp:positionV>
                <wp:extent cx="6162675" cy="635"/>
                <wp:effectExtent l="0" t="0" r="9525" b="0"/>
                <wp:wrapTight wrapText="bothSides">
                  <wp:wrapPolygon edited="0">
                    <wp:start x="0" y="0"/>
                    <wp:lineTo x="0" y="20093"/>
                    <wp:lineTo x="21567" y="20093"/>
                    <wp:lineTo x="21567" y="0"/>
                    <wp:lineTo x="0" y="0"/>
                  </wp:wrapPolygon>
                </wp:wrapTight>
                <wp:docPr id="1418745162" name="Text Box 1"/>
                <wp:cNvGraphicFramePr/>
                <a:graphic xmlns:a="http://schemas.openxmlformats.org/drawingml/2006/main">
                  <a:graphicData uri="http://schemas.microsoft.com/office/word/2010/wordprocessingShape">
                    <wps:wsp>
                      <wps:cNvSpPr txBox="1"/>
                      <wps:spPr>
                        <a:xfrm>
                          <a:off x="0" y="0"/>
                          <a:ext cx="6162675" cy="635"/>
                        </a:xfrm>
                        <a:prstGeom prst="rect">
                          <a:avLst/>
                        </a:prstGeom>
                        <a:solidFill>
                          <a:prstClr val="white"/>
                        </a:solidFill>
                        <a:ln>
                          <a:noFill/>
                        </a:ln>
                      </wps:spPr>
                      <wps:txbx>
                        <w:txbxContent>
                          <w:p w14:paraId="42C168C2" w14:textId="4FDF16D7" w:rsidR="00B51FCA" w:rsidRPr="00AE02DD" w:rsidRDefault="00B51FCA" w:rsidP="0085173A">
                            <w:pPr>
                              <w:pStyle w:val="Caption"/>
                              <w:jc w:val="right"/>
                              <w:rPr>
                                <w:b/>
                                <w:bCs/>
                                <w:i/>
                                <w:iCs/>
                                <w:lang w:eastAsia="en-AU"/>
                              </w:rPr>
                            </w:pPr>
                            <w:bookmarkStart w:id="28" w:name="_Toc218514103"/>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10</w:t>
                            </w:r>
                            <w:r w:rsidRPr="00AE02DD">
                              <w:rPr>
                                <w:i/>
                                <w:iCs/>
                              </w:rPr>
                              <w:fldChar w:fldCharType="end"/>
                            </w:r>
                            <w:r w:rsidRPr="00AE02DD">
                              <w:rPr>
                                <w:i/>
                                <w:iCs/>
                              </w:rPr>
                              <w:t xml:space="preserve"> Объект холбоос диаграмм</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EB27B0" id="_x0000_s1032" type="#_x0000_t202" style="position:absolute;left:0;text-align:left;margin-left:0;margin-top:289.15pt;width:485.25pt;height:.05pt;z-index:-2516090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jUbGgIAAD8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" stroked="f">
                <v:textbox style="mso-fit-shape-to-text:t" inset="0,0,0,0">
                  <w:txbxContent>
                    <w:p w14:paraId="42C168C2" w14:textId="4FDF16D7" w:rsidR="00B51FCA" w:rsidRPr="00AE02DD" w:rsidRDefault="00B51FCA" w:rsidP="0085173A">
                      <w:pPr>
                        <w:pStyle w:val="Caption"/>
                        <w:jc w:val="right"/>
                        <w:rPr>
                          <w:b/>
                          <w:bCs/>
                          <w:i/>
                          <w:iCs/>
                          <w:lang w:eastAsia="en-AU"/>
                        </w:rPr>
                      </w:pPr>
                      <w:bookmarkStart w:id="34" w:name="_Toc218514103"/>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10</w:t>
                      </w:r>
                      <w:r w:rsidRPr="00AE02DD">
                        <w:rPr>
                          <w:i/>
                          <w:iCs/>
                        </w:rPr>
                        <w:fldChar w:fldCharType="end"/>
                      </w:r>
                      <w:r w:rsidRPr="00AE02DD">
                        <w:rPr>
                          <w:i/>
                          <w:iCs/>
                        </w:rPr>
                        <w:t xml:space="preserve"> Объект холбоос диаграмм</w:t>
                      </w:r>
                      <w:bookmarkEnd w:id="34"/>
                    </w:p>
                  </w:txbxContent>
                </v:textbox>
                <w10:wrap type="tight" anchorx="margin"/>
              </v:shape>
            </w:pict>
          </mc:Fallback>
        </mc:AlternateContent>
      </w:r>
      <w:r w:rsidRPr="00B45F13">
        <w:rPr>
          <w:b/>
          <w:noProof/>
          <w:lang w:val="en-US" w:eastAsia="en-AU"/>
        </w:rPr>
        <w:drawing>
          <wp:anchor distT="0" distB="0" distL="114300" distR="114300" simplePos="0" relativeHeight="251761664" behindDoc="0" locked="0" layoutInCell="1" allowOverlap="1" wp14:anchorId="3A7B07AE" wp14:editId="3367EBD3">
            <wp:simplePos x="0" y="0"/>
            <wp:positionH relativeFrom="margin">
              <wp:align>left</wp:align>
            </wp:positionH>
            <wp:positionV relativeFrom="paragraph">
              <wp:posOffset>486410</wp:posOffset>
            </wp:positionV>
            <wp:extent cx="5818505" cy="2964180"/>
            <wp:effectExtent l="0" t="0" r="0" b="7620"/>
            <wp:wrapTopAndBottom/>
            <wp:docPr id="14378436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0434" cy="29651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3100" w:rsidRPr="00AE02DD">
        <w:rPr>
          <w:b/>
          <w:bCs/>
          <w:lang w:eastAsia="en-AU"/>
        </w:rPr>
        <w:t xml:space="preserve">Объектын холбоос </w:t>
      </w:r>
      <w:r w:rsidR="008A6705" w:rsidRPr="00AE02DD">
        <w:rPr>
          <w:b/>
          <w:bCs/>
          <w:lang w:eastAsia="en-AU"/>
        </w:rPr>
        <w:t>диаграм</w:t>
      </w:r>
      <w:r w:rsidR="008D3100" w:rsidRPr="00AE02DD">
        <w:rPr>
          <w:b/>
          <w:bCs/>
          <w:lang w:eastAsia="en-AU"/>
        </w:rPr>
        <w:t>м /ОХД/</w:t>
      </w:r>
    </w:p>
    <w:p w14:paraId="2FEA2FEB" w14:textId="681DCFFA" w:rsidR="00D30BC1" w:rsidRPr="00AE02DD" w:rsidRDefault="00D30BC1" w:rsidP="00D30BC1">
      <w:pPr>
        <w:pStyle w:val="Caption"/>
        <w:spacing w:line="276" w:lineRule="auto"/>
        <w:jc w:val="both"/>
        <w:rPr>
          <w:b/>
          <w:lang w:eastAsia="en-AU"/>
        </w:rPr>
      </w:pPr>
    </w:p>
    <w:p w14:paraId="2E788D45" w14:textId="230D30D8" w:rsidR="00D30BC1" w:rsidRPr="00AE02DD" w:rsidRDefault="00D30BC1" w:rsidP="00D30BC1">
      <w:pPr>
        <w:pStyle w:val="Caption"/>
        <w:spacing w:line="276" w:lineRule="auto"/>
        <w:jc w:val="both"/>
        <w:rPr>
          <w:b/>
          <w:lang w:eastAsia="en-AU"/>
        </w:rPr>
      </w:pPr>
    </w:p>
    <w:p w14:paraId="1292E56E" w14:textId="0FD40E75" w:rsidR="00D30BC1" w:rsidRPr="00AE02DD" w:rsidRDefault="00D30BC1" w:rsidP="00D30BC1">
      <w:pPr>
        <w:pStyle w:val="Caption"/>
        <w:spacing w:line="276" w:lineRule="auto"/>
        <w:jc w:val="both"/>
        <w:rPr>
          <w:b/>
          <w:lang w:eastAsia="en-AU"/>
        </w:rPr>
      </w:pPr>
    </w:p>
    <w:p w14:paraId="310F2CB5" w14:textId="3D4BD529" w:rsidR="00D30BC1" w:rsidRPr="00AE02DD" w:rsidRDefault="00D30BC1" w:rsidP="00D30BC1">
      <w:pPr>
        <w:pStyle w:val="Caption"/>
        <w:spacing w:line="276" w:lineRule="auto"/>
        <w:jc w:val="both"/>
        <w:rPr>
          <w:b/>
          <w:lang w:eastAsia="en-AU"/>
        </w:rPr>
      </w:pPr>
    </w:p>
    <w:p w14:paraId="1CE25EA7" w14:textId="5F297941" w:rsidR="00B45F13" w:rsidRPr="00B45F13" w:rsidRDefault="00B45F13" w:rsidP="00B45F13">
      <w:pPr>
        <w:pStyle w:val="Caption"/>
        <w:spacing w:line="276" w:lineRule="auto"/>
        <w:jc w:val="both"/>
        <w:rPr>
          <w:b/>
          <w:lang w:val="en-US" w:eastAsia="en-AU"/>
        </w:rPr>
      </w:pPr>
    </w:p>
    <w:p w14:paraId="35C01B49" w14:textId="013A22B2" w:rsidR="000F7B3D" w:rsidRPr="00AE02DD" w:rsidRDefault="000F7B3D" w:rsidP="000F7B3D">
      <w:pPr>
        <w:rPr>
          <w:lang w:eastAsia="en-AU"/>
        </w:rPr>
      </w:pPr>
    </w:p>
    <w:p w14:paraId="5EB631C3" w14:textId="4962C65A" w:rsidR="00426385" w:rsidRDefault="00E55D87" w:rsidP="00D30BC1">
      <w:pPr>
        <w:pStyle w:val="Caption"/>
        <w:spacing w:line="276" w:lineRule="auto"/>
        <w:jc w:val="both"/>
        <w:rPr>
          <w:b/>
          <w:lang w:eastAsia="en-AU"/>
        </w:rPr>
      </w:pPr>
      <w:r w:rsidRPr="00AE02DD">
        <w:rPr>
          <w:b/>
          <w:lang w:eastAsia="en-AU"/>
        </w:rPr>
        <w:lastRenderedPageBreak/>
        <w:t>Өгөгдлийн ерөнхий схем /ӨЕС/</w:t>
      </w:r>
    </w:p>
    <w:p w14:paraId="4270910F" w14:textId="77777777" w:rsidR="00B45F13" w:rsidRPr="00B45F13" w:rsidRDefault="00B45F13" w:rsidP="00B45F13">
      <w:pPr>
        <w:rPr>
          <w:lang w:eastAsia="en-AU"/>
        </w:rPr>
      </w:pPr>
    </w:p>
    <w:p w14:paraId="40ED3968" w14:textId="11418747" w:rsidR="00B51FCA" w:rsidRPr="00AE02DD" w:rsidRDefault="008C6A3B" w:rsidP="00B51FCA">
      <w:pPr>
        <w:keepNext/>
        <w:spacing w:line="276" w:lineRule="auto"/>
      </w:pPr>
      <w:r>
        <w:rPr>
          <w:noProof/>
        </w:rPr>
        <w:drawing>
          <wp:inline distT="0" distB="0" distL="0" distR="0" wp14:anchorId="300B0BF6" wp14:editId="352616B2">
            <wp:extent cx="5939790" cy="6239510"/>
            <wp:effectExtent l="0" t="0" r="3810" b="8890"/>
            <wp:docPr id="1892183733"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6239510"/>
                    </a:xfrm>
                    <a:prstGeom prst="rect">
                      <a:avLst/>
                    </a:prstGeom>
                    <a:noFill/>
                    <a:ln>
                      <a:noFill/>
                    </a:ln>
                  </pic:spPr>
                </pic:pic>
              </a:graphicData>
            </a:graphic>
          </wp:inline>
        </w:drawing>
      </w:r>
    </w:p>
    <w:p w14:paraId="6D574167" w14:textId="57087495" w:rsidR="00313A5D" w:rsidRPr="00AE02DD" w:rsidRDefault="00B51FCA" w:rsidP="0085173A">
      <w:pPr>
        <w:pStyle w:val="Caption"/>
        <w:jc w:val="right"/>
        <w:rPr>
          <w:b/>
          <w:i/>
          <w:iCs/>
          <w:lang w:eastAsia="en-AU"/>
        </w:rPr>
      </w:pPr>
      <w:bookmarkStart w:id="29" w:name="_Toc218514104"/>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11</w:t>
      </w:r>
      <w:r w:rsidRPr="00AE02DD">
        <w:rPr>
          <w:i/>
          <w:iCs/>
        </w:rPr>
        <w:fldChar w:fldCharType="end"/>
      </w:r>
      <w:r w:rsidRPr="00AE02DD">
        <w:rPr>
          <w:i/>
          <w:iCs/>
        </w:rPr>
        <w:t xml:space="preserve"> Өгөгдлийн ерөнхий схем</w:t>
      </w:r>
      <w:bookmarkEnd w:id="29"/>
    </w:p>
    <w:p w14:paraId="079580F8" w14:textId="7DC38791" w:rsidR="00313A5D" w:rsidRPr="00AE02DD" w:rsidRDefault="00313A5D" w:rsidP="00313A5D">
      <w:pPr>
        <w:spacing w:line="276" w:lineRule="auto"/>
        <w:rPr>
          <w:b/>
          <w:lang w:eastAsia="en-AU"/>
        </w:rPr>
      </w:pPr>
    </w:p>
    <w:p w14:paraId="65807F3D" w14:textId="77777777" w:rsidR="00313A5D" w:rsidRPr="00AE02DD" w:rsidRDefault="00313A5D" w:rsidP="00313A5D">
      <w:pPr>
        <w:spacing w:line="276" w:lineRule="auto"/>
      </w:pPr>
    </w:p>
    <w:p w14:paraId="53AFAD32" w14:textId="159441B7" w:rsidR="0000164B" w:rsidRPr="00AE02DD" w:rsidRDefault="0000164B" w:rsidP="008C65AB">
      <w:pPr>
        <w:spacing w:line="276" w:lineRule="auto"/>
      </w:pPr>
    </w:p>
    <w:p w14:paraId="73A9C831" w14:textId="53720147" w:rsidR="0000164B" w:rsidRPr="00AE02DD" w:rsidRDefault="0000164B" w:rsidP="008C65AB">
      <w:pPr>
        <w:spacing w:line="276" w:lineRule="auto"/>
      </w:pPr>
    </w:p>
    <w:p w14:paraId="38B69487" w14:textId="39684BEA" w:rsidR="00BB6BF6" w:rsidRPr="00AE02DD" w:rsidRDefault="00237FBC" w:rsidP="008C65AB">
      <w:pPr>
        <w:pStyle w:val="Heading2"/>
        <w:numPr>
          <w:ilvl w:val="0"/>
          <w:numId w:val="0"/>
        </w:numPr>
        <w:spacing w:line="276" w:lineRule="auto"/>
        <w:ind w:left="576" w:hanging="576"/>
      </w:pPr>
      <w:bookmarkStart w:id="30" w:name="_Toc218508796"/>
      <w:r>
        <w:rPr>
          <w:noProof/>
        </w:rPr>
        <w:lastRenderedPageBreak/>
        <w:drawing>
          <wp:anchor distT="0" distB="0" distL="114300" distR="114300" simplePos="0" relativeHeight="251762688" behindDoc="0" locked="0" layoutInCell="1" allowOverlap="1" wp14:anchorId="2585DAB3" wp14:editId="3B2EEBB7">
            <wp:simplePos x="0" y="0"/>
            <wp:positionH relativeFrom="column">
              <wp:posOffset>55245</wp:posOffset>
            </wp:positionH>
            <wp:positionV relativeFrom="paragraph">
              <wp:posOffset>356870</wp:posOffset>
            </wp:positionV>
            <wp:extent cx="5501640" cy="7414260"/>
            <wp:effectExtent l="0" t="0" r="3810" b="0"/>
            <wp:wrapTopAndBottom/>
            <wp:docPr id="2091135043"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1640" cy="7414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2F5F" w:rsidRPr="00AE02DD">
        <w:t xml:space="preserve">2.2. </w:t>
      </w:r>
      <w:r w:rsidR="00261E4B" w:rsidRPr="00AE02DD">
        <w:t xml:space="preserve">Class </w:t>
      </w:r>
      <w:r w:rsidR="008A6705" w:rsidRPr="00AE02DD">
        <w:t>диаграмм</w:t>
      </w:r>
      <w:bookmarkEnd w:id="30"/>
    </w:p>
    <w:p w14:paraId="440BA9A1" w14:textId="32A685D0" w:rsidR="00B51FCA" w:rsidRPr="00AE02DD" w:rsidRDefault="00B51FCA" w:rsidP="00B51FCA">
      <w:pPr>
        <w:pStyle w:val="Caption"/>
        <w:keepNext/>
        <w:spacing w:line="276" w:lineRule="auto"/>
        <w:jc w:val="both"/>
      </w:pPr>
    </w:p>
    <w:p w14:paraId="5F8822C9" w14:textId="3A1417C7" w:rsidR="00362F5F" w:rsidRPr="00AE02DD" w:rsidRDefault="00B51FCA" w:rsidP="0085173A">
      <w:pPr>
        <w:pStyle w:val="Caption"/>
        <w:jc w:val="right"/>
        <w:rPr>
          <w:i/>
          <w:iCs/>
        </w:rPr>
      </w:pPr>
      <w:bookmarkStart w:id="31" w:name="_Toc218514105"/>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12</w:t>
      </w:r>
      <w:r w:rsidRPr="00AE02DD">
        <w:rPr>
          <w:i/>
          <w:iCs/>
        </w:rPr>
        <w:fldChar w:fldCharType="end"/>
      </w:r>
      <w:r w:rsidRPr="00AE02DD">
        <w:rPr>
          <w:i/>
          <w:iCs/>
        </w:rPr>
        <w:t xml:space="preserve"> Class диаграмм</w:t>
      </w:r>
      <w:bookmarkEnd w:id="31"/>
    </w:p>
    <w:p w14:paraId="70DF3BFD" w14:textId="6E23A906" w:rsidR="00BB6BF6" w:rsidRPr="00AE02DD" w:rsidRDefault="00362F5F" w:rsidP="008C65AB">
      <w:pPr>
        <w:pStyle w:val="Heading2"/>
        <w:numPr>
          <w:ilvl w:val="0"/>
          <w:numId w:val="0"/>
        </w:numPr>
        <w:spacing w:line="276" w:lineRule="auto"/>
        <w:ind w:left="576" w:hanging="576"/>
      </w:pPr>
      <w:bookmarkStart w:id="32" w:name="_Toc218508797"/>
      <w:r w:rsidRPr="00AE02DD">
        <w:lastRenderedPageBreak/>
        <w:t xml:space="preserve">2.3. </w:t>
      </w:r>
      <w:r w:rsidR="00BD7374" w:rsidRPr="00AE02DD">
        <w:t xml:space="preserve">Sequence </w:t>
      </w:r>
      <w:r w:rsidR="008A6705" w:rsidRPr="00AE02DD">
        <w:t>диаграммм</w:t>
      </w:r>
      <w:bookmarkEnd w:id="32"/>
    </w:p>
    <w:p w14:paraId="6D53B812" w14:textId="584D76EE" w:rsidR="00B51FCA" w:rsidRPr="00AE02DD" w:rsidRDefault="00636B5C" w:rsidP="00B51FCA">
      <w:pPr>
        <w:keepNext/>
        <w:spacing w:line="276" w:lineRule="auto"/>
      </w:pPr>
      <w:r>
        <w:rPr>
          <w:noProof/>
        </w:rPr>
        <w:drawing>
          <wp:inline distT="0" distB="0" distL="0" distR="0" wp14:anchorId="65B20579" wp14:editId="6E9E82E0">
            <wp:extent cx="5939790" cy="7451090"/>
            <wp:effectExtent l="0" t="0" r="3810" b="0"/>
            <wp:docPr id="1812977938"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7451090"/>
                    </a:xfrm>
                    <a:prstGeom prst="rect">
                      <a:avLst/>
                    </a:prstGeom>
                    <a:noFill/>
                    <a:ln>
                      <a:noFill/>
                    </a:ln>
                  </pic:spPr>
                </pic:pic>
              </a:graphicData>
            </a:graphic>
          </wp:inline>
        </w:drawing>
      </w:r>
    </w:p>
    <w:p w14:paraId="794FA643" w14:textId="36EF280E" w:rsidR="007A27F4" w:rsidRPr="00AE02DD" w:rsidRDefault="00B51FCA" w:rsidP="003263C5">
      <w:pPr>
        <w:pStyle w:val="Caption"/>
        <w:jc w:val="right"/>
        <w:rPr>
          <w:b/>
          <w:i/>
          <w:iCs/>
        </w:rPr>
      </w:pPr>
      <w:bookmarkStart w:id="33" w:name="_Toc218514106"/>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13</w:t>
      </w:r>
      <w:r w:rsidRPr="00AE02DD">
        <w:rPr>
          <w:i/>
          <w:iCs/>
        </w:rPr>
        <w:fldChar w:fldCharType="end"/>
      </w:r>
      <w:r w:rsidRPr="00AE02DD">
        <w:rPr>
          <w:i/>
          <w:iCs/>
        </w:rPr>
        <w:t xml:space="preserve"> Sequence диаграмм</w:t>
      </w:r>
      <w:bookmarkEnd w:id="33"/>
    </w:p>
    <w:p w14:paraId="0D49CD06" w14:textId="4E5F42BF" w:rsidR="00BB6BF6" w:rsidRPr="00AE02DD" w:rsidRDefault="00426385">
      <w:pPr>
        <w:pStyle w:val="Heading2"/>
        <w:numPr>
          <w:ilvl w:val="1"/>
          <w:numId w:val="6"/>
        </w:numPr>
        <w:spacing w:line="276" w:lineRule="auto"/>
      </w:pPr>
      <w:bookmarkStart w:id="34" w:name="_Toc218508798"/>
      <w:r w:rsidRPr="00AE02DD">
        <w:lastRenderedPageBreak/>
        <w:t xml:space="preserve">State chart </w:t>
      </w:r>
      <w:r w:rsidR="008A6705" w:rsidRPr="00AE02DD">
        <w:t>диаграммм</w:t>
      </w:r>
      <w:bookmarkEnd w:id="34"/>
    </w:p>
    <w:p w14:paraId="40F74A5A" w14:textId="53AF3FAD" w:rsidR="00B51FCA" w:rsidRPr="00AE02DD" w:rsidRDefault="00636B5C" w:rsidP="00B51FCA">
      <w:pPr>
        <w:pStyle w:val="Caption"/>
        <w:keepNext/>
        <w:spacing w:line="276" w:lineRule="auto"/>
        <w:jc w:val="both"/>
      </w:pPr>
      <w:r>
        <w:rPr>
          <w:noProof/>
        </w:rPr>
        <w:drawing>
          <wp:inline distT="0" distB="0" distL="0" distR="0" wp14:anchorId="41049C7A" wp14:editId="32C22364">
            <wp:extent cx="5427552" cy="7589520"/>
            <wp:effectExtent l="0" t="0" r="1905" b="0"/>
            <wp:docPr id="1559781506"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30517" cy="7593666"/>
                    </a:xfrm>
                    <a:prstGeom prst="rect">
                      <a:avLst/>
                    </a:prstGeom>
                    <a:noFill/>
                    <a:ln>
                      <a:noFill/>
                    </a:ln>
                  </pic:spPr>
                </pic:pic>
              </a:graphicData>
            </a:graphic>
          </wp:inline>
        </w:drawing>
      </w:r>
    </w:p>
    <w:p w14:paraId="660E2BDC" w14:textId="22B13637" w:rsidR="007A27F4" w:rsidRPr="00AE02DD" w:rsidRDefault="00B51FCA" w:rsidP="003263C5">
      <w:pPr>
        <w:pStyle w:val="Caption"/>
        <w:jc w:val="right"/>
        <w:rPr>
          <w:i/>
          <w:iCs/>
        </w:rPr>
      </w:pPr>
      <w:bookmarkStart w:id="35" w:name="_Toc218514107"/>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14</w:t>
      </w:r>
      <w:r w:rsidRPr="00AE02DD">
        <w:rPr>
          <w:i/>
          <w:iCs/>
        </w:rPr>
        <w:fldChar w:fldCharType="end"/>
      </w:r>
      <w:r w:rsidRPr="00AE02DD">
        <w:rPr>
          <w:i/>
          <w:iCs/>
        </w:rPr>
        <w:t xml:space="preserve"> State Chart диаграмм</w:t>
      </w:r>
      <w:bookmarkEnd w:id="35"/>
    </w:p>
    <w:p w14:paraId="1112B7D3" w14:textId="5D0F3E8C" w:rsidR="00BB6BF6" w:rsidRPr="00AE02DD" w:rsidRDefault="00C857AF" w:rsidP="008C65AB">
      <w:pPr>
        <w:pStyle w:val="Heading2"/>
        <w:spacing w:line="276" w:lineRule="auto"/>
      </w:pPr>
      <w:r w:rsidRPr="00AE02DD">
        <w:lastRenderedPageBreak/>
        <w:t xml:space="preserve"> </w:t>
      </w:r>
      <w:bookmarkStart w:id="36" w:name="_Toc218508799"/>
      <w:r w:rsidR="00BE4F08" w:rsidRPr="00AE02DD">
        <w:t xml:space="preserve">Activity </w:t>
      </w:r>
      <w:r w:rsidR="008A6705" w:rsidRPr="00AE02DD">
        <w:t>диаграмм</w:t>
      </w:r>
      <w:bookmarkEnd w:id="36"/>
    </w:p>
    <w:p w14:paraId="1378F102" w14:textId="77777777" w:rsidR="00B51FCA" w:rsidRPr="00AE02DD" w:rsidRDefault="00A80E78" w:rsidP="00B51FCA">
      <w:pPr>
        <w:pStyle w:val="Caption"/>
        <w:keepNext/>
        <w:spacing w:line="276" w:lineRule="auto"/>
        <w:jc w:val="both"/>
      </w:pPr>
      <w:r w:rsidRPr="00AE02DD">
        <w:rPr>
          <w:noProof/>
        </w:rPr>
        <w:drawing>
          <wp:inline distT="0" distB="0" distL="0" distR="0" wp14:anchorId="331DAACF" wp14:editId="5AADC98A">
            <wp:extent cx="3595254" cy="7753078"/>
            <wp:effectExtent l="0" t="0" r="5715" b="635"/>
            <wp:docPr id="275439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01194" cy="7765887"/>
                    </a:xfrm>
                    <a:prstGeom prst="rect">
                      <a:avLst/>
                    </a:prstGeom>
                    <a:noFill/>
                    <a:ln>
                      <a:noFill/>
                    </a:ln>
                  </pic:spPr>
                </pic:pic>
              </a:graphicData>
            </a:graphic>
          </wp:inline>
        </w:drawing>
      </w:r>
    </w:p>
    <w:p w14:paraId="1FB0E928" w14:textId="22541369" w:rsidR="00EC487C" w:rsidRPr="00AE02DD" w:rsidRDefault="00B51FCA" w:rsidP="003263C5">
      <w:pPr>
        <w:pStyle w:val="Caption"/>
        <w:jc w:val="right"/>
        <w:rPr>
          <w:i/>
          <w:iCs/>
        </w:rPr>
      </w:pPr>
      <w:bookmarkStart w:id="37" w:name="_Toc218514108"/>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15</w:t>
      </w:r>
      <w:r w:rsidRPr="00AE02DD">
        <w:rPr>
          <w:i/>
          <w:iCs/>
        </w:rPr>
        <w:fldChar w:fldCharType="end"/>
      </w:r>
      <w:r w:rsidRPr="00AE02DD">
        <w:rPr>
          <w:i/>
          <w:iCs/>
        </w:rPr>
        <w:t xml:space="preserve"> Activity диаграмм</w:t>
      </w:r>
      <w:bookmarkEnd w:id="37"/>
    </w:p>
    <w:p w14:paraId="0EC3453B" w14:textId="7EA9EC42" w:rsidR="00BB6BF6" w:rsidRPr="00AE02DD" w:rsidRDefault="008A7A56" w:rsidP="008C65AB">
      <w:pPr>
        <w:pStyle w:val="Heading2"/>
        <w:spacing w:line="276" w:lineRule="auto"/>
      </w:pPr>
      <w:r w:rsidRPr="00AE02DD">
        <w:lastRenderedPageBreak/>
        <w:t xml:space="preserve"> </w:t>
      </w:r>
      <w:bookmarkStart w:id="38" w:name="_Toc218508800"/>
      <w:r w:rsidR="00EC487C" w:rsidRPr="00AE02DD">
        <w:t xml:space="preserve">Collebration </w:t>
      </w:r>
      <w:r w:rsidR="008A6705" w:rsidRPr="00AE02DD">
        <w:t>диаграмм</w:t>
      </w:r>
      <w:bookmarkEnd w:id="38"/>
    </w:p>
    <w:p w14:paraId="33FBAA97" w14:textId="79DBFE88" w:rsidR="00B51FCA" w:rsidRPr="00AE02DD" w:rsidRDefault="00636B5C" w:rsidP="00B51FCA">
      <w:pPr>
        <w:keepNext/>
        <w:spacing w:line="276" w:lineRule="auto"/>
      </w:pPr>
      <w:r>
        <w:rPr>
          <w:noProof/>
        </w:rPr>
        <w:drawing>
          <wp:inline distT="0" distB="0" distL="0" distR="0" wp14:anchorId="00C9369D" wp14:editId="362DB1C4">
            <wp:extent cx="5859780" cy="8083665"/>
            <wp:effectExtent l="0" t="0" r="7620" b="0"/>
            <wp:docPr id="58354864"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63455" cy="8088735"/>
                    </a:xfrm>
                    <a:prstGeom prst="rect">
                      <a:avLst/>
                    </a:prstGeom>
                    <a:noFill/>
                    <a:ln>
                      <a:noFill/>
                    </a:ln>
                  </pic:spPr>
                </pic:pic>
              </a:graphicData>
            </a:graphic>
          </wp:inline>
        </w:drawing>
      </w:r>
    </w:p>
    <w:p w14:paraId="08521131" w14:textId="5C0486C9" w:rsidR="00EC487C" w:rsidRPr="00AE02DD" w:rsidRDefault="00B51FCA" w:rsidP="003263C5">
      <w:pPr>
        <w:pStyle w:val="Caption"/>
        <w:jc w:val="right"/>
        <w:rPr>
          <w:i/>
          <w:iCs/>
        </w:rPr>
      </w:pPr>
      <w:bookmarkStart w:id="39" w:name="_Toc218514109"/>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16</w:t>
      </w:r>
      <w:r w:rsidRPr="00AE02DD">
        <w:rPr>
          <w:i/>
          <w:iCs/>
        </w:rPr>
        <w:fldChar w:fldCharType="end"/>
      </w:r>
      <w:r w:rsidRPr="00AE02DD">
        <w:rPr>
          <w:i/>
          <w:iCs/>
        </w:rPr>
        <w:t xml:space="preserve"> Collebration диаграмм</w:t>
      </w:r>
      <w:bookmarkEnd w:id="39"/>
    </w:p>
    <w:p w14:paraId="5B513FCF" w14:textId="77777777" w:rsidR="00B51FCA" w:rsidRPr="00AE02DD" w:rsidRDefault="00B51FCA" w:rsidP="00B51FCA"/>
    <w:p w14:paraId="2D6E3F68" w14:textId="77777777" w:rsidR="00B51FCA" w:rsidRPr="00AE02DD" w:rsidRDefault="00B51FCA" w:rsidP="00B51FCA"/>
    <w:p w14:paraId="3EA0A873" w14:textId="77777777" w:rsidR="00B51FCA" w:rsidRPr="00AE02DD" w:rsidRDefault="00B51FCA" w:rsidP="00B51FCA"/>
    <w:p w14:paraId="4A97B690" w14:textId="2C2C8D95" w:rsidR="00BB6BF6" w:rsidRPr="00AE02DD" w:rsidRDefault="008A7A56" w:rsidP="008C65AB">
      <w:pPr>
        <w:pStyle w:val="Heading2"/>
        <w:spacing w:line="276" w:lineRule="auto"/>
      </w:pPr>
      <w:r w:rsidRPr="00AE02DD">
        <w:t xml:space="preserve"> </w:t>
      </w:r>
      <w:bookmarkStart w:id="40" w:name="_Toc218508801"/>
      <w:r w:rsidR="00EC487C" w:rsidRPr="00AE02DD">
        <w:t xml:space="preserve">Component </w:t>
      </w:r>
      <w:r w:rsidR="008A6705" w:rsidRPr="00AE02DD">
        <w:t>диаграмм</w:t>
      </w:r>
      <w:bookmarkEnd w:id="40"/>
    </w:p>
    <w:p w14:paraId="58E28F98" w14:textId="77777777" w:rsidR="00B51FCA" w:rsidRPr="00AE02DD" w:rsidRDefault="00EC6A42" w:rsidP="00B51FCA">
      <w:pPr>
        <w:keepNext/>
        <w:spacing w:line="276" w:lineRule="auto"/>
      </w:pPr>
      <w:r w:rsidRPr="00AE02DD">
        <w:rPr>
          <w:noProof/>
        </w:rPr>
        <w:drawing>
          <wp:inline distT="0" distB="0" distL="0" distR="0" wp14:anchorId="4C62D4D9" wp14:editId="3244D58D">
            <wp:extent cx="5796437" cy="2362200"/>
            <wp:effectExtent l="0" t="0" r="0" b="0"/>
            <wp:docPr id="112298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97771" cy="2362744"/>
                    </a:xfrm>
                    <a:prstGeom prst="rect">
                      <a:avLst/>
                    </a:prstGeom>
                    <a:noFill/>
                    <a:ln>
                      <a:noFill/>
                    </a:ln>
                  </pic:spPr>
                </pic:pic>
              </a:graphicData>
            </a:graphic>
          </wp:inline>
        </w:drawing>
      </w:r>
    </w:p>
    <w:p w14:paraId="1525BC20" w14:textId="70410E06" w:rsidR="00EC487C" w:rsidRPr="00AE02DD" w:rsidRDefault="00B51FCA" w:rsidP="003263C5">
      <w:pPr>
        <w:pStyle w:val="Caption"/>
        <w:jc w:val="right"/>
        <w:rPr>
          <w:i/>
          <w:iCs/>
        </w:rPr>
      </w:pPr>
      <w:bookmarkStart w:id="41" w:name="_Toc218514110"/>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17</w:t>
      </w:r>
      <w:r w:rsidRPr="00AE02DD">
        <w:rPr>
          <w:i/>
          <w:iCs/>
        </w:rPr>
        <w:fldChar w:fldCharType="end"/>
      </w:r>
      <w:r w:rsidRPr="00AE02DD">
        <w:rPr>
          <w:i/>
          <w:iCs/>
        </w:rPr>
        <w:t xml:space="preserve"> Component диаграмм</w:t>
      </w:r>
      <w:bookmarkEnd w:id="41"/>
    </w:p>
    <w:p w14:paraId="32E3341A" w14:textId="71C2F81E" w:rsidR="00BB6BF6" w:rsidRPr="00AE02DD" w:rsidRDefault="006C3C7E" w:rsidP="008C65AB">
      <w:pPr>
        <w:pStyle w:val="Heading2"/>
        <w:spacing w:line="276" w:lineRule="auto"/>
      </w:pPr>
      <w:r w:rsidRPr="00AE02DD">
        <w:t xml:space="preserve"> </w:t>
      </w:r>
      <w:bookmarkStart w:id="42" w:name="_Toc218508802"/>
      <w:r w:rsidRPr="00AE02DD">
        <w:t xml:space="preserve">Deployment </w:t>
      </w:r>
      <w:r w:rsidR="008A6705" w:rsidRPr="00AE02DD">
        <w:t>диаграмм</w:t>
      </w:r>
      <w:bookmarkEnd w:id="42"/>
    </w:p>
    <w:p w14:paraId="4471EAD6" w14:textId="77777777" w:rsidR="00B51FCA" w:rsidRPr="00AE02DD" w:rsidRDefault="00EC6A42" w:rsidP="00B51FCA">
      <w:pPr>
        <w:keepNext/>
        <w:spacing w:line="276" w:lineRule="auto"/>
      </w:pPr>
      <w:r w:rsidRPr="00AE02DD">
        <w:rPr>
          <w:noProof/>
        </w:rPr>
        <w:drawing>
          <wp:inline distT="0" distB="0" distL="0" distR="0" wp14:anchorId="3BD0D1BB" wp14:editId="71555A46">
            <wp:extent cx="5296367" cy="3909060"/>
            <wp:effectExtent l="0" t="0" r="0" b="0"/>
            <wp:docPr id="2088839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03590" cy="3914391"/>
                    </a:xfrm>
                    <a:prstGeom prst="rect">
                      <a:avLst/>
                    </a:prstGeom>
                    <a:noFill/>
                    <a:ln>
                      <a:noFill/>
                    </a:ln>
                  </pic:spPr>
                </pic:pic>
              </a:graphicData>
            </a:graphic>
          </wp:inline>
        </w:drawing>
      </w:r>
    </w:p>
    <w:p w14:paraId="1ADFF29A" w14:textId="248C8E58" w:rsidR="006C3C7E" w:rsidRPr="00AE02DD" w:rsidRDefault="00B51FCA" w:rsidP="003263C5">
      <w:pPr>
        <w:pStyle w:val="Caption"/>
        <w:jc w:val="right"/>
        <w:rPr>
          <w:i/>
          <w:iCs/>
        </w:rPr>
      </w:pPr>
      <w:bookmarkStart w:id="43" w:name="_Toc218514111"/>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18</w:t>
      </w:r>
      <w:r w:rsidRPr="00AE02DD">
        <w:rPr>
          <w:i/>
          <w:iCs/>
        </w:rPr>
        <w:fldChar w:fldCharType="end"/>
      </w:r>
      <w:r w:rsidRPr="00AE02DD">
        <w:rPr>
          <w:i/>
          <w:iCs/>
        </w:rPr>
        <w:t xml:space="preserve"> Deployment диаграмм</w:t>
      </w:r>
      <w:bookmarkEnd w:id="43"/>
    </w:p>
    <w:p w14:paraId="2036CEAE" w14:textId="2B102720" w:rsidR="00BB6BF6" w:rsidRPr="00AE02DD" w:rsidRDefault="00AE0B64" w:rsidP="008C65AB">
      <w:pPr>
        <w:pStyle w:val="Heading2"/>
        <w:spacing w:line="276" w:lineRule="auto"/>
      </w:pPr>
      <w:r w:rsidRPr="00AE02DD">
        <w:lastRenderedPageBreak/>
        <w:t xml:space="preserve"> </w:t>
      </w:r>
      <w:bookmarkStart w:id="44" w:name="_Toc218508803"/>
      <w:r w:rsidRPr="00AE02DD">
        <w:t xml:space="preserve">Network </w:t>
      </w:r>
      <w:r w:rsidR="008A6705" w:rsidRPr="00AE02DD">
        <w:t>диаграмм</w:t>
      </w:r>
      <w:bookmarkEnd w:id="44"/>
    </w:p>
    <w:p w14:paraId="20DA89CC" w14:textId="77777777" w:rsidR="00B51FCA" w:rsidRPr="00AE02DD" w:rsidRDefault="00D904D6" w:rsidP="00B51FCA">
      <w:pPr>
        <w:keepNext/>
        <w:spacing w:line="276" w:lineRule="auto"/>
      </w:pPr>
      <w:r w:rsidRPr="00AE02DD">
        <w:rPr>
          <w:noProof/>
        </w:rPr>
        <w:drawing>
          <wp:inline distT="0" distB="0" distL="0" distR="0" wp14:anchorId="15FB75B0" wp14:editId="3B6F2107">
            <wp:extent cx="5601018" cy="3779520"/>
            <wp:effectExtent l="0" t="0" r="0" b="0"/>
            <wp:docPr id="8959191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30786" cy="3799607"/>
                    </a:xfrm>
                    <a:prstGeom prst="rect">
                      <a:avLst/>
                    </a:prstGeom>
                    <a:noFill/>
                    <a:ln>
                      <a:noFill/>
                    </a:ln>
                  </pic:spPr>
                </pic:pic>
              </a:graphicData>
            </a:graphic>
          </wp:inline>
        </w:drawing>
      </w:r>
    </w:p>
    <w:p w14:paraId="46B1C6DF" w14:textId="5327EAC8" w:rsidR="00D904D6" w:rsidRPr="00AE02DD" w:rsidRDefault="00B51FCA" w:rsidP="003263C5">
      <w:pPr>
        <w:pStyle w:val="Caption"/>
        <w:jc w:val="right"/>
        <w:rPr>
          <w:i/>
          <w:iCs/>
        </w:rPr>
      </w:pPr>
      <w:bookmarkStart w:id="45" w:name="_Toc218514112"/>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19</w:t>
      </w:r>
      <w:r w:rsidRPr="00AE02DD">
        <w:rPr>
          <w:i/>
          <w:iCs/>
        </w:rPr>
        <w:fldChar w:fldCharType="end"/>
      </w:r>
      <w:r w:rsidRPr="00AE02DD">
        <w:rPr>
          <w:i/>
          <w:iCs/>
        </w:rPr>
        <w:t xml:space="preserve"> Network диаграмм</w:t>
      </w:r>
      <w:bookmarkEnd w:id="45"/>
    </w:p>
    <w:p w14:paraId="6F0D8290" w14:textId="77777777" w:rsidR="00B51FCA" w:rsidRPr="00AE02DD" w:rsidRDefault="00B51FCA" w:rsidP="00B51FCA"/>
    <w:p w14:paraId="3D665BEE" w14:textId="77777777" w:rsidR="00B51FCA" w:rsidRPr="00AE02DD" w:rsidRDefault="00B51FCA" w:rsidP="00B51FCA"/>
    <w:p w14:paraId="5A588898" w14:textId="77777777" w:rsidR="00B51FCA" w:rsidRPr="00AE02DD" w:rsidRDefault="00B51FCA" w:rsidP="00B51FCA"/>
    <w:p w14:paraId="0469DAC8" w14:textId="77777777" w:rsidR="00B51FCA" w:rsidRPr="00AE02DD" w:rsidRDefault="00B51FCA" w:rsidP="00B51FCA"/>
    <w:p w14:paraId="1153D999" w14:textId="77777777" w:rsidR="00B51FCA" w:rsidRPr="00AE02DD" w:rsidRDefault="00B51FCA" w:rsidP="00B51FCA"/>
    <w:p w14:paraId="2994F343" w14:textId="77777777" w:rsidR="00B51FCA" w:rsidRPr="00AE02DD" w:rsidRDefault="00B51FCA" w:rsidP="00B51FCA"/>
    <w:p w14:paraId="3F493B68" w14:textId="77777777" w:rsidR="00B51FCA" w:rsidRPr="00AE02DD" w:rsidRDefault="00B51FCA" w:rsidP="00B51FCA"/>
    <w:p w14:paraId="7088E7E2" w14:textId="77777777" w:rsidR="00B51FCA" w:rsidRPr="00AE02DD" w:rsidRDefault="00B51FCA" w:rsidP="00B51FCA"/>
    <w:p w14:paraId="34F39FEA" w14:textId="77777777" w:rsidR="00B51FCA" w:rsidRPr="00AE02DD" w:rsidRDefault="00B51FCA" w:rsidP="00B51FCA"/>
    <w:p w14:paraId="27CE5D16" w14:textId="77777777" w:rsidR="00B51FCA" w:rsidRPr="00AE02DD" w:rsidRDefault="00B51FCA" w:rsidP="00B51FCA"/>
    <w:p w14:paraId="50024F0C" w14:textId="77777777" w:rsidR="00B51FCA" w:rsidRPr="00AE02DD" w:rsidRDefault="00B51FCA" w:rsidP="00B51FCA"/>
    <w:p w14:paraId="16EF4FE8" w14:textId="77777777" w:rsidR="00B51FCA" w:rsidRPr="00AE02DD" w:rsidRDefault="00B51FCA" w:rsidP="00B51FCA"/>
    <w:p w14:paraId="549A1E12" w14:textId="1B3A269F" w:rsidR="00D904D6" w:rsidRPr="00AE02DD" w:rsidRDefault="00D904D6" w:rsidP="008C65AB">
      <w:pPr>
        <w:spacing w:line="276" w:lineRule="auto"/>
        <w:rPr>
          <w:lang w:eastAsia="en-AU"/>
        </w:rPr>
      </w:pPr>
    </w:p>
    <w:p w14:paraId="6F6FC180" w14:textId="3230CBF5" w:rsidR="00AE0B64" w:rsidRPr="00AE02DD" w:rsidRDefault="00AE0B64" w:rsidP="008C65AB">
      <w:pPr>
        <w:spacing w:line="276" w:lineRule="auto"/>
        <w:rPr>
          <w:lang w:eastAsia="en-AU"/>
        </w:rPr>
      </w:pPr>
    </w:p>
    <w:p w14:paraId="78C28BB7" w14:textId="77777777" w:rsidR="00FF0DC8" w:rsidRPr="00AE02DD" w:rsidRDefault="00FF0DC8" w:rsidP="008C65AB">
      <w:pPr>
        <w:pStyle w:val="Heading2"/>
        <w:spacing w:line="276" w:lineRule="auto"/>
        <w:sectPr w:rsidR="00FF0DC8" w:rsidRPr="00AE02DD" w:rsidSect="009A2F9B">
          <w:footerReference w:type="default" r:id="rId31"/>
          <w:pgSz w:w="11906" w:h="16838"/>
          <w:pgMar w:top="1418" w:right="851" w:bottom="1418" w:left="1701" w:header="562" w:footer="562" w:gutter="0"/>
          <w:pgNumType w:start="1"/>
          <w:cols w:space="720"/>
          <w:docGrid w:linePitch="326"/>
        </w:sectPr>
      </w:pPr>
    </w:p>
    <w:p w14:paraId="02419FAA" w14:textId="35CCFA6B" w:rsidR="00D904D6" w:rsidRPr="00AE02DD" w:rsidRDefault="00426385" w:rsidP="008C65AB">
      <w:pPr>
        <w:pStyle w:val="Heading2"/>
        <w:spacing w:line="276" w:lineRule="auto"/>
      </w:pPr>
      <w:bookmarkStart w:id="46" w:name="_Toc218508804"/>
      <w:r w:rsidRPr="00AE02DD">
        <w:lastRenderedPageBreak/>
        <w:t>Дэлгэцийн зохиомж:</w:t>
      </w:r>
      <w:bookmarkEnd w:id="46"/>
    </w:p>
    <w:p w14:paraId="042CF258" w14:textId="21D069DE" w:rsidR="00D904D6" w:rsidRPr="00AE02DD" w:rsidRDefault="002B0D67" w:rsidP="00FF0DC8">
      <w:pPr>
        <w:jc w:val="center"/>
      </w:pPr>
      <w:r w:rsidRPr="00AE02DD">
        <w:rPr>
          <w:noProof/>
        </w:rPr>
        <mc:AlternateContent>
          <mc:Choice Requires="wps">
            <w:drawing>
              <wp:anchor distT="0" distB="0" distL="114300" distR="114300" simplePos="0" relativeHeight="251703296" behindDoc="1" locked="0" layoutInCell="1" allowOverlap="1" wp14:anchorId="4B02DCD1" wp14:editId="2F6D099A">
                <wp:simplePos x="0" y="0"/>
                <wp:positionH relativeFrom="margin">
                  <wp:posOffset>0</wp:posOffset>
                </wp:positionH>
                <wp:positionV relativeFrom="paragraph">
                  <wp:posOffset>6184785</wp:posOffset>
                </wp:positionV>
                <wp:extent cx="2548255" cy="635"/>
                <wp:effectExtent l="0" t="0" r="4445" b="0"/>
                <wp:wrapTight wrapText="bothSides">
                  <wp:wrapPolygon edited="0">
                    <wp:start x="0" y="0"/>
                    <wp:lineTo x="0" y="20093"/>
                    <wp:lineTo x="21476" y="20093"/>
                    <wp:lineTo x="21476" y="0"/>
                    <wp:lineTo x="0" y="0"/>
                  </wp:wrapPolygon>
                </wp:wrapTight>
                <wp:docPr id="234465912" name="Text Box 1"/>
                <wp:cNvGraphicFramePr/>
                <a:graphic xmlns:a="http://schemas.openxmlformats.org/drawingml/2006/main">
                  <a:graphicData uri="http://schemas.microsoft.com/office/word/2010/wordprocessingShape">
                    <wps:wsp>
                      <wps:cNvSpPr txBox="1"/>
                      <wps:spPr>
                        <a:xfrm>
                          <a:off x="0" y="0"/>
                          <a:ext cx="2548255" cy="635"/>
                        </a:xfrm>
                        <a:prstGeom prst="rect">
                          <a:avLst/>
                        </a:prstGeom>
                        <a:solidFill>
                          <a:prstClr val="white"/>
                        </a:solidFill>
                        <a:ln>
                          <a:noFill/>
                        </a:ln>
                      </wps:spPr>
                      <wps:txbx>
                        <w:txbxContent>
                          <w:p w14:paraId="6F8D0C4D" w14:textId="2AE3C7BB" w:rsidR="00790B59" w:rsidRPr="00AE02DD" w:rsidRDefault="00790B59" w:rsidP="00790B59">
                            <w:pPr>
                              <w:pStyle w:val="Caption"/>
                              <w:rPr>
                                <w:i/>
                                <w:iCs/>
                              </w:rPr>
                            </w:pPr>
                            <w:bookmarkStart w:id="47" w:name="_Toc218514113"/>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20</w:t>
                            </w:r>
                            <w:r w:rsidRPr="00AE02DD">
                              <w:rPr>
                                <w:i/>
                                <w:iCs/>
                              </w:rPr>
                              <w:fldChar w:fldCharType="end"/>
                            </w:r>
                            <w:r w:rsidRPr="00AE02DD">
                              <w:rPr>
                                <w:i/>
                                <w:iCs/>
                              </w:rPr>
                              <w:t xml:space="preserve"> Login хуудас</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2DCD1" id="_x0000_s1033" type="#_x0000_t202" style="position:absolute;left:0;text-align:left;margin-left:0;margin-top:487pt;width:200.65pt;height:.05pt;z-index:-2516131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T6PGw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" stroked="f">
                <v:textbox style="mso-fit-shape-to-text:t" inset="0,0,0,0">
                  <w:txbxContent>
                    <w:p w14:paraId="6F8D0C4D" w14:textId="2AE3C7BB" w:rsidR="00790B59" w:rsidRPr="00AE02DD" w:rsidRDefault="00790B59" w:rsidP="00790B59">
                      <w:pPr>
                        <w:pStyle w:val="Caption"/>
                        <w:rPr>
                          <w:i/>
                          <w:iCs/>
                        </w:rPr>
                      </w:pPr>
                      <w:bookmarkStart w:id="54" w:name="_Toc218514113"/>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20</w:t>
                      </w:r>
                      <w:r w:rsidRPr="00AE02DD">
                        <w:rPr>
                          <w:i/>
                          <w:iCs/>
                        </w:rPr>
                        <w:fldChar w:fldCharType="end"/>
                      </w:r>
                      <w:r w:rsidRPr="00AE02DD">
                        <w:rPr>
                          <w:i/>
                          <w:iCs/>
                        </w:rPr>
                        <w:t xml:space="preserve"> Login хуудас</w:t>
                      </w:r>
                      <w:bookmarkEnd w:id="54"/>
                    </w:p>
                  </w:txbxContent>
                </v:textbox>
                <w10:wrap type="tight" anchorx="margin"/>
              </v:shape>
            </w:pict>
          </mc:Fallback>
        </mc:AlternateContent>
      </w:r>
      <w:r w:rsidR="00D904D6" w:rsidRPr="00AE02DD">
        <w:t xml:space="preserve">Хэрэглэгч өөрийн бүртгэлтэй </w:t>
      </w:r>
      <w:r w:rsidR="00FF0DC8" w:rsidRPr="00AE02DD">
        <w:t>имэй</w:t>
      </w:r>
      <w:r w:rsidR="00D904D6" w:rsidRPr="00AE02DD">
        <w:t>л нууц үгээрээ нэвтэрнэ.</w:t>
      </w:r>
    </w:p>
    <w:p w14:paraId="7563792F" w14:textId="5E84A590" w:rsidR="00D904D6" w:rsidRPr="00AE02DD" w:rsidRDefault="00D904D6" w:rsidP="00FF0DC8">
      <w:pPr>
        <w:jc w:val="center"/>
        <w:rPr>
          <w:i/>
          <w:iCs/>
        </w:rPr>
      </w:pPr>
      <w:r w:rsidRPr="00AE02DD">
        <w:rPr>
          <w:i/>
          <w:iCs/>
          <w:noProof/>
        </w:rPr>
        <w:drawing>
          <wp:anchor distT="0" distB="0" distL="114300" distR="114300" simplePos="0" relativeHeight="251667456" behindDoc="1" locked="0" layoutInCell="1" allowOverlap="1" wp14:anchorId="2A042D73" wp14:editId="01CAED37">
            <wp:simplePos x="0" y="0"/>
            <wp:positionH relativeFrom="margin">
              <wp:align>left</wp:align>
            </wp:positionH>
            <wp:positionV relativeFrom="paragraph">
              <wp:posOffset>70485</wp:posOffset>
            </wp:positionV>
            <wp:extent cx="2548255" cy="5554980"/>
            <wp:effectExtent l="0" t="0" r="4445" b="7620"/>
            <wp:wrapTight wrapText="bothSides">
              <wp:wrapPolygon edited="0">
                <wp:start x="0" y="0"/>
                <wp:lineTo x="0" y="21556"/>
                <wp:lineTo x="21476" y="21556"/>
                <wp:lineTo x="21476" y="0"/>
                <wp:lineTo x="0" y="0"/>
              </wp:wrapPolygon>
            </wp:wrapTight>
            <wp:docPr id="37500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5934" name=""/>
                    <pic:cNvPicPr/>
                  </pic:nvPicPr>
                  <pic:blipFill>
                    <a:blip r:embed="rId32"/>
                    <a:stretch>
                      <a:fillRect/>
                    </a:stretch>
                  </pic:blipFill>
                  <pic:spPr>
                    <a:xfrm>
                      <a:off x="0" y="0"/>
                      <a:ext cx="2548255" cy="5554980"/>
                    </a:xfrm>
                    <a:prstGeom prst="rect">
                      <a:avLst/>
                    </a:prstGeom>
                  </pic:spPr>
                </pic:pic>
              </a:graphicData>
            </a:graphic>
            <wp14:sizeRelH relativeFrom="margin">
              <wp14:pctWidth>0</wp14:pctWidth>
            </wp14:sizeRelH>
            <wp14:sizeRelV relativeFrom="margin">
              <wp14:pctHeight>0</wp14:pctHeight>
            </wp14:sizeRelV>
          </wp:anchor>
        </w:drawing>
      </w:r>
    </w:p>
    <w:p w14:paraId="5EA39E52" w14:textId="4C387D67" w:rsidR="00BB6BF6" w:rsidRPr="00AE02DD" w:rsidRDefault="00426385" w:rsidP="00D904D6">
      <w:pPr>
        <w:pStyle w:val="Heading2"/>
        <w:numPr>
          <w:ilvl w:val="0"/>
          <w:numId w:val="0"/>
        </w:numPr>
        <w:spacing w:line="276" w:lineRule="auto"/>
        <w:ind w:left="576"/>
      </w:pPr>
      <w:r w:rsidRPr="00AE02DD">
        <w:t xml:space="preserve"> </w:t>
      </w:r>
    </w:p>
    <w:p w14:paraId="4F311FD4" w14:textId="5DADD840" w:rsidR="00D904D6" w:rsidRPr="00AE02DD" w:rsidRDefault="00D904D6" w:rsidP="00D904D6"/>
    <w:p w14:paraId="2AFDEF3C" w14:textId="77777777" w:rsidR="00D904D6" w:rsidRPr="00AE02DD" w:rsidRDefault="00D904D6" w:rsidP="00D904D6"/>
    <w:p w14:paraId="4FD38F9A" w14:textId="0585EDA7" w:rsidR="00D904D6" w:rsidRPr="00AE02DD" w:rsidRDefault="00790B59" w:rsidP="00FF0DC8">
      <w:pPr>
        <w:jc w:val="center"/>
      </w:pPr>
      <w:r w:rsidRPr="00AE02DD">
        <w:rPr>
          <w:noProof/>
        </w:rPr>
        <mc:AlternateContent>
          <mc:Choice Requires="wps">
            <w:drawing>
              <wp:anchor distT="0" distB="0" distL="114300" distR="114300" simplePos="0" relativeHeight="251705344" behindDoc="1" locked="0" layoutInCell="1" allowOverlap="1" wp14:anchorId="405EBD8F" wp14:editId="5FD09196">
                <wp:simplePos x="0" y="0"/>
                <wp:positionH relativeFrom="column">
                  <wp:posOffset>0</wp:posOffset>
                </wp:positionH>
                <wp:positionV relativeFrom="paragraph">
                  <wp:posOffset>6219190</wp:posOffset>
                </wp:positionV>
                <wp:extent cx="2583180" cy="635"/>
                <wp:effectExtent l="0" t="0" r="0" b="0"/>
                <wp:wrapTight wrapText="bothSides">
                  <wp:wrapPolygon edited="0">
                    <wp:start x="0" y="0"/>
                    <wp:lineTo x="0" y="21600"/>
                    <wp:lineTo x="21600" y="21600"/>
                    <wp:lineTo x="21600" y="0"/>
                  </wp:wrapPolygon>
                </wp:wrapTight>
                <wp:docPr id="270263937"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2BF4B0DA" w14:textId="4EEB8E1C" w:rsidR="00790B59" w:rsidRPr="00AE02DD" w:rsidRDefault="00790B59" w:rsidP="00790B59">
                            <w:pPr>
                              <w:pStyle w:val="Caption"/>
                              <w:rPr>
                                <w:i/>
                                <w:iCs/>
                              </w:rPr>
                            </w:pPr>
                            <w:bookmarkStart w:id="48" w:name="_Toc218514114"/>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21</w:t>
                            </w:r>
                            <w:r w:rsidRPr="00AE02DD">
                              <w:rPr>
                                <w:i/>
                                <w:iCs/>
                              </w:rPr>
                              <w:fldChar w:fldCharType="end"/>
                            </w:r>
                            <w:r w:rsidRPr="00AE02DD">
                              <w:rPr>
                                <w:i/>
                                <w:iCs/>
                              </w:rPr>
                              <w:t xml:space="preserve"> Register хуудас</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5EBD8F" id="_x0000_s1034" type="#_x0000_t202" style="position:absolute;left:0;text-align:left;margin-left:0;margin-top:489.7pt;width:203.4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" stroked="f">
                <v:textbox style="mso-fit-shape-to-text:t" inset="0,0,0,0">
                  <w:txbxContent>
                    <w:p w14:paraId="2BF4B0DA" w14:textId="4EEB8E1C" w:rsidR="00790B59" w:rsidRPr="00AE02DD" w:rsidRDefault="00790B59" w:rsidP="00790B59">
                      <w:pPr>
                        <w:pStyle w:val="Caption"/>
                        <w:rPr>
                          <w:i/>
                          <w:iCs/>
                        </w:rPr>
                      </w:pPr>
                      <w:bookmarkStart w:id="56" w:name="_Toc218514114"/>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21</w:t>
                      </w:r>
                      <w:r w:rsidRPr="00AE02DD">
                        <w:rPr>
                          <w:i/>
                          <w:iCs/>
                        </w:rPr>
                        <w:fldChar w:fldCharType="end"/>
                      </w:r>
                      <w:r w:rsidRPr="00AE02DD">
                        <w:rPr>
                          <w:i/>
                          <w:iCs/>
                        </w:rPr>
                        <w:t xml:space="preserve"> Register хуудас</w:t>
                      </w:r>
                      <w:bookmarkEnd w:id="56"/>
                    </w:p>
                  </w:txbxContent>
                </v:textbox>
                <w10:wrap type="tight"/>
              </v:shape>
            </w:pict>
          </mc:Fallback>
        </mc:AlternateContent>
      </w:r>
      <w:r w:rsidR="00FF0DC8" w:rsidRPr="00AE02DD">
        <w:rPr>
          <w:noProof/>
        </w:rPr>
        <w:drawing>
          <wp:anchor distT="0" distB="0" distL="114300" distR="114300" simplePos="0" relativeHeight="251668480" behindDoc="1" locked="0" layoutInCell="1" allowOverlap="1" wp14:anchorId="52CED4A0" wp14:editId="3BDEDFD8">
            <wp:simplePos x="0" y="0"/>
            <wp:positionH relativeFrom="column">
              <wp:align>left</wp:align>
            </wp:positionH>
            <wp:positionV relativeFrom="paragraph">
              <wp:posOffset>563245</wp:posOffset>
            </wp:positionV>
            <wp:extent cx="2583180" cy="5598795"/>
            <wp:effectExtent l="0" t="0" r="7620" b="1905"/>
            <wp:wrapTight wrapText="bothSides">
              <wp:wrapPolygon edited="0">
                <wp:start x="0" y="0"/>
                <wp:lineTo x="0" y="21535"/>
                <wp:lineTo x="21504" y="21535"/>
                <wp:lineTo x="21504" y="0"/>
                <wp:lineTo x="0" y="0"/>
              </wp:wrapPolygon>
            </wp:wrapTight>
            <wp:docPr id="55936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65983" name=""/>
                    <pic:cNvPicPr/>
                  </pic:nvPicPr>
                  <pic:blipFill>
                    <a:blip r:embed="rId33"/>
                    <a:stretch>
                      <a:fillRect/>
                    </a:stretch>
                  </pic:blipFill>
                  <pic:spPr>
                    <a:xfrm>
                      <a:off x="0" y="0"/>
                      <a:ext cx="2583180" cy="5598795"/>
                    </a:xfrm>
                    <a:prstGeom prst="rect">
                      <a:avLst/>
                    </a:prstGeom>
                  </pic:spPr>
                </pic:pic>
              </a:graphicData>
            </a:graphic>
            <wp14:sizeRelH relativeFrom="margin">
              <wp14:pctWidth>0</wp14:pctWidth>
            </wp14:sizeRelH>
            <wp14:sizeRelV relativeFrom="margin">
              <wp14:pctHeight>0</wp14:pctHeight>
            </wp14:sizeRelV>
          </wp:anchor>
        </w:drawing>
      </w:r>
      <w:r w:rsidR="00FF0DC8" w:rsidRPr="00AE02DD">
        <w:t>Хэрэглэгч өөрийн имэйл нууц үгээ оруулан бүртгүүлнэ.</w:t>
      </w:r>
    </w:p>
    <w:p w14:paraId="23550FDE" w14:textId="77777777" w:rsidR="00D904D6" w:rsidRPr="00AE02DD" w:rsidRDefault="00D904D6" w:rsidP="00D904D6"/>
    <w:p w14:paraId="0A0B89CF" w14:textId="5B803D85" w:rsidR="00D904D6" w:rsidRPr="00AE02DD" w:rsidRDefault="00D904D6" w:rsidP="00D904D6"/>
    <w:p w14:paraId="5A76EE01" w14:textId="77777777" w:rsidR="00FF0DC8" w:rsidRPr="00AE02DD" w:rsidRDefault="00FF0DC8" w:rsidP="00D904D6">
      <w:pPr>
        <w:sectPr w:rsidR="00FF0DC8" w:rsidRPr="00AE02DD" w:rsidSect="001C75C8">
          <w:type w:val="continuous"/>
          <w:pgSz w:w="11906" w:h="16838"/>
          <w:pgMar w:top="1418" w:right="851" w:bottom="1418" w:left="1701" w:header="562" w:footer="562" w:gutter="0"/>
          <w:cols w:num="2" w:space="720"/>
          <w:docGrid w:linePitch="326"/>
        </w:sectPr>
      </w:pPr>
    </w:p>
    <w:p w14:paraId="13672039" w14:textId="2E5BE9B8" w:rsidR="00D904D6" w:rsidRPr="00AE02DD" w:rsidRDefault="00D904D6" w:rsidP="00D904D6"/>
    <w:p w14:paraId="7C21172D" w14:textId="77777777" w:rsidR="00FF0DC8" w:rsidRPr="00AE02DD" w:rsidRDefault="00FF0DC8" w:rsidP="00D904D6"/>
    <w:p w14:paraId="6A5020CC" w14:textId="77777777" w:rsidR="00FF0DC8" w:rsidRPr="00AE02DD" w:rsidRDefault="00FF0DC8" w:rsidP="00D904D6"/>
    <w:p w14:paraId="70F42650" w14:textId="77777777" w:rsidR="00FF0DC8" w:rsidRPr="00AE02DD" w:rsidRDefault="00FF0DC8" w:rsidP="00D904D6"/>
    <w:p w14:paraId="21E4C121" w14:textId="77777777" w:rsidR="00FF0DC8" w:rsidRPr="00AE02DD" w:rsidRDefault="00FF0DC8" w:rsidP="00D904D6">
      <w:pPr>
        <w:sectPr w:rsidR="00FF0DC8" w:rsidRPr="00AE02DD" w:rsidSect="001C75C8">
          <w:type w:val="continuous"/>
          <w:pgSz w:w="11906" w:h="16838"/>
          <w:pgMar w:top="1418" w:right="851" w:bottom="1418" w:left="1701" w:header="562" w:footer="562" w:gutter="0"/>
          <w:cols w:space="720"/>
          <w:docGrid w:linePitch="326"/>
        </w:sectPr>
      </w:pPr>
    </w:p>
    <w:p w14:paraId="2BD5D206" w14:textId="35ED9478" w:rsidR="00FF0DC8" w:rsidRPr="00AE02DD" w:rsidRDefault="00FF0DC8" w:rsidP="00FF0DC8">
      <w:pPr>
        <w:jc w:val="center"/>
      </w:pPr>
    </w:p>
    <w:p w14:paraId="6E42D1DF" w14:textId="0E3A0BF5" w:rsidR="00FF0DC8" w:rsidRPr="00AE02DD" w:rsidRDefault="00FF0DC8" w:rsidP="00FF0DC8">
      <w:pPr>
        <w:jc w:val="center"/>
      </w:pPr>
      <w:r w:rsidRPr="00AE02DD">
        <w:t>Хэрэглэгчдийн оруулсан Public тохиргоотой блог ууд  харагдана.</w:t>
      </w:r>
    </w:p>
    <w:p w14:paraId="3066D80B" w14:textId="598B6192" w:rsidR="00FF0DC8" w:rsidRPr="00AE02DD" w:rsidRDefault="00137D38" w:rsidP="00137D38">
      <w:pPr>
        <w:rPr>
          <w:i/>
          <w:iCs/>
        </w:rPr>
      </w:pPr>
      <w:r w:rsidRPr="00AE02DD">
        <w:rPr>
          <w:noProof/>
        </w:rPr>
        <mc:AlternateContent>
          <mc:Choice Requires="wps">
            <w:drawing>
              <wp:anchor distT="0" distB="0" distL="114300" distR="114300" simplePos="0" relativeHeight="251699200" behindDoc="1" locked="0" layoutInCell="1" allowOverlap="1" wp14:anchorId="45423F2C" wp14:editId="4FAF1A8F">
                <wp:simplePos x="0" y="0"/>
                <wp:positionH relativeFrom="column">
                  <wp:posOffset>0</wp:posOffset>
                </wp:positionH>
                <wp:positionV relativeFrom="paragraph">
                  <wp:posOffset>5874385</wp:posOffset>
                </wp:positionV>
                <wp:extent cx="2676525" cy="635"/>
                <wp:effectExtent l="0" t="0" r="0" b="0"/>
                <wp:wrapTight wrapText="bothSides">
                  <wp:wrapPolygon edited="0">
                    <wp:start x="0" y="0"/>
                    <wp:lineTo x="0" y="21600"/>
                    <wp:lineTo x="21600" y="21600"/>
                    <wp:lineTo x="21600" y="0"/>
                  </wp:wrapPolygon>
                </wp:wrapTight>
                <wp:docPr id="160837847" name="Text Box 1"/>
                <wp:cNvGraphicFramePr/>
                <a:graphic xmlns:a="http://schemas.openxmlformats.org/drawingml/2006/main">
                  <a:graphicData uri="http://schemas.microsoft.com/office/word/2010/wordprocessingShape">
                    <wps:wsp>
                      <wps:cNvSpPr txBox="1"/>
                      <wps:spPr>
                        <a:xfrm>
                          <a:off x="0" y="0"/>
                          <a:ext cx="2676525" cy="635"/>
                        </a:xfrm>
                        <a:prstGeom prst="rect">
                          <a:avLst/>
                        </a:prstGeom>
                        <a:solidFill>
                          <a:prstClr val="white"/>
                        </a:solidFill>
                        <a:ln>
                          <a:noFill/>
                        </a:ln>
                      </wps:spPr>
                      <wps:txbx>
                        <w:txbxContent>
                          <w:p w14:paraId="569A5B8B" w14:textId="7139411F" w:rsidR="00137D38" w:rsidRPr="00AE02DD" w:rsidRDefault="00137D38" w:rsidP="00137D38">
                            <w:pPr>
                              <w:pStyle w:val="Caption"/>
                              <w:rPr>
                                <w:i/>
                                <w:iCs/>
                              </w:rPr>
                            </w:pPr>
                            <w:bookmarkStart w:id="49" w:name="_Toc218514115"/>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22</w:t>
                            </w:r>
                            <w:r w:rsidRPr="00AE02DD">
                              <w:rPr>
                                <w:i/>
                                <w:iCs/>
                              </w:rPr>
                              <w:fldChar w:fldCharType="end"/>
                            </w:r>
                            <w:r w:rsidRPr="00AE02DD">
                              <w:rPr>
                                <w:i/>
                                <w:iCs/>
                              </w:rPr>
                              <w:t xml:space="preserve"> Home хуудас</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423F2C" id="_x0000_s1035" type="#_x0000_t202" style="position:absolute;left:0;text-align:left;margin-left:0;margin-top:462.55pt;width:210.7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h7DGgIAAD8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" stroked="f">
                <v:textbox style="mso-fit-shape-to-text:t" inset="0,0,0,0">
                  <w:txbxContent>
                    <w:p w14:paraId="569A5B8B" w14:textId="7139411F" w:rsidR="00137D38" w:rsidRPr="00AE02DD" w:rsidRDefault="00137D38" w:rsidP="00137D38">
                      <w:pPr>
                        <w:pStyle w:val="Caption"/>
                        <w:rPr>
                          <w:i/>
                          <w:iCs/>
                        </w:rPr>
                      </w:pPr>
                      <w:bookmarkStart w:id="58" w:name="_Toc218514115"/>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22</w:t>
                      </w:r>
                      <w:r w:rsidRPr="00AE02DD">
                        <w:rPr>
                          <w:i/>
                          <w:iCs/>
                        </w:rPr>
                        <w:fldChar w:fldCharType="end"/>
                      </w:r>
                      <w:r w:rsidRPr="00AE02DD">
                        <w:rPr>
                          <w:i/>
                          <w:iCs/>
                        </w:rPr>
                        <w:t xml:space="preserve"> Home хуудас</w:t>
                      </w:r>
                      <w:bookmarkEnd w:id="58"/>
                    </w:p>
                  </w:txbxContent>
                </v:textbox>
                <w10:wrap type="tight"/>
              </v:shape>
            </w:pict>
          </mc:Fallback>
        </mc:AlternateContent>
      </w:r>
      <w:r w:rsidR="00FF0DC8" w:rsidRPr="00AE02DD">
        <w:rPr>
          <w:i/>
          <w:iCs/>
          <w:noProof/>
        </w:rPr>
        <w:drawing>
          <wp:anchor distT="0" distB="0" distL="114300" distR="114300" simplePos="0" relativeHeight="251669504" behindDoc="1" locked="0" layoutInCell="1" allowOverlap="1" wp14:anchorId="355DEBC1" wp14:editId="484CF389">
            <wp:simplePos x="0" y="0"/>
            <wp:positionH relativeFrom="margin">
              <wp:align>left</wp:align>
            </wp:positionH>
            <wp:positionV relativeFrom="paragraph">
              <wp:posOffset>10795</wp:posOffset>
            </wp:positionV>
            <wp:extent cx="2676525" cy="5806440"/>
            <wp:effectExtent l="0" t="0" r="9525" b="3810"/>
            <wp:wrapTight wrapText="bothSides">
              <wp:wrapPolygon edited="0">
                <wp:start x="0" y="0"/>
                <wp:lineTo x="0" y="21543"/>
                <wp:lineTo x="21523" y="21543"/>
                <wp:lineTo x="21523" y="0"/>
                <wp:lineTo x="0" y="0"/>
              </wp:wrapPolygon>
            </wp:wrapTight>
            <wp:docPr id="16641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5082" name=""/>
                    <pic:cNvPicPr/>
                  </pic:nvPicPr>
                  <pic:blipFill>
                    <a:blip r:embed="rId34"/>
                    <a:stretch>
                      <a:fillRect/>
                    </a:stretch>
                  </pic:blipFill>
                  <pic:spPr>
                    <a:xfrm>
                      <a:off x="0" y="0"/>
                      <a:ext cx="2676525" cy="5806440"/>
                    </a:xfrm>
                    <a:prstGeom prst="rect">
                      <a:avLst/>
                    </a:prstGeom>
                  </pic:spPr>
                </pic:pic>
              </a:graphicData>
            </a:graphic>
            <wp14:sizeRelH relativeFrom="margin">
              <wp14:pctWidth>0</wp14:pctWidth>
            </wp14:sizeRelH>
            <wp14:sizeRelV relativeFrom="margin">
              <wp14:pctHeight>0</wp14:pctHeight>
            </wp14:sizeRelV>
          </wp:anchor>
        </w:drawing>
      </w:r>
    </w:p>
    <w:p w14:paraId="292CE4D3" w14:textId="69172D41" w:rsidR="00FF0DC8" w:rsidRPr="00AE02DD" w:rsidRDefault="00FF0DC8" w:rsidP="00D904D6"/>
    <w:p w14:paraId="280F166E" w14:textId="455726CC" w:rsidR="00FF0DC8" w:rsidRPr="00AE02DD" w:rsidRDefault="00FF0DC8" w:rsidP="00D904D6"/>
    <w:p w14:paraId="4F513F1C" w14:textId="33310288" w:rsidR="00FF0DC8" w:rsidRPr="00AE02DD" w:rsidRDefault="00FF0DC8" w:rsidP="00D904D6"/>
    <w:p w14:paraId="173F12A5" w14:textId="77777777" w:rsidR="00FF0DC8" w:rsidRPr="00AE02DD" w:rsidRDefault="00FF0DC8" w:rsidP="00D904D6"/>
    <w:p w14:paraId="1E7D7CF8" w14:textId="77777777" w:rsidR="00FF0DC8" w:rsidRPr="00AE02DD" w:rsidRDefault="00FF0DC8" w:rsidP="00D904D6"/>
    <w:p w14:paraId="0312F269" w14:textId="3910E84E" w:rsidR="00FF0DC8" w:rsidRPr="00AE02DD" w:rsidRDefault="00FF0DC8" w:rsidP="00D904D6"/>
    <w:p w14:paraId="75FFBCEF" w14:textId="28D3B4DE" w:rsidR="009A4ED0" w:rsidRPr="00AE02DD" w:rsidRDefault="00137D38" w:rsidP="00D904D6">
      <w:r w:rsidRPr="00AE02DD">
        <w:rPr>
          <w:noProof/>
        </w:rPr>
        <mc:AlternateContent>
          <mc:Choice Requires="wps">
            <w:drawing>
              <wp:anchor distT="0" distB="0" distL="114300" distR="114300" simplePos="0" relativeHeight="251701248" behindDoc="1" locked="0" layoutInCell="1" allowOverlap="1" wp14:anchorId="08358490" wp14:editId="3872C27D">
                <wp:simplePos x="0" y="0"/>
                <wp:positionH relativeFrom="column">
                  <wp:posOffset>-46355</wp:posOffset>
                </wp:positionH>
                <wp:positionV relativeFrom="paragraph">
                  <wp:posOffset>6448425</wp:posOffset>
                </wp:positionV>
                <wp:extent cx="2659380" cy="635"/>
                <wp:effectExtent l="0" t="0" r="0" b="0"/>
                <wp:wrapTight wrapText="bothSides">
                  <wp:wrapPolygon edited="0">
                    <wp:start x="0" y="0"/>
                    <wp:lineTo x="0" y="21600"/>
                    <wp:lineTo x="21600" y="21600"/>
                    <wp:lineTo x="21600" y="0"/>
                  </wp:wrapPolygon>
                </wp:wrapTight>
                <wp:docPr id="490931511" name="Text Box 1"/>
                <wp:cNvGraphicFramePr/>
                <a:graphic xmlns:a="http://schemas.openxmlformats.org/drawingml/2006/main">
                  <a:graphicData uri="http://schemas.microsoft.com/office/word/2010/wordprocessingShape">
                    <wps:wsp>
                      <wps:cNvSpPr txBox="1"/>
                      <wps:spPr>
                        <a:xfrm>
                          <a:off x="0" y="0"/>
                          <a:ext cx="2659380" cy="635"/>
                        </a:xfrm>
                        <a:prstGeom prst="rect">
                          <a:avLst/>
                        </a:prstGeom>
                        <a:solidFill>
                          <a:prstClr val="white"/>
                        </a:solidFill>
                        <a:ln>
                          <a:noFill/>
                        </a:ln>
                      </wps:spPr>
                      <wps:txbx>
                        <w:txbxContent>
                          <w:p w14:paraId="3F00C302" w14:textId="5FD435F1" w:rsidR="00137D38" w:rsidRPr="00AE02DD" w:rsidRDefault="00137D38" w:rsidP="00137D38">
                            <w:pPr>
                              <w:pStyle w:val="Caption"/>
                              <w:rPr>
                                <w:i/>
                                <w:iCs/>
                              </w:rPr>
                            </w:pPr>
                            <w:bookmarkStart w:id="50" w:name="_Toc218514116"/>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23</w:t>
                            </w:r>
                            <w:r w:rsidRPr="00AE02DD">
                              <w:rPr>
                                <w:i/>
                                <w:iCs/>
                              </w:rPr>
                              <w:fldChar w:fldCharType="end"/>
                            </w:r>
                            <w:r w:rsidRPr="00AE02DD">
                              <w:rPr>
                                <w:i/>
                                <w:iCs/>
                              </w:rPr>
                              <w:t xml:space="preserve"> User profile хуудас</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358490" id="_x0000_s1036" type="#_x0000_t202" style="position:absolute;left:0;text-align:left;margin-left:-3.65pt;margin-top:507.75pt;width:209.4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" stroked="f">
                <v:textbox style="mso-fit-shape-to-text:t" inset="0,0,0,0">
                  <w:txbxContent>
                    <w:p w14:paraId="3F00C302" w14:textId="5FD435F1" w:rsidR="00137D38" w:rsidRPr="00AE02DD" w:rsidRDefault="00137D38" w:rsidP="00137D38">
                      <w:pPr>
                        <w:pStyle w:val="Caption"/>
                        <w:rPr>
                          <w:i/>
                          <w:iCs/>
                        </w:rPr>
                      </w:pPr>
                      <w:bookmarkStart w:id="60" w:name="_Toc218514116"/>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23</w:t>
                      </w:r>
                      <w:r w:rsidRPr="00AE02DD">
                        <w:rPr>
                          <w:i/>
                          <w:iCs/>
                        </w:rPr>
                        <w:fldChar w:fldCharType="end"/>
                      </w:r>
                      <w:r w:rsidRPr="00AE02DD">
                        <w:rPr>
                          <w:i/>
                          <w:iCs/>
                        </w:rPr>
                        <w:t xml:space="preserve"> User profile хуудас</w:t>
                      </w:r>
                      <w:bookmarkEnd w:id="60"/>
                    </w:p>
                  </w:txbxContent>
                </v:textbox>
                <w10:wrap type="tight"/>
              </v:shape>
            </w:pict>
          </mc:Fallback>
        </mc:AlternateContent>
      </w:r>
      <w:r w:rsidRPr="00AE02DD">
        <w:rPr>
          <w:noProof/>
        </w:rPr>
        <w:drawing>
          <wp:anchor distT="0" distB="0" distL="114300" distR="114300" simplePos="0" relativeHeight="251670528" behindDoc="1" locked="0" layoutInCell="1" allowOverlap="1" wp14:anchorId="4748621B" wp14:editId="61A5C7EE">
            <wp:simplePos x="0" y="0"/>
            <wp:positionH relativeFrom="column">
              <wp:posOffset>-11430</wp:posOffset>
            </wp:positionH>
            <wp:positionV relativeFrom="paragraph">
              <wp:posOffset>499110</wp:posOffset>
            </wp:positionV>
            <wp:extent cx="2700655" cy="5840730"/>
            <wp:effectExtent l="0" t="0" r="4445" b="7620"/>
            <wp:wrapTight wrapText="bothSides">
              <wp:wrapPolygon edited="0">
                <wp:start x="0" y="0"/>
                <wp:lineTo x="0" y="21558"/>
                <wp:lineTo x="21483" y="21558"/>
                <wp:lineTo x="21483" y="0"/>
                <wp:lineTo x="0" y="0"/>
              </wp:wrapPolygon>
            </wp:wrapTight>
            <wp:docPr id="9160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33614" name=""/>
                    <pic:cNvPicPr/>
                  </pic:nvPicPr>
                  <pic:blipFill>
                    <a:blip r:embed="rId35"/>
                    <a:stretch>
                      <a:fillRect/>
                    </a:stretch>
                  </pic:blipFill>
                  <pic:spPr>
                    <a:xfrm>
                      <a:off x="0" y="0"/>
                      <a:ext cx="2700655" cy="5840730"/>
                    </a:xfrm>
                    <a:prstGeom prst="rect">
                      <a:avLst/>
                    </a:prstGeom>
                  </pic:spPr>
                </pic:pic>
              </a:graphicData>
            </a:graphic>
            <wp14:sizeRelH relativeFrom="margin">
              <wp14:pctWidth>0</wp14:pctWidth>
            </wp14:sizeRelH>
            <wp14:sizeRelV relativeFrom="margin">
              <wp14:pctHeight>0</wp14:pctHeight>
            </wp14:sizeRelV>
          </wp:anchor>
        </w:drawing>
      </w:r>
      <w:r w:rsidR="009A4ED0" w:rsidRPr="00AE02DD">
        <w:t>Бусад хэрэглэгчийн profile хуудас болон блог ууд харагдана.</w:t>
      </w:r>
    </w:p>
    <w:p w14:paraId="43C25C9A" w14:textId="77777777" w:rsidR="00FF0DC8" w:rsidRPr="00AE02DD" w:rsidRDefault="00FF0DC8" w:rsidP="00D904D6"/>
    <w:p w14:paraId="22901E52" w14:textId="65F915FF" w:rsidR="00FF0DC8" w:rsidRPr="00AE02DD" w:rsidRDefault="00FF0DC8" w:rsidP="00D904D6"/>
    <w:p w14:paraId="18FFE016" w14:textId="77777777" w:rsidR="00FF0DC8" w:rsidRPr="00AE02DD" w:rsidRDefault="00FF0DC8" w:rsidP="00D904D6"/>
    <w:p w14:paraId="7B5C95C0" w14:textId="77777777" w:rsidR="00FF0DC8" w:rsidRPr="00AE02DD" w:rsidRDefault="00FF0DC8" w:rsidP="00D904D6"/>
    <w:p w14:paraId="0D1D12AA" w14:textId="77777777" w:rsidR="00FF0DC8" w:rsidRPr="00AE02DD" w:rsidRDefault="00FF0DC8" w:rsidP="00D904D6"/>
    <w:p w14:paraId="53C4DEB3" w14:textId="77777777" w:rsidR="00FF0DC8" w:rsidRPr="00AE02DD" w:rsidRDefault="00FF0DC8" w:rsidP="00D904D6"/>
    <w:p w14:paraId="1CD1323A" w14:textId="77777777" w:rsidR="00FF0DC8" w:rsidRPr="00AE02DD" w:rsidRDefault="00FF0DC8" w:rsidP="00D904D6"/>
    <w:p w14:paraId="471356DF" w14:textId="77777777" w:rsidR="003110B5" w:rsidRPr="00AE02DD" w:rsidRDefault="003110B5" w:rsidP="003110B5">
      <w:pPr>
        <w:jc w:val="center"/>
      </w:pPr>
    </w:p>
    <w:p w14:paraId="0084700B" w14:textId="624462E6" w:rsidR="00FF0DC8" w:rsidRPr="00AE02DD" w:rsidRDefault="00137D38" w:rsidP="003110B5">
      <w:pPr>
        <w:jc w:val="center"/>
      </w:pPr>
      <w:r w:rsidRPr="00AE02DD">
        <w:rPr>
          <w:noProof/>
        </w:rPr>
        <mc:AlternateContent>
          <mc:Choice Requires="wps">
            <w:drawing>
              <wp:anchor distT="0" distB="0" distL="114300" distR="114300" simplePos="0" relativeHeight="251697152" behindDoc="1" locked="0" layoutInCell="1" allowOverlap="1" wp14:anchorId="7492F9DA" wp14:editId="6DA4E742">
                <wp:simplePos x="0" y="0"/>
                <wp:positionH relativeFrom="column">
                  <wp:posOffset>0</wp:posOffset>
                </wp:positionH>
                <wp:positionV relativeFrom="paragraph">
                  <wp:posOffset>6540500</wp:posOffset>
                </wp:positionV>
                <wp:extent cx="2741295" cy="635"/>
                <wp:effectExtent l="0" t="0" r="0" b="0"/>
                <wp:wrapTight wrapText="bothSides">
                  <wp:wrapPolygon edited="0">
                    <wp:start x="0" y="0"/>
                    <wp:lineTo x="0" y="21600"/>
                    <wp:lineTo x="21600" y="21600"/>
                    <wp:lineTo x="21600" y="0"/>
                  </wp:wrapPolygon>
                </wp:wrapTight>
                <wp:docPr id="1626609139"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0819FD91" w14:textId="1079F429" w:rsidR="00137D38" w:rsidRPr="00AE02DD" w:rsidRDefault="00137D38" w:rsidP="00137D38">
                            <w:pPr>
                              <w:pStyle w:val="Caption"/>
                              <w:rPr>
                                <w:i/>
                                <w:iCs/>
                              </w:rPr>
                            </w:pPr>
                            <w:bookmarkStart w:id="51" w:name="_Toc218514117"/>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24</w:t>
                            </w:r>
                            <w:r w:rsidRPr="00AE02DD">
                              <w:rPr>
                                <w:i/>
                                <w:iCs/>
                              </w:rPr>
                              <w:fldChar w:fldCharType="end"/>
                            </w:r>
                            <w:r w:rsidRPr="00AE02DD">
                              <w:rPr>
                                <w:i/>
                                <w:iCs/>
                              </w:rPr>
                              <w:t xml:space="preserve"> Travel Goal хуудас</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2F9DA" id="_x0000_s1037" type="#_x0000_t202" style="position:absolute;left:0;text-align:left;margin-left:0;margin-top:515pt;width:215.85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G70GgIAAEAEAAAOAAAAZHJzL2Uyb0RvYy54bWysU8Fu2zAMvQ/YPwi6L06yt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" stroked="f">
                <v:textbox style="mso-fit-shape-to-text:t" inset="0,0,0,0">
                  <w:txbxContent>
                    <w:p w14:paraId="0819FD91" w14:textId="1079F429" w:rsidR="00137D38" w:rsidRPr="00AE02DD" w:rsidRDefault="00137D38" w:rsidP="00137D38">
                      <w:pPr>
                        <w:pStyle w:val="Caption"/>
                        <w:rPr>
                          <w:i/>
                          <w:iCs/>
                        </w:rPr>
                      </w:pPr>
                      <w:bookmarkStart w:id="62" w:name="_Toc218514117"/>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24</w:t>
                      </w:r>
                      <w:r w:rsidRPr="00AE02DD">
                        <w:rPr>
                          <w:i/>
                          <w:iCs/>
                        </w:rPr>
                        <w:fldChar w:fldCharType="end"/>
                      </w:r>
                      <w:r w:rsidRPr="00AE02DD">
                        <w:rPr>
                          <w:i/>
                          <w:iCs/>
                        </w:rPr>
                        <w:t xml:space="preserve"> Travel Goal хуудас</w:t>
                      </w:r>
                      <w:bookmarkEnd w:id="62"/>
                    </w:p>
                  </w:txbxContent>
                </v:textbox>
                <w10:wrap type="tight"/>
              </v:shape>
            </w:pict>
          </mc:Fallback>
        </mc:AlternateContent>
      </w:r>
      <w:r w:rsidR="003110B5" w:rsidRPr="00AE02DD">
        <w:rPr>
          <w:noProof/>
        </w:rPr>
        <w:drawing>
          <wp:anchor distT="0" distB="0" distL="114300" distR="114300" simplePos="0" relativeHeight="251671552" behindDoc="1" locked="0" layoutInCell="1" allowOverlap="1" wp14:anchorId="173D6609" wp14:editId="0EBBD5A9">
            <wp:simplePos x="0" y="0"/>
            <wp:positionH relativeFrom="margin">
              <wp:align>left</wp:align>
            </wp:positionH>
            <wp:positionV relativeFrom="paragraph">
              <wp:posOffset>574040</wp:posOffset>
            </wp:positionV>
            <wp:extent cx="2741295" cy="5909310"/>
            <wp:effectExtent l="0" t="0" r="1905" b="0"/>
            <wp:wrapTight wrapText="bothSides">
              <wp:wrapPolygon edited="0">
                <wp:start x="0" y="0"/>
                <wp:lineTo x="0" y="21516"/>
                <wp:lineTo x="21465" y="21516"/>
                <wp:lineTo x="21465" y="0"/>
                <wp:lineTo x="0" y="0"/>
              </wp:wrapPolygon>
            </wp:wrapTight>
            <wp:docPr id="98480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3977" name=""/>
                    <pic:cNvPicPr/>
                  </pic:nvPicPr>
                  <pic:blipFill>
                    <a:blip r:embed="rId36"/>
                    <a:stretch>
                      <a:fillRect/>
                    </a:stretch>
                  </pic:blipFill>
                  <pic:spPr>
                    <a:xfrm>
                      <a:off x="0" y="0"/>
                      <a:ext cx="2741295" cy="5909310"/>
                    </a:xfrm>
                    <a:prstGeom prst="rect">
                      <a:avLst/>
                    </a:prstGeom>
                  </pic:spPr>
                </pic:pic>
              </a:graphicData>
            </a:graphic>
          </wp:anchor>
        </w:drawing>
      </w:r>
      <w:r w:rsidR="003110B5" w:rsidRPr="00AE02DD">
        <w:t>Хэрэглэгчийн аяллын зорилгын жагсаалт харагдана.</w:t>
      </w:r>
    </w:p>
    <w:p w14:paraId="0751EC4D" w14:textId="630060BD" w:rsidR="00ED5FF8" w:rsidRPr="00AE02DD" w:rsidRDefault="00ED5FF8" w:rsidP="00D904D6"/>
    <w:p w14:paraId="58693AE4" w14:textId="33C8CE87" w:rsidR="00ED5FF8" w:rsidRPr="00AE02DD" w:rsidRDefault="00ED5FF8" w:rsidP="00D904D6"/>
    <w:p w14:paraId="57F29C65" w14:textId="40F539BE" w:rsidR="00ED5FF8" w:rsidRPr="00AE02DD" w:rsidRDefault="00ED5FF8" w:rsidP="00D904D6"/>
    <w:p w14:paraId="29A4435B" w14:textId="77777777" w:rsidR="00ED5FF8" w:rsidRPr="00AE02DD" w:rsidRDefault="00ED5FF8" w:rsidP="00D904D6"/>
    <w:p w14:paraId="55DCB947" w14:textId="77777777" w:rsidR="00ED5FF8" w:rsidRPr="00AE02DD" w:rsidRDefault="00ED5FF8" w:rsidP="00D904D6"/>
    <w:p w14:paraId="580920E6" w14:textId="77777777" w:rsidR="00ED5FF8" w:rsidRPr="00AE02DD" w:rsidRDefault="00ED5FF8" w:rsidP="00D904D6"/>
    <w:p w14:paraId="3D72BD7C" w14:textId="77777777" w:rsidR="00ED5FF8" w:rsidRPr="00AE02DD" w:rsidRDefault="00ED5FF8" w:rsidP="00D904D6"/>
    <w:p w14:paraId="5E7C3271" w14:textId="5013CC50" w:rsidR="00ED5FF8" w:rsidRPr="00AE02DD" w:rsidRDefault="00AC2C03" w:rsidP="00137D38">
      <w:r w:rsidRPr="00AE02DD">
        <w:t>Хэрэглэгч аяллын зорилгоо нэм</w:t>
      </w:r>
      <w:r w:rsidR="005D7719" w:rsidRPr="00AE02DD">
        <w:t>нэ.</w:t>
      </w:r>
    </w:p>
    <w:p w14:paraId="11A1C989" w14:textId="2292002A" w:rsidR="00ED5FF8" w:rsidRPr="00AE02DD" w:rsidRDefault="00137D38" w:rsidP="00D904D6">
      <w:r w:rsidRPr="00AE02DD">
        <w:rPr>
          <w:noProof/>
        </w:rPr>
        <mc:AlternateContent>
          <mc:Choice Requires="wps">
            <w:drawing>
              <wp:anchor distT="0" distB="0" distL="114300" distR="114300" simplePos="0" relativeHeight="251695104" behindDoc="1" locked="0" layoutInCell="1" allowOverlap="1" wp14:anchorId="35E9DC14" wp14:editId="5BF4F858">
                <wp:simplePos x="0" y="0"/>
                <wp:positionH relativeFrom="column">
                  <wp:posOffset>-85321</wp:posOffset>
                </wp:positionH>
                <wp:positionV relativeFrom="paragraph">
                  <wp:posOffset>6301625</wp:posOffset>
                </wp:positionV>
                <wp:extent cx="2741295" cy="635"/>
                <wp:effectExtent l="0" t="0" r="0" b="0"/>
                <wp:wrapTight wrapText="bothSides">
                  <wp:wrapPolygon edited="0">
                    <wp:start x="0" y="0"/>
                    <wp:lineTo x="0" y="21600"/>
                    <wp:lineTo x="21600" y="21600"/>
                    <wp:lineTo x="21600" y="0"/>
                  </wp:wrapPolygon>
                </wp:wrapTight>
                <wp:docPr id="864495461"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13B586A6" w14:textId="40596D32" w:rsidR="00137D38" w:rsidRPr="00AE02DD" w:rsidRDefault="00137D38" w:rsidP="00137D38">
                            <w:pPr>
                              <w:pStyle w:val="Caption"/>
                              <w:rPr>
                                <w:i/>
                                <w:iCs/>
                              </w:rPr>
                            </w:pPr>
                            <w:bookmarkStart w:id="52" w:name="_Toc218514118"/>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25</w:t>
                            </w:r>
                            <w:r w:rsidRPr="00AE02DD">
                              <w:rPr>
                                <w:i/>
                                <w:iCs/>
                              </w:rPr>
                              <w:fldChar w:fldCharType="end"/>
                            </w:r>
                            <w:r w:rsidRPr="00AE02DD">
                              <w:rPr>
                                <w:i/>
                                <w:iCs/>
                              </w:rPr>
                              <w:t xml:space="preserve"> Add trip хуудас</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9DC14" id="_x0000_s1038" type="#_x0000_t202" style="position:absolute;left:0;text-align:left;margin-left:-6.7pt;margin-top:496.2pt;width:215.85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AObGwIAAEAEAAAOAAAAZHJzL2Uyb0RvYy54bWysU8Fu2zAMvQ/YPwi6L06yt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" stroked="f">
                <v:textbox style="mso-fit-shape-to-text:t" inset="0,0,0,0">
                  <w:txbxContent>
                    <w:p w14:paraId="13B586A6" w14:textId="40596D32" w:rsidR="00137D38" w:rsidRPr="00AE02DD" w:rsidRDefault="00137D38" w:rsidP="00137D38">
                      <w:pPr>
                        <w:pStyle w:val="Caption"/>
                        <w:rPr>
                          <w:i/>
                          <w:iCs/>
                        </w:rPr>
                      </w:pPr>
                      <w:bookmarkStart w:id="64" w:name="_Toc218514118"/>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25</w:t>
                      </w:r>
                      <w:r w:rsidRPr="00AE02DD">
                        <w:rPr>
                          <w:i/>
                          <w:iCs/>
                        </w:rPr>
                        <w:fldChar w:fldCharType="end"/>
                      </w:r>
                      <w:r w:rsidRPr="00AE02DD">
                        <w:rPr>
                          <w:i/>
                          <w:iCs/>
                        </w:rPr>
                        <w:t xml:space="preserve"> Add trip хуудас</w:t>
                      </w:r>
                      <w:bookmarkEnd w:id="64"/>
                    </w:p>
                  </w:txbxContent>
                </v:textbox>
                <w10:wrap type="tight"/>
              </v:shape>
            </w:pict>
          </mc:Fallback>
        </mc:AlternateContent>
      </w:r>
      <w:r w:rsidRPr="00AE02DD">
        <w:rPr>
          <w:noProof/>
        </w:rPr>
        <w:drawing>
          <wp:anchor distT="0" distB="0" distL="114300" distR="114300" simplePos="0" relativeHeight="251672576" behindDoc="1" locked="0" layoutInCell="1" allowOverlap="1" wp14:anchorId="65B5BAAB" wp14:editId="3D33479F">
            <wp:simplePos x="0" y="0"/>
            <wp:positionH relativeFrom="column">
              <wp:posOffset>-64770</wp:posOffset>
            </wp:positionH>
            <wp:positionV relativeFrom="paragraph">
              <wp:posOffset>273108</wp:posOffset>
            </wp:positionV>
            <wp:extent cx="2741295" cy="5977890"/>
            <wp:effectExtent l="0" t="0" r="1905" b="3810"/>
            <wp:wrapTight wrapText="bothSides">
              <wp:wrapPolygon edited="0">
                <wp:start x="0" y="0"/>
                <wp:lineTo x="0" y="21545"/>
                <wp:lineTo x="21465" y="21545"/>
                <wp:lineTo x="21465" y="0"/>
                <wp:lineTo x="0" y="0"/>
              </wp:wrapPolygon>
            </wp:wrapTight>
            <wp:docPr id="37898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4178" name=""/>
                    <pic:cNvPicPr/>
                  </pic:nvPicPr>
                  <pic:blipFill>
                    <a:blip r:embed="rId37"/>
                    <a:stretch>
                      <a:fillRect/>
                    </a:stretch>
                  </pic:blipFill>
                  <pic:spPr>
                    <a:xfrm>
                      <a:off x="0" y="0"/>
                      <a:ext cx="2741295" cy="5977890"/>
                    </a:xfrm>
                    <a:prstGeom prst="rect">
                      <a:avLst/>
                    </a:prstGeom>
                  </pic:spPr>
                </pic:pic>
              </a:graphicData>
            </a:graphic>
          </wp:anchor>
        </w:drawing>
      </w:r>
    </w:p>
    <w:p w14:paraId="3CA9CD20" w14:textId="77777777" w:rsidR="00ED5FF8" w:rsidRPr="00AE02DD" w:rsidRDefault="00ED5FF8" w:rsidP="00D904D6"/>
    <w:p w14:paraId="0062C4E3" w14:textId="2B21B5A2" w:rsidR="00ED5FF8" w:rsidRPr="00AE02DD" w:rsidRDefault="00ED5FF8" w:rsidP="00D904D6"/>
    <w:p w14:paraId="6076387F" w14:textId="77777777" w:rsidR="00ED5FF8" w:rsidRPr="00AE02DD" w:rsidRDefault="00ED5FF8" w:rsidP="00D904D6"/>
    <w:p w14:paraId="7F28A88A" w14:textId="77777777" w:rsidR="00ED5FF8" w:rsidRPr="00AE02DD" w:rsidRDefault="00ED5FF8" w:rsidP="00D904D6"/>
    <w:p w14:paraId="26BC6E68" w14:textId="1A9CF626" w:rsidR="00ED5FF8" w:rsidRPr="00AE02DD" w:rsidRDefault="00ED5FF8" w:rsidP="00D904D6"/>
    <w:p w14:paraId="45C7FA2F" w14:textId="77777777" w:rsidR="00ED5FF8" w:rsidRPr="00AE02DD" w:rsidRDefault="00ED5FF8" w:rsidP="00D904D6"/>
    <w:p w14:paraId="39AC54BD" w14:textId="59CDDC0E" w:rsidR="00AC2C03" w:rsidRPr="00AE02DD" w:rsidRDefault="00AC2C03" w:rsidP="00AC2C03">
      <w:pPr>
        <w:jc w:val="center"/>
      </w:pPr>
    </w:p>
    <w:p w14:paraId="596F59D3" w14:textId="13BA2E65" w:rsidR="00ED5FF8" w:rsidRPr="00AE02DD" w:rsidRDefault="00137D38" w:rsidP="00AC2C03">
      <w:pPr>
        <w:jc w:val="center"/>
      </w:pPr>
      <w:r w:rsidRPr="00AE02DD">
        <w:rPr>
          <w:noProof/>
        </w:rPr>
        <mc:AlternateContent>
          <mc:Choice Requires="wps">
            <w:drawing>
              <wp:anchor distT="0" distB="0" distL="114300" distR="114300" simplePos="0" relativeHeight="251693056" behindDoc="1" locked="0" layoutInCell="1" allowOverlap="1" wp14:anchorId="68928D5D" wp14:editId="034B80B6">
                <wp:simplePos x="0" y="0"/>
                <wp:positionH relativeFrom="column">
                  <wp:posOffset>0</wp:posOffset>
                </wp:positionH>
                <wp:positionV relativeFrom="paragraph">
                  <wp:posOffset>6372860</wp:posOffset>
                </wp:positionV>
                <wp:extent cx="2741295" cy="635"/>
                <wp:effectExtent l="0" t="0" r="0" b="0"/>
                <wp:wrapTight wrapText="bothSides">
                  <wp:wrapPolygon edited="0">
                    <wp:start x="0" y="0"/>
                    <wp:lineTo x="0" y="21600"/>
                    <wp:lineTo x="21600" y="21600"/>
                    <wp:lineTo x="21600" y="0"/>
                  </wp:wrapPolygon>
                </wp:wrapTight>
                <wp:docPr id="944751825"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60E1D222" w14:textId="6B016837" w:rsidR="00137D38" w:rsidRPr="00AE02DD" w:rsidRDefault="00137D38" w:rsidP="00137D38">
                            <w:pPr>
                              <w:pStyle w:val="Caption"/>
                              <w:rPr>
                                <w:i/>
                                <w:iCs/>
                              </w:rPr>
                            </w:pPr>
                            <w:bookmarkStart w:id="53" w:name="_Toc218514119"/>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26</w:t>
                            </w:r>
                            <w:r w:rsidRPr="00AE02DD">
                              <w:rPr>
                                <w:i/>
                                <w:iCs/>
                              </w:rPr>
                              <w:fldChar w:fldCharType="end"/>
                            </w:r>
                            <w:r w:rsidRPr="00AE02DD">
                              <w:rPr>
                                <w:i/>
                                <w:iCs/>
                              </w:rPr>
                              <w:t xml:space="preserve"> My blog хуудас</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28D5D" id="_x0000_s1039" type="#_x0000_t202" style="position:absolute;left:0;text-align:left;margin-left:0;margin-top:501.8pt;width:215.8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" stroked="f">
                <v:textbox style="mso-fit-shape-to-text:t" inset="0,0,0,0">
                  <w:txbxContent>
                    <w:p w14:paraId="60E1D222" w14:textId="6B016837" w:rsidR="00137D38" w:rsidRPr="00AE02DD" w:rsidRDefault="00137D38" w:rsidP="00137D38">
                      <w:pPr>
                        <w:pStyle w:val="Caption"/>
                        <w:rPr>
                          <w:i/>
                          <w:iCs/>
                        </w:rPr>
                      </w:pPr>
                      <w:bookmarkStart w:id="66" w:name="_Toc218514119"/>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26</w:t>
                      </w:r>
                      <w:r w:rsidRPr="00AE02DD">
                        <w:rPr>
                          <w:i/>
                          <w:iCs/>
                        </w:rPr>
                        <w:fldChar w:fldCharType="end"/>
                      </w:r>
                      <w:r w:rsidRPr="00AE02DD">
                        <w:rPr>
                          <w:i/>
                          <w:iCs/>
                        </w:rPr>
                        <w:t xml:space="preserve"> My blog хуудас</w:t>
                      </w:r>
                      <w:bookmarkEnd w:id="66"/>
                    </w:p>
                  </w:txbxContent>
                </v:textbox>
                <w10:wrap type="tight"/>
              </v:shape>
            </w:pict>
          </mc:Fallback>
        </mc:AlternateContent>
      </w:r>
      <w:r w:rsidR="00AC2C03" w:rsidRPr="00AE02DD">
        <w:rPr>
          <w:noProof/>
        </w:rPr>
        <w:drawing>
          <wp:anchor distT="0" distB="0" distL="114300" distR="114300" simplePos="0" relativeHeight="251673600" behindDoc="1" locked="0" layoutInCell="1" allowOverlap="1" wp14:anchorId="4BED4503" wp14:editId="42F85F92">
            <wp:simplePos x="0" y="0"/>
            <wp:positionH relativeFrom="margin">
              <wp:align>left</wp:align>
            </wp:positionH>
            <wp:positionV relativeFrom="paragraph">
              <wp:posOffset>375920</wp:posOffset>
            </wp:positionV>
            <wp:extent cx="2741295" cy="5939790"/>
            <wp:effectExtent l="0" t="0" r="1905" b="3810"/>
            <wp:wrapTight wrapText="bothSides">
              <wp:wrapPolygon edited="0">
                <wp:start x="0" y="0"/>
                <wp:lineTo x="0" y="21545"/>
                <wp:lineTo x="21465" y="21545"/>
                <wp:lineTo x="21465" y="0"/>
                <wp:lineTo x="0" y="0"/>
              </wp:wrapPolygon>
            </wp:wrapTight>
            <wp:docPr id="19705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47593" name=""/>
                    <pic:cNvPicPr/>
                  </pic:nvPicPr>
                  <pic:blipFill>
                    <a:blip r:embed="rId38"/>
                    <a:stretch>
                      <a:fillRect/>
                    </a:stretch>
                  </pic:blipFill>
                  <pic:spPr>
                    <a:xfrm>
                      <a:off x="0" y="0"/>
                      <a:ext cx="2741295" cy="5939790"/>
                    </a:xfrm>
                    <a:prstGeom prst="rect">
                      <a:avLst/>
                    </a:prstGeom>
                  </pic:spPr>
                </pic:pic>
              </a:graphicData>
            </a:graphic>
          </wp:anchor>
        </w:drawing>
      </w:r>
      <w:r w:rsidR="00AC2C03" w:rsidRPr="00AE02DD">
        <w:t>Хэрэглэгчийн өөрийн блог харагдана.</w:t>
      </w:r>
    </w:p>
    <w:p w14:paraId="276F3A56" w14:textId="77777777" w:rsidR="00ED5FF8" w:rsidRPr="00AE02DD" w:rsidRDefault="00ED5FF8" w:rsidP="00D904D6"/>
    <w:p w14:paraId="1B7C59E5" w14:textId="77777777" w:rsidR="00ED5FF8" w:rsidRPr="00AE02DD" w:rsidRDefault="00ED5FF8" w:rsidP="00D904D6"/>
    <w:p w14:paraId="422C2422" w14:textId="77777777" w:rsidR="00ED5FF8" w:rsidRPr="00AE02DD" w:rsidRDefault="00ED5FF8" w:rsidP="00D904D6"/>
    <w:p w14:paraId="02E68A49" w14:textId="77777777" w:rsidR="00ED5FF8" w:rsidRPr="00AE02DD" w:rsidRDefault="00ED5FF8" w:rsidP="00D904D6"/>
    <w:p w14:paraId="660D973D" w14:textId="77777777" w:rsidR="00ED5FF8" w:rsidRPr="00AE02DD" w:rsidRDefault="00ED5FF8" w:rsidP="00D904D6"/>
    <w:p w14:paraId="0CE3CD20" w14:textId="77777777" w:rsidR="00ED5FF8" w:rsidRPr="00AE02DD" w:rsidRDefault="00ED5FF8" w:rsidP="00D904D6"/>
    <w:p w14:paraId="4A8BE2D5" w14:textId="77777777" w:rsidR="00ED5FF8" w:rsidRPr="00AE02DD" w:rsidRDefault="00ED5FF8" w:rsidP="00D904D6"/>
    <w:p w14:paraId="0A062760" w14:textId="4CC2E49A" w:rsidR="00ED5FF8" w:rsidRPr="00AE02DD" w:rsidRDefault="00ED5FF8" w:rsidP="00D904D6"/>
    <w:p w14:paraId="7B56710E" w14:textId="22FAB069" w:rsidR="00ED5FF8" w:rsidRPr="00AE02DD" w:rsidRDefault="00137D38" w:rsidP="00D904D6">
      <w:r w:rsidRPr="00AE02DD">
        <w:rPr>
          <w:noProof/>
        </w:rPr>
        <mc:AlternateContent>
          <mc:Choice Requires="wps">
            <w:drawing>
              <wp:anchor distT="0" distB="0" distL="114300" distR="114300" simplePos="0" relativeHeight="251691008" behindDoc="1" locked="0" layoutInCell="1" allowOverlap="1" wp14:anchorId="064E664B" wp14:editId="4814386C">
                <wp:simplePos x="0" y="0"/>
                <wp:positionH relativeFrom="column">
                  <wp:posOffset>-80010</wp:posOffset>
                </wp:positionH>
                <wp:positionV relativeFrom="paragraph">
                  <wp:posOffset>6341745</wp:posOffset>
                </wp:positionV>
                <wp:extent cx="2741295" cy="635"/>
                <wp:effectExtent l="0" t="0" r="0" b="0"/>
                <wp:wrapTight wrapText="bothSides">
                  <wp:wrapPolygon edited="0">
                    <wp:start x="0" y="0"/>
                    <wp:lineTo x="0" y="21600"/>
                    <wp:lineTo x="21600" y="21600"/>
                    <wp:lineTo x="21600" y="0"/>
                  </wp:wrapPolygon>
                </wp:wrapTight>
                <wp:docPr id="514550850"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327AFFFA" w14:textId="013C525F" w:rsidR="00137D38" w:rsidRPr="00AE02DD" w:rsidRDefault="00137D38" w:rsidP="00137D38">
                            <w:pPr>
                              <w:pStyle w:val="Caption"/>
                              <w:rPr>
                                <w:i/>
                                <w:iCs/>
                              </w:rPr>
                            </w:pPr>
                            <w:bookmarkStart w:id="54" w:name="_Toc218514120"/>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27</w:t>
                            </w:r>
                            <w:r w:rsidRPr="00AE02DD">
                              <w:rPr>
                                <w:i/>
                                <w:iCs/>
                              </w:rPr>
                              <w:fldChar w:fldCharType="end"/>
                            </w:r>
                            <w:r w:rsidRPr="00AE02DD">
                              <w:rPr>
                                <w:i/>
                                <w:iCs/>
                              </w:rPr>
                              <w:t xml:space="preserve"> Add Blog хуудас</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E664B" id="_x0000_s1040" type="#_x0000_t202" style="position:absolute;left:0;text-align:left;margin-left:-6.3pt;margin-top:499.35pt;width:215.85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" stroked="f">
                <v:textbox style="mso-fit-shape-to-text:t" inset="0,0,0,0">
                  <w:txbxContent>
                    <w:p w14:paraId="327AFFFA" w14:textId="013C525F" w:rsidR="00137D38" w:rsidRPr="00AE02DD" w:rsidRDefault="00137D38" w:rsidP="00137D38">
                      <w:pPr>
                        <w:pStyle w:val="Caption"/>
                        <w:rPr>
                          <w:i/>
                          <w:iCs/>
                        </w:rPr>
                      </w:pPr>
                      <w:bookmarkStart w:id="68" w:name="_Toc218514120"/>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27</w:t>
                      </w:r>
                      <w:r w:rsidRPr="00AE02DD">
                        <w:rPr>
                          <w:i/>
                          <w:iCs/>
                        </w:rPr>
                        <w:fldChar w:fldCharType="end"/>
                      </w:r>
                      <w:r w:rsidRPr="00AE02DD">
                        <w:rPr>
                          <w:i/>
                          <w:iCs/>
                        </w:rPr>
                        <w:t xml:space="preserve"> Add Blog хуудас</w:t>
                      </w:r>
                      <w:bookmarkEnd w:id="68"/>
                    </w:p>
                  </w:txbxContent>
                </v:textbox>
                <w10:wrap type="tight"/>
              </v:shape>
            </w:pict>
          </mc:Fallback>
        </mc:AlternateContent>
      </w:r>
      <w:r w:rsidR="00AC2C03" w:rsidRPr="00AE02DD">
        <w:rPr>
          <w:noProof/>
        </w:rPr>
        <w:drawing>
          <wp:anchor distT="0" distB="0" distL="114300" distR="114300" simplePos="0" relativeHeight="251674624" behindDoc="1" locked="0" layoutInCell="1" allowOverlap="1" wp14:anchorId="28465F62" wp14:editId="39C44BC0">
            <wp:simplePos x="0" y="0"/>
            <wp:positionH relativeFrom="column">
              <wp:posOffset>-80010</wp:posOffset>
            </wp:positionH>
            <wp:positionV relativeFrom="paragraph">
              <wp:posOffset>354330</wp:posOffset>
            </wp:positionV>
            <wp:extent cx="2741295" cy="5930265"/>
            <wp:effectExtent l="0" t="0" r="1905" b="0"/>
            <wp:wrapTight wrapText="bothSides">
              <wp:wrapPolygon edited="0">
                <wp:start x="0" y="0"/>
                <wp:lineTo x="0" y="21510"/>
                <wp:lineTo x="21465" y="21510"/>
                <wp:lineTo x="21465" y="0"/>
                <wp:lineTo x="0" y="0"/>
              </wp:wrapPolygon>
            </wp:wrapTight>
            <wp:docPr id="150874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43308" name=""/>
                    <pic:cNvPicPr/>
                  </pic:nvPicPr>
                  <pic:blipFill>
                    <a:blip r:embed="rId39"/>
                    <a:stretch>
                      <a:fillRect/>
                    </a:stretch>
                  </pic:blipFill>
                  <pic:spPr>
                    <a:xfrm>
                      <a:off x="0" y="0"/>
                      <a:ext cx="2741295" cy="5930265"/>
                    </a:xfrm>
                    <a:prstGeom prst="rect">
                      <a:avLst/>
                    </a:prstGeom>
                  </pic:spPr>
                </pic:pic>
              </a:graphicData>
            </a:graphic>
          </wp:anchor>
        </w:drawing>
      </w:r>
      <w:r w:rsidR="00AC2C03" w:rsidRPr="00AE02DD">
        <w:t>Хэрэглэгч блог нэм</w:t>
      </w:r>
      <w:r w:rsidR="005D7719" w:rsidRPr="00AE02DD">
        <w:t>нэ.</w:t>
      </w:r>
    </w:p>
    <w:p w14:paraId="1F027756" w14:textId="77777777" w:rsidR="00ED5FF8" w:rsidRPr="00AE02DD" w:rsidRDefault="00ED5FF8" w:rsidP="00D904D6"/>
    <w:p w14:paraId="33C46E8B" w14:textId="77777777" w:rsidR="00ED5FF8" w:rsidRPr="00AE02DD" w:rsidRDefault="00ED5FF8" w:rsidP="00D904D6"/>
    <w:p w14:paraId="2FD448DC" w14:textId="77777777" w:rsidR="00ED5FF8" w:rsidRPr="00AE02DD" w:rsidRDefault="00ED5FF8" w:rsidP="00D904D6"/>
    <w:p w14:paraId="059ECF8F" w14:textId="77777777" w:rsidR="00AC2C03" w:rsidRPr="00AE02DD" w:rsidRDefault="00AC2C03" w:rsidP="00D904D6"/>
    <w:p w14:paraId="1E96C62C" w14:textId="77777777" w:rsidR="00AC2C03" w:rsidRPr="00AE02DD" w:rsidRDefault="00AC2C03" w:rsidP="00D904D6"/>
    <w:p w14:paraId="5EBADF8D" w14:textId="77777777" w:rsidR="00AC2C03" w:rsidRPr="00AE02DD" w:rsidRDefault="00AC2C03" w:rsidP="00D904D6"/>
    <w:p w14:paraId="3E32CD60" w14:textId="77777777" w:rsidR="00AC2C03" w:rsidRPr="00AE02DD" w:rsidRDefault="00AC2C03" w:rsidP="00D904D6"/>
    <w:p w14:paraId="49593D57" w14:textId="5B0D1DA1" w:rsidR="00AC2C03" w:rsidRPr="00AE02DD" w:rsidRDefault="00137D38" w:rsidP="005D7719">
      <w:pPr>
        <w:jc w:val="center"/>
      </w:pPr>
      <w:r w:rsidRPr="00AE02DD">
        <w:rPr>
          <w:noProof/>
        </w:rPr>
        <mc:AlternateContent>
          <mc:Choice Requires="wps">
            <w:drawing>
              <wp:anchor distT="0" distB="0" distL="114300" distR="114300" simplePos="0" relativeHeight="251688960" behindDoc="1" locked="0" layoutInCell="1" allowOverlap="1" wp14:anchorId="213696D0" wp14:editId="5C870E37">
                <wp:simplePos x="0" y="0"/>
                <wp:positionH relativeFrom="column">
                  <wp:posOffset>0</wp:posOffset>
                </wp:positionH>
                <wp:positionV relativeFrom="paragraph">
                  <wp:posOffset>6299835</wp:posOffset>
                </wp:positionV>
                <wp:extent cx="2741295" cy="635"/>
                <wp:effectExtent l="0" t="0" r="0" b="0"/>
                <wp:wrapTight wrapText="bothSides">
                  <wp:wrapPolygon edited="0">
                    <wp:start x="0" y="0"/>
                    <wp:lineTo x="0" y="21600"/>
                    <wp:lineTo x="21600" y="21600"/>
                    <wp:lineTo x="21600" y="0"/>
                  </wp:wrapPolygon>
                </wp:wrapTight>
                <wp:docPr id="481605606"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30638EF9" w14:textId="776FF503" w:rsidR="00137D38" w:rsidRPr="00AE02DD" w:rsidRDefault="00137D38" w:rsidP="00137D38">
                            <w:pPr>
                              <w:pStyle w:val="Caption"/>
                              <w:rPr>
                                <w:i/>
                                <w:iCs/>
                              </w:rPr>
                            </w:pPr>
                            <w:bookmarkStart w:id="55" w:name="_Toc218514121"/>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28</w:t>
                            </w:r>
                            <w:r w:rsidRPr="00AE02DD">
                              <w:rPr>
                                <w:i/>
                                <w:iCs/>
                              </w:rPr>
                              <w:fldChar w:fldCharType="end"/>
                            </w:r>
                            <w:r w:rsidRPr="00AE02DD">
                              <w:rPr>
                                <w:i/>
                                <w:iCs/>
                              </w:rPr>
                              <w:t xml:space="preserve"> Коммент хуудас</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3696D0" id="_x0000_s1041" type="#_x0000_t202" style="position:absolute;left:0;text-align:left;margin-left:0;margin-top:496.05pt;width:215.8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vxgGgIAAEAEAAAOAAAAZHJzL2Uyb0RvYy54bWysU8Fu2zAMvQ/YPwi6L06yte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" stroked="f">
                <v:textbox style="mso-fit-shape-to-text:t" inset="0,0,0,0">
                  <w:txbxContent>
                    <w:p w14:paraId="30638EF9" w14:textId="776FF503" w:rsidR="00137D38" w:rsidRPr="00AE02DD" w:rsidRDefault="00137D38" w:rsidP="00137D38">
                      <w:pPr>
                        <w:pStyle w:val="Caption"/>
                        <w:rPr>
                          <w:i/>
                          <w:iCs/>
                        </w:rPr>
                      </w:pPr>
                      <w:bookmarkStart w:id="70" w:name="_Toc218514121"/>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28</w:t>
                      </w:r>
                      <w:r w:rsidRPr="00AE02DD">
                        <w:rPr>
                          <w:i/>
                          <w:iCs/>
                        </w:rPr>
                        <w:fldChar w:fldCharType="end"/>
                      </w:r>
                      <w:r w:rsidRPr="00AE02DD">
                        <w:rPr>
                          <w:i/>
                          <w:iCs/>
                        </w:rPr>
                        <w:t xml:space="preserve"> Коммент хуудас</w:t>
                      </w:r>
                      <w:bookmarkEnd w:id="70"/>
                    </w:p>
                  </w:txbxContent>
                </v:textbox>
                <w10:wrap type="tight"/>
              </v:shape>
            </w:pict>
          </mc:Fallback>
        </mc:AlternateContent>
      </w:r>
      <w:r w:rsidR="005D7719" w:rsidRPr="00AE02DD">
        <w:rPr>
          <w:noProof/>
        </w:rPr>
        <w:drawing>
          <wp:anchor distT="0" distB="0" distL="114300" distR="114300" simplePos="0" relativeHeight="251675648" behindDoc="1" locked="0" layoutInCell="1" allowOverlap="1" wp14:anchorId="72F7F76F" wp14:editId="55896146">
            <wp:simplePos x="0" y="0"/>
            <wp:positionH relativeFrom="margin">
              <wp:align>left</wp:align>
            </wp:positionH>
            <wp:positionV relativeFrom="paragraph">
              <wp:posOffset>288290</wp:posOffset>
            </wp:positionV>
            <wp:extent cx="2741295" cy="5954395"/>
            <wp:effectExtent l="0" t="0" r="1905" b="8255"/>
            <wp:wrapTight wrapText="bothSides">
              <wp:wrapPolygon edited="0">
                <wp:start x="0" y="0"/>
                <wp:lineTo x="0" y="21561"/>
                <wp:lineTo x="21465" y="21561"/>
                <wp:lineTo x="21465" y="0"/>
                <wp:lineTo x="0" y="0"/>
              </wp:wrapPolygon>
            </wp:wrapTight>
            <wp:docPr id="9721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6293" name=""/>
                    <pic:cNvPicPr/>
                  </pic:nvPicPr>
                  <pic:blipFill>
                    <a:blip r:embed="rId40"/>
                    <a:stretch>
                      <a:fillRect/>
                    </a:stretch>
                  </pic:blipFill>
                  <pic:spPr>
                    <a:xfrm>
                      <a:off x="0" y="0"/>
                      <a:ext cx="2741295" cy="5954395"/>
                    </a:xfrm>
                    <a:prstGeom prst="rect">
                      <a:avLst/>
                    </a:prstGeom>
                  </pic:spPr>
                </pic:pic>
              </a:graphicData>
            </a:graphic>
          </wp:anchor>
        </w:drawing>
      </w:r>
      <w:r w:rsidR="005D7719" w:rsidRPr="00AE02DD">
        <w:t>Хэрэглэгч коммент үлдээнэ.</w:t>
      </w:r>
    </w:p>
    <w:p w14:paraId="01AEFBDC" w14:textId="2578C3CF" w:rsidR="00AC2C03" w:rsidRPr="00AE02DD" w:rsidRDefault="00AC2C03" w:rsidP="00D904D6"/>
    <w:p w14:paraId="06C7A3C1" w14:textId="0CE87D7D" w:rsidR="00AC2C03" w:rsidRPr="00AE02DD" w:rsidRDefault="00AC2C03" w:rsidP="00D904D6"/>
    <w:p w14:paraId="7845E3CB" w14:textId="56468E0A" w:rsidR="00AC2C03" w:rsidRPr="00AE02DD" w:rsidRDefault="00AC2C03" w:rsidP="00D904D6"/>
    <w:p w14:paraId="5046B656" w14:textId="2F519C7A" w:rsidR="00AC2C03" w:rsidRPr="00AE02DD" w:rsidRDefault="00AC2C03" w:rsidP="00D904D6"/>
    <w:p w14:paraId="4D2391BD" w14:textId="77777777" w:rsidR="00AC2C03" w:rsidRPr="00AE02DD" w:rsidRDefault="00AC2C03" w:rsidP="00D904D6"/>
    <w:p w14:paraId="170FBB41" w14:textId="0D28858F" w:rsidR="00AC2C03" w:rsidRPr="00AE02DD" w:rsidRDefault="00AC2C03" w:rsidP="00D904D6"/>
    <w:p w14:paraId="049CC193" w14:textId="77777777" w:rsidR="00AC2C03" w:rsidRPr="00AE02DD" w:rsidRDefault="00AC2C03" w:rsidP="00D904D6"/>
    <w:p w14:paraId="43E93F32" w14:textId="77777777" w:rsidR="00ED5FF8" w:rsidRPr="00AE02DD" w:rsidRDefault="00ED5FF8" w:rsidP="00D904D6"/>
    <w:p w14:paraId="7EEC9299" w14:textId="5AEC46E7" w:rsidR="00ED5FF8" w:rsidRPr="00AE02DD" w:rsidRDefault="00137D38" w:rsidP="00C465A3">
      <w:pPr>
        <w:jc w:val="center"/>
      </w:pPr>
      <w:r w:rsidRPr="00AE02DD">
        <w:rPr>
          <w:noProof/>
        </w:rPr>
        <mc:AlternateContent>
          <mc:Choice Requires="wps">
            <w:drawing>
              <wp:anchor distT="0" distB="0" distL="114300" distR="114300" simplePos="0" relativeHeight="251686912" behindDoc="1" locked="0" layoutInCell="1" allowOverlap="1" wp14:anchorId="35690527" wp14:editId="11E96FB1">
                <wp:simplePos x="0" y="0"/>
                <wp:positionH relativeFrom="column">
                  <wp:posOffset>-1905</wp:posOffset>
                </wp:positionH>
                <wp:positionV relativeFrom="paragraph">
                  <wp:posOffset>6291580</wp:posOffset>
                </wp:positionV>
                <wp:extent cx="2741295" cy="635"/>
                <wp:effectExtent l="0" t="0" r="0" b="0"/>
                <wp:wrapTight wrapText="bothSides">
                  <wp:wrapPolygon edited="0">
                    <wp:start x="0" y="0"/>
                    <wp:lineTo x="0" y="21600"/>
                    <wp:lineTo x="21600" y="21600"/>
                    <wp:lineTo x="21600" y="0"/>
                  </wp:wrapPolygon>
                </wp:wrapTight>
                <wp:docPr id="733306340"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4CA2906A" w14:textId="4EE1A764" w:rsidR="00137D38" w:rsidRPr="00AE02DD" w:rsidRDefault="00137D38" w:rsidP="00137D38">
                            <w:pPr>
                              <w:pStyle w:val="Caption"/>
                              <w:rPr>
                                <w:i/>
                                <w:iCs/>
                              </w:rPr>
                            </w:pPr>
                            <w:bookmarkStart w:id="56" w:name="_Toc218514122"/>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29</w:t>
                            </w:r>
                            <w:r w:rsidRPr="00AE02DD">
                              <w:rPr>
                                <w:i/>
                                <w:iCs/>
                              </w:rPr>
                              <w:fldChar w:fldCharType="end"/>
                            </w:r>
                            <w:r w:rsidRPr="00AE02DD">
                              <w:rPr>
                                <w:i/>
                                <w:iCs/>
                              </w:rPr>
                              <w:t xml:space="preserve"> Хайлтын хуудас</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690527" id="_x0000_s1042" type="#_x0000_t202" style="position:absolute;left:0;text-align:left;margin-left:-.15pt;margin-top:495.4pt;width:215.85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" stroked="f">
                <v:textbox style="mso-fit-shape-to-text:t" inset="0,0,0,0">
                  <w:txbxContent>
                    <w:p w14:paraId="4CA2906A" w14:textId="4EE1A764" w:rsidR="00137D38" w:rsidRPr="00AE02DD" w:rsidRDefault="00137D38" w:rsidP="00137D38">
                      <w:pPr>
                        <w:pStyle w:val="Caption"/>
                        <w:rPr>
                          <w:i/>
                          <w:iCs/>
                        </w:rPr>
                      </w:pPr>
                      <w:bookmarkStart w:id="72" w:name="_Toc218514122"/>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29</w:t>
                      </w:r>
                      <w:r w:rsidRPr="00AE02DD">
                        <w:rPr>
                          <w:i/>
                          <w:iCs/>
                        </w:rPr>
                        <w:fldChar w:fldCharType="end"/>
                      </w:r>
                      <w:r w:rsidRPr="00AE02DD">
                        <w:rPr>
                          <w:i/>
                          <w:iCs/>
                        </w:rPr>
                        <w:t xml:space="preserve"> Хайлтын хуудас</w:t>
                      </w:r>
                      <w:bookmarkEnd w:id="72"/>
                    </w:p>
                  </w:txbxContent>
                </v:textbox>
                <w10:wrap type="tight"/>
              </v:shape>
            </w:pict>
          </mc:Fallback>
        </mc:AlternateContent>
      </w:r>
      <w:r w:rsidR="00C465A3" w:rsidRPr="00AE02DD">
        <w:rPr>
          <w:noProof/>
        </w:rPr>
        <w:drawing>
          <wp:anchor distT="0" distB="0" distL="114300" distR="114300" simplePos="0" relativeHeight="251676672" behindDoc="1" locked="0" layoutInCell="1" allowOverlap="1" wp14:anchorId="69F628ED" wp14:editId="15694DC0">
            <wp:simplePos x="0" y="0"/>
            <wp:positionH relativeFrom="margin">
              <wp:align>right</wp:align>
            </wp:positionH>
            <wp:positionV relativeFrom="paragraph">
              <wp:posOffset>295910</wp:posOffset>
            </wp:positionV>
            <wp:extent cx="2741295" cy="5938520"/>
            <wp:effectExtent l="0" t="0" r="1905" b="5080"/>
            <wp:wrapTight wrapText="bothSides">
              <wp:wrapPolygon edited="0">
                <wp:start x="0" y="0"/>
                <wp:lineTo x="0" y="21549"/>
                <wp:lineTo x="21465" y="21549"/>
                <wp:lineTo x="21465" y="0"/>
                <wp:lineTo x="0" y="0"/>
              </wp:wrapPolygon>
            </wp:wrapTight>
            <wp:docPr id="58639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9988" name=""/>
                    <pic:cNvPicPr/>
                  </pic:nvPicPr>
                  <pic:blipFill>
                    <a:blip r:embed="rId41"/>
                    <a:stretch>
                      <a:fillRect/>
                    </a:stretch>
                  </pic:blipFill>
                  <pic:spPr>
                    <a:xfrm>
                      <a:off x="0" y="0"/>
                      <a:ext cx="2741295" cy="5938520"/>
                    </a:xfrm>
                    <a:prstGeom prst="rect">
                      <a:avLst/>
                    </a:prstGeom>
                  </pic:spPr>
                </pic:pic>
              </a:graphicData>
            </a:graphic>
          </wp:anchor>
        </w:drawing>
      </w:r>
      <w:r w:rsidR="00C465A3" w:rsidRPr="00AE02DD">
        <w:t>Хэрэглэгч хайлт хийнэ.</w:t>
      </w:r>
    </w:p>
    <w:p w14:paraId="0A05AABC" w14:textId="18C708B8" w:rsidR="00ED5FF8" w:rsidRPr="00AE02DD" w:rsidRDefault="00ED5FF8" w:rsidP="00D904D6"/>
    <w:p w14:paraId="3888D257" w14:textId="7248B848" w:rsidR="005D7719" w:rsidRPr="00AE02DD" w:rsidRDefault="005D7719" w:rsidP="00D904D6"/>
    <w:p w14:paraId="5F60A393" w14:textId="77777777" w:rsidR="005D7719" w:rsidRPr="00AE02DD" w:rsidRDefault="005D7719" w:rsidP="00D904D6"/>
    <w:p w14:paraId="017D993A" w14:textId="77777777" w:rsidR="005D7719" w:rsidRPr="00AE02DD" w:rsidRDefault="005D7719" w:rsidP="00D904D6"/>
    <w:p w14:paraId="2B570146" w14:textId="77777777" w:rsidR="005D7719" w:rsidRPr="00AE02DD" w:rsidRDefault="005D7719" w:rsidP="00D904D6"/>
    <w:p w14:paraId="6BF2E7F3" w14:textId="77777777" w:rsidR="005D7719" w:rsidRPr="00AE02DD" w:rsidRDefault="005D7719" w:rsidP="00D904D6"/>
    <w:p w14:paraId="4125409A" w14:textId="77777777" w:rsidR="005D7719" w:rsidRPr="00AE02DD" w:rsidRDefault="005D7719" w:rsidP="00D904D6"/>
    <w:p w14:paraId="30980434" w14:textId="77777777" w:rsidR="005D7719" w:rsidRPr="00AE02DD" w:rsidRDefault="005D7719" w:rsidP="00D904D6"/>
    <w:p w14:paraId="605DEEF5" w14:textId="77777777" w:rsidR="005D7719" w:rsidRPr="00AE02DD" w:rsidRDefault="005D7719" w:rsidP="00D904D6"/>
    <w:p w14:paraId="6E9C6044" w14:textId="6B662E1D" w:rsidR="005D7719" w:rsidRPr="00AE02DD" w:rsidRDefault="00137D38" w:rsidP="00A859F9">
      <w:pPr>
        <w:jc w:val="center"/>
      </w:pPr>
      <w:r w:rsidRPr="00AE02DD">
        <w:rPr>
          <w:noProof/>
        </w:rPr>
        <mc:AlternateContent>
          <mc:Choice Requires="wps">
            <w:drawing>
              <wp:anchor distT="0" distB="0" distL="114300" distR="114300" simplePos="0" relativeHeight="251684864" behindDoc="1" locked="0" layoutInCell="1" allowOverlap="1" wp14:anchorId="4A03ECB8" wp14:editId="08F3C0CD">
                <wp:simplePos x="0" y="0"/>
                <wp:positionH relativeFrom="margin">
                  <wp:align>left</wp:align>
                </wp:positionH>
                <wp:positionV relativeFrom="paragraph">
                  <wp:posOffset>6507192</wp:posOffset>
                </wp:positionV>
                <wp:extent cx="2741295" cy="635"/>
                <wp:effectExtent l="0" t="0" r="1905" b="0"/>
                <wp:wrapTight wrapText="bothSides">
                  <wp:wrapPolygon edited="0">
                    <wp:start x="0" y="0"/>
                    <wp:lineTo x="0" y="20093"/>
                    <wp:lineTo x="21465" y="20093"/>
                    <wp:lineTo x="21465" y="0"/>
                    <wp:lineTo x="0" y="0"/>
                  </wp:wrapPolygon>
                </wp:wrapTight>
                <wp:docPr id="2044452652"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372040E4" w14:textId="51F001D2" w:rsidR="00137D38" w:rsidRPr="00AE02DD" w:rsidRDefault="00137D38" w:rsidP="00137D38">
                            <w:pPr>
                              <w:pStyle w:val="Caption"/>
                              <w:rPr>
                                <w:i/>
                                <w:iCs/>
                              </w:rPr>
                            </w:pPr>
                            <w:bookmarkStart w:id="57" w:name="_Toc218514123"/>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30</w:t>
                            </w:r>
                            <w:r w:rsidRPr="00AE02DD">
                              <w:rPr>
                                <w:i/>
                                <w:iCs/>
                              </w:rPr>
                              <w:fldChar w:fldCharType="end"/>
                            </w:r>
                            <w:r w:rsidRPr="00AE02DD">
                              <w:rPr>
                                <w:i/>
                                <w:iCs/>
                              </w:rPr>
                              <w:t xml:space="preserve"> Профайл хуудас</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3ECB8" id="_x0000_s1043" type="#_x0000_t202" style="position:absolute;left:0;text-align:left;margin-left:0;margin-top:512.4pt;width:215.85pt;height:.05pt;z-index:-2516316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" stroked="f">
                <v:textbox style="mso-fit-shape-to-text:t" inset="0,0,0,0">
                  <w:txbxContent>
                    <w:p w14:paraId="372040E4" w14:textId="51F001D2" w:rsidR="00137D38" w:rsidRPr="00AE02DD" w:rsidRDefault="00137D38" w:rsidP="00137D38">
                      <w:pPr>
                        <w:pStyle w:val="Caption"/>
                        <w:rPr>
                          <w:i/>
                          <w:iCs/>
                        </w:rPr>
                      </w:pPr>
                      <w:bookmarkStart w:id="74" w:name="_Toc218514123"/>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30</w:t>
                      </w:r>
                      <w:r w:rsidRPr="00AE02DD">
                        <w:rPr>
                          <w:i/>
                          <w:iCs/>
                        </w:rPr>
                        <w:fldChar w:fldCharType="end"/>
                      </w:r>
                      <w:r w:rsidRPr="00AE02DD">
                        <w:rPr>
                          <w:i/>
                          <w:iCs/>
                        </w:rPr>
                        <w:t xml:space="preserve"> Профайл хуудас</w:t>
                      </w:r>
                      <w:bookmarkEnd w:id="74"/>
                    </w:p>
                  </w:txbxContent>
                </v:textbox>
                <w10:wrap type="tight" anchorx="margin"/>
              </v:shape>
            </w:pict>
          </mc:Fallback>
        </mc:AlternateContent>
      </w:r>
      <w:r w:rsidR="00A859F9" w:rsidRPr="00AE02DD">
        <w:rPr>
          <w:noProof/>
        </w:rPr>
        <w:drawing>
          <wp:anchor distT="0" distB="0" distL="114300" distR="114300" simplePos="0" relativeHeight="251677696" behindDoc="1" locked="0" layoutInCell="1" allowOverlap="1" wp14:anchorId="0AD66A1C" wp14:editId="5D794EB3">
            <wp:simplePos x="0" y="0"/>
            <wp:positionH relativeFrom="margin">
              <wp:align>left</wp:align>
            </wp:positionH>
            <wp:positionV relativeFrom="paragraph">
              <wp:posOffset>535940</wp:posOffset>
            </wp:positionV>
            <wp:extent cx="2741295" cy="5955665"/>
            <wp:effectExtent l="0" t="0" r="1905" b="6985"/>
            <wp:wrapTight wrapText="bothSides">
              <wp:wrapPolygon edited="0">
                <wp:start x="0" y="0"/>
                <wp:lineTo x="0" y="21556"/>
                <wp:lineTo x="21465" y="21556"/>
                <wp:lineTo x="21465" y="0"/>
                <wp:lineTo x="0" y="0"/>
              </wp:wrapPolygon>
            </wp:wrapTight>
            <wp:docPr id="87573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38461" name=""/>
                    <pic:cNvPicPr/>
                  </pic:nvPicPr>
                  <pic:blipFill>
                    <a:blip r:embed="rId42"/>
                    <a:stretch>
                      <a:fillRect/>
                    </a:stretch>
                  </pic:blipFill>
                  <pic:spPr>
                    <a:xfrm>
                      <a:off x="0" y="0"/>
                      <a:ext cx="2741295" cy="5955665"/>
                    </a:xfrm>
                    <a:prstGeom prst="rect">
                      <a:avLst/>
                    </a:prstGeom>
                  </pic:spPr>
                </pic:pic>
              </a:graphicData>
            </a:graphic>
          </wp:anchor>
        </w:drawing>
      </w:r>
      <w:r w:rsidR="00A859F9" w:rsidRPr="00AE02DD">
        <w:t>Хэрэглэгчийн профайл болон тохиргооны хэсэг харагдана.</w:t>
      </w:r>
    </w:p>
    <w:p w14:paraId="704058BF" w14:textId="45EF0B23" w:rsidR="005D7719" w:rsidRPr="00AE02DD" w:rsidRDefault="005D7719" w:rsidP="00D904D6"/>
    <w:p w14:paraId="6E8DB950" w14:textId="4ACB4551" w:rsidR="005D7719" w:rsidRPr="00AE02DD" w:rsidRDefault="005D7719" w:rsidP="00D904D6"/>
    <w:p w14:paraId="1B978EDA" w14:textId="6C38BC7B" w:rsidR="005D7719" w:rsidRPr="00AE02DD" w:rsidRDefault="005D7719" w:rsidP="00D904D6"/>
    <w:p w14:paraId="3AB16AE2" w14:textId="03EEF2D0" w:rsidR="005D7719" w:rsidRPr="00AE02DD" w:rsidRDefault="005D7719" w:rsidP="00D904D6"/>
    <w:p w14:paraId="113AC037" w14:textId="77777777" w:rsidR="005D7719" w:rsidRPr="00AE02DD" w:rsidRDefault="005D7719" w:rsidP="00D904D6"/>
    <w:p w14:paraId="38295B98" w14:textId="5B014DFB" w:rsidR="005D7719" w:rsidRPr="00AE02DD" w:rsidRDefault="005D7719" w:rsidP="00D904D6"/>
    <w:p w14:paraId="4554AF38" w14:textId="77777777" w:rsidR="005D7719" w:rsidRPr="00AE02DD" w:rsidRDefault="005D7719" w:rsidP="00D904D6"/>
    <w:p w14:paraId="1CF23DCB" w14:textId="1E7788A9" w:rsidR="005D7719" w:rsidRPr="00AE02DD" w:rsidRDefault="00137D38" w:rsidP="00137D38">
      <w:pPr>
        <w:jc w:val="center"/>
      </w:pPr>
      <w:r w:rsidRPr="00AE02DD">
        <w:rPr>
          <w:noProof/>
        </w:rPr>
        <w:drawing>
          <wp:anchor distT="0" distB="0" distL="114300" distR="114300" simplePos="0" relativeHeight="251678720" behindDoc="1" locked="0" layoutInCell="1" allowOverlap="1" wp14:anchorId="2EC7F6CC" wp14:editId="5CBCA81E">
            <wp:simplePos x="0" y="0"/>
            <wp:positionH relativeFrom="margin">
              <wp:posOffset>3196590</wp:posOffset>
            </wp:positionH>
            <wp:positionV relativeFrom="paragraph">
              <wp:posOffset>582180</wp:posOffset>
            </wp:positionV>
            <wp:extent cx="2741295" cy="5901055"/>
            <wp:effectExtent l="0" t="0" r="1905" b="4445"/>
            <wp:wrapTight wrapText="bothSides">
              <wp:wrapPolygon edited="0">
                <wp:start x="0" y="0"/>
                <wp:lineTo x="0" y="21547"/>
                <wp:lineTo x="21465" y="21547"/>
                <wp:lineTo x="21465" y="0"/>
                <wp:lineTo x="0" y="0"/>
              </wp:wrapPolygon>
            </wp:wrapTight>
            <wp:docPr id="94132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9819" name=""/>
                    <pic:cNvPicPr/>
                  </pic:nvPicPr>
                  <pic:blipFill>
                    <a:blip r:embed="rId43"/>
                    <a:stretch>
                      <a:fillRect/>
                    </a:stretch>
                  </pic:blipFill>
                  <pic:spPr>
                    <a:xfrm>
                      <a:off x="0" y="0"/>
                      <a:ext cx="2741295" cy="5901055"/>
                    </a:xfrm>
                    <a:prstGeom prst="rect">
                      <a:avLst/>
                    </a:prstGeom>
                  </pic:spPr>
                </pic:pic>
              </a:graphicData>
            </a:graphic>
          </wp:anchor>
        </w:drawing>
      </w:r>
      <w:r w:rsidRPr="00AE02DD">
        <w:rPr>
          <w:noProof/>
        </w:rPr>
        <mc:AlternateContent>
          <mc:Choice Requires="wps">
            <w:drawing>
              <wp:anchor distT="0" distB="0" distL="114300" distR="114300" simplePos="0" relativeHeight="251682816" behindDoc="1" locked="0" layoutInCell="1" allowOverlap="1" wp14:anchorId="46019D4F" wp14:editId="6AC26FD8">
                <wp:simplePos x="0" y="0"/>
                <wp:positionH relativeFrom="column">
                  <wp:posOffset>-1905</wp:posOffset>
                </wp:positionH>
                <wp:positionV relativeFrom="paragraph">
                  <wp:posOffset>6494145</wp:posOffset>
                </wp:positionV>
                <wp:extent cx="2741295" cy="635"/>
                <wp:effectExtent l="0" t="0" r="0" b="0"/>
                <wp:wrapTight wrapText="bothSides">
                  <wp:wrapPolygon edited="0">
                    <wp:start x="0" y="0"/>
                    <wp:lineTo x="0" y="21600"/>
                    <wp:lineTo x="21600" y="21600"/>
                    <wp:lineTo x="21600" y="0"/>
                  </wp:wrapPolygon>
                </wp:wrapTight>
                <wp:docPr id="2043985098" name="Text Box 1"/>
                <wp:cNvGraphicFramePr/>
                <a:graphic xmlns:a="http://schemas.openxmlformats.org/drawingml/2006/main">
                  <a:graphicData uri="http://schemas.microsoft.com/office/word/2010/wordprocessingShape">
                    <wps:wsp>
                      <wps:cNvSpPr txBox="1"/>
                      <wps:spPr>
                        <a:xfrm>
                          <a:off x="0" y="0"/>
                          <a:ext cx="2741295" cy="635"/>
                        </a:xfrm>
                        <a:prstGeom prst="rect">
                          <a:avLst/>
                        </a:prstGeom>
                        <a:solidFill>
                          <a:prstClr val="white"/>
                        </a:solidFill>
                        <a:ln>
                          <a:noFill/>
                        </a:ln>
                      </wps:spPr>
                      <wps:txbx>
                        <w:txbxContent>
                          <w:p w14:paraId="549C6856" w14:textId="4F0B67D5" w:rsidR="00137D38" w:rsidRPr="00AE02DD" w:rsidRDefault="00137D38" w:rsidP="00137D38">
                            <w:pPr>
                              <w:pStyle w:val="Caption"/>
                              <w:rPr>
                                <w:i/>
                                <w:iCs/>
                              </w:rPr>
                            </w:pPr>
                            <w:bookmarkStart w:id="58" w:name="_Toc218514124"/>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31</w:t>
                            </w:r>
                            <w:r w:rsidRPr="00AE02DD">
                              <w:rPr>
                                <w:i/>
                                <w:iCs/>
                              </w:rPr>
                              <w:fldChar w:fldCharType="end"/>
                            </w:r>
                            <w:r w:rsidRPr="00AE02DD">
                              <w:rPr>
                                <w:i/>
                                <w:iCs/>
                              </w:rPr>
                              <w:t xml:space="preserve"> Personal Detail хуудас</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19D4F" id="_x0000_s1044" type="#_x0000_t202" style="position:absolute;left:0;text-align:left;margin-left:-.15pt;margin-top:511.35pt;width:215.8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R4jGwIAAEAEAAAOAAAAZHJzL2Uyb0RvYy54bWysU8Fu2zAMvQ/YPwi6L06yt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" stroked="f">
                <v:textbox style="mso-fit-shape-to-text:t" inset="0,0,0,0">
                  <w:txbxContent>
                    <w:p w14:paraId="549C6856" w14:textId="4F0B67D5" w:rsidR="00137D38" w:rsidRPr="00AE02DD" w:rsidRDefault="00137D38" w:rsidP="00137D38">
                      <w:pPr>
                        <w:pStyle w:val="Caption"/>
                        <w:rPr>
                          <w:i/>
                          <w:iCs/>
                        </w:rPr>
                      </w:pPr>
                      <w:bookmarkStart w:id="76" w:name="_Toc218514124"/>
                      <w:r w:rsidRPr="00AE02DD">
                        <w:rPr>
                          <w:i/>
                          <w:iCs/>
                        </w:rPr>
                        <w:t xml:space="preserve">Зураг </w:t>
                      </w:r>
                      <w:r w:rsidRPr="00AE02DD">
                        <w:rPr>
                          <w:i/>
                          <w:iCs/>
                        </w:rPr>
                        <w:fldChar w:fldCharType="begin"/>
                      </w:r>
                      <w:r w:rsidRPr="00AE02DD">
                        <w:rPr>
                          <w:i/>
                          <w:iCs/>
                        </w:rPr>
                        <w:instrText xml:space="preserve"> SEQ Зураг \* ARABIC </w:instrText>
                      </w:r>
                      <w:r w:rsidRPr="00AE02DD">
                        <w:rPr>
                          <w:i/>
                          <w:iCs/>
                        </w:rPr>
                        <w:fldChar w:fldCharType="separate"/>
                      </w:r>
                      <w:r w:rsidR="00FC57CF" w:rsidRPr="00AE02DD">
                        <w:rPr>
                          <w:i/>
                          <w:iCs/>
                        </w:rPr>
                        <w:t>31</w:t>
                      </w:r>
                      <w:r w:rsidRPr="00AE02DD">
                        <w:rPr>
                          <w:i/>
                          <w:iCs/>
                        </w:rPr>
                        <w:fldChar w:fldCharType="end"/>
                      </w:r>
                      <w:r w:rsidRPr="00AE02DD">
                        <w:rPr>
                          <w:i/>
                          <w:iCs/>
                        </w:rPr>
                        <w:t xml:space="preserve"> Personal Detail хуудас</w:t>
                      </w:r>
                      <w:bookmarkEnd w:id="76"/>
                    </w:p>
                  </w:txbxContent>
                </v:textbox>
                <w10:wrap type="tight"/>
              </v:shape>
            </w:pict>
          </mc:Fallback>
        </mc:AlternateContent>
      </w:r>
      <w:r w:rsidR="000A7DDA" w:rsidRPr="00AE02DD">
        <w:t>Хэрэглэгчийн хувийн дэлгэрэнгүй мэдээлэл харагдана.</w:t>
      </w:r>
    </w:p>
    <w:p w14:paraId="59036576" w14:textId="77777777" w:rsidR="00C465A3" w:rsidRPr="00AE02DD" w:rsidRDefault="00C465A3" w:rsidP="00D904D6"/>
    <w:p w14:paraId="3EAD5AC9" w14:textId="77777777" w:rsidR="00C465A3" w:rsidRPr="00AE02DD" w:rsidRDefault="00C465A3" w:rsidP="00D904D6"/>
    <w:p w14:paraId="33FEF663" w14:textId="77777777" w:rsidR="00C465A3" w:rsidRPr="00AE02DD" w:rsidRDefault="00C465A3" w:rsidP="00D904D6"/>
    <w:p w14:paraId="2563D327" w14:textId="77777777" w:rsidR="00C465A3" w:rsidRPr="00AE02DD" w:rsidRDefault="00C465A3" w:rsidP="00D904D6"/>
    <w:p w14:paraId="2FFE8F56" w14:textId="77777777" w:rsidR="00C465A3" w:rsidRPr="00AE02DD" w:rsidRDefault="00C465A3" w:rsidP="00D904D6"/>
    <w:p w14:paraId="19817EFB" w14:textId="069B29D4" w:rsidR="00D904D6" w:rsidRPr="00AE02DD" w:rsidRDefault="00D904D6" w:rsidP="00D904D6"/>
    <w:p w14:paraId="5FD1C216" w14:textId="77777777" w:rsidR="00FF0DC8" w:rsidRPr="00AE02DD" w:rsidRDefault="00FF0DC8" w:rsidP="00FF0DC8">
      <w:pPr>
        <w:pStyle w:val="Heading2"/>
        <w:numPr>
          <w:ilvl w:val="0"/>
          <w:numId w:val="0"/>
        </w:numPr>
        <w:spacing w:line="276" w:lineRule="auto"/>
        <w:sectPr w:rsidR="00FF0DC8" w:rsidRPr="00AE02DD" w:rsidSect="001C75C8">
          <w:type w:val="continuous"/>
          <w:pgSz w:w="11906" w:h="16838"/>
          <w:pgMar w:top="1418" w:right="851" w:bottom="1418" w:left="1701" w:header="562" w:footer="562" w:gutter="0"/>
          <w:cols w:num="2" w:space="720"/>
          <w:docGrid w:linePitch="326"/>
        </w:sectPr>
      </w:pPr>
    </w:p>
    <w:p w14:paraId="541CF629" w14:textId="01ECE670" w:rsidR="00FF0DC8" w:rsidRPr="00AE02DD" w:rsidRDefault="00FF0DC8" w:rsidP="00FF0DC8">
      <w:pPr>
        <w:sectPr w:rsidR="00FF0DC8" w:rsidRPr="00AE02DD" w:rsidSect="001C75C8">
          <w:type w:val="continuous"/>
          <w:pgSz w:w="11906" w:h="16838"/>
          <w:pgMar w:top="1418" w:right="851" w:bottom="1418" w:left="1701" w:header="562" w:footer="562" w:gutter="0"/>
          <w:cols w:space="720"/>
          <w:docGrid w:linePitch="326"/>
        </w:sectPr>
      </w:pPr>
    </w:p>
    <w:p w14:paraId="4E8292BA" w14:textId="77777777" w:rsidR="0044393A" w:rsidRPr="00AE02DD" w:rsidRDefault="0044393A" w:rsidP="008C65AB">
      <w:pPr>
        <w:spacing w:line="276" w:lineRule="auto"/>
        <w:rPr>
          <w:color w:val="000000" w:themeColor="text1"/>
        </w:rPr>
      </w:pPr>
    </w:p>
    <w:p w14:paraId="6C2233B0" w14:textId="6977100A" w:rsidR="00787E7F" w:rsidRPr="00AE02DD" w:rsidRDefault="00BA7A54" w:rsidP="00D904D6">
      <w:pPr>
        <w:pStyle w:val="Heading1"/>
        <w:numPr>
          <w:ilvl w:val="0"/>
          <w:numId w:val="0"/>
        </w:numPr>
        <w:jc w:val="both"/>
      </w:pPr>
      <w:bookmarkStart w:id="59" w:name="_Toc218508807"/>
      <w:bookmarkStart w:id="60" w:name="_Toc509402057"/>
      <w:r w:rsidRPr="00AE02DD">
        <w:t>ДҮГНЭЛТ</w:t>
      </w:r>
      <w:bookmarkEnd w:id="59"/>
      <w:r w:rsidRPr="00AE02DD">
        <w:t xml:space="preserve"> </w:t>
      </w:r>
      <w:bookmarkEnd w:id="60"/>
    </w:p>
    <w:p w14:paraId="0AD44AD4" w14:textId="2E7950D0" w:rsidR="003F3802" w:rsidRPr="00AE02DD" w:rsidRDefault="003F3802">
      <w:pPr>
        <w:pStyle w:val="ListParagraph"/>
        <w:numPr>
          <w:ilvl w:val="0"/>
          <w:numId w:val="5"/>
        </w:numPr>
        <w:spacing w:line="276" w:lineRule="auto"/>
        <w:rPr>
          <w:rFonts w:ascii="Times New Roman" w:hAnsi="Times New Roman" w:cs="Times New Roman"/>
          <w:color w:val="000000"/>
          <w:lang w:val="mn-MN"/>
        </w:rPr>
      </w:pPr>
      <w:r w:rsidRPr="00AE02DD">
        <w:rPr>
          <w:rFonts w:ascii="Times New Roman" w:hAnsi="Times New Roman" w:cs="Times New Roman"/>
          <w:color w:val="000000"/>
          <w:lang w:val="mn-MN"/>
        </w:rPr>
        <w:t>Судалгааны ажилд тулгуурлан TRAVANA аппликейшнийг хөгжүүлэх явцад аяллын туршлагаа хадгалах, удирдах, бусадтай хуваалцах боломжийг хэрэглэгчдэд олгох зорилгод хүрсэн.</w:t>
      </w:r>
    </w:p>
    <w:p w14:paraId="0D47521A" w14:textId="1067CE0C" w:rsidR="003F3802" w:rsidRPr="00AE02DD" w:rsidRDefault="003F3802">
      <w:pPr>
        <w:pStyle w:val="ListParagraph"/>
        <w:numPr>
          <w:ilvl w:val="0"/>
          <w:numId w:val="5"/>
        </w:numPr>
        <w:spacing w:line="276" w:lineRule="auto"/>
        <w:rPr>
          <w:rFonts w:ascii="Times New Roman" w:hAnsi="Times New Roman" w:cs="Times New Roman"/>
          <w:color w:val="000000"/>
          <w:lang w:val="mn-MN"/>
        </w:rPr>
      </w:pPr>
      <w:r w:rsidRPr="00AE02DD">
        <w:rPr>
          <w:rFonts w:ascii="Times New Roman" w:hAnsi="Times New Roman" w:cs="Times New Roman"/>
          <w:color w:val="000000"/>
          <w:lang w:val="mn-MN"/>
        </w:rPr>
        <w:t>Аппликейшн нь хэрэглэгчдэд өөрийн аяллын bucket list үүсгэх, хадгалах, ангилах, засварлах, устгах боломжийг бүрдүүлсэн бөгөөд аяллын мэдээллийг календарь, сануулгатай хослуулан удирдах үйлдлийг хэрэгжүүлсэн.</w:t>
      </w:r>
    </w:p>
    <w:p w14:paraId="042573EF" w14:textId="76B62CEF" w:rsidR="003F3802" w:rsidRPr="00AE02DD" w:rsidRDefault="003F3802">
      <w:pPr>
        <w:pStyle w:val="ListParagraph"/>
        <w:numPr>
          <w:ilvl w:val="0"/>
          <w:numId w:val="5"/>
        </w:numPr>
        <w:spacing w:line="276" w:lineRule="auto"/>
        <w:rPr>
          <w:rFonts w:ascii="Times New Roman" w:hAnsi="Times New Roman" w:cs="Times New Roman"/>
          <w:color w:val="000000"/>
          <w:lang w:val="mn-MN"/>
        </w:rPr>
      </w:pPr>
      <w:r w:rsidRPr="00AE02DD">
        <w:rPr>
          <w:rFonts w:ascii="Times New Roman" w:hAnsi="Times New Roman" w:cs="Times New Roman"/>
          <w:color w:val="000000"/>
          <w:lang w:val="mn-MN"/>
        </w:rPr>
        <w:t>Админ хэрэглэгчийн хувьд хэрэглэгчдийн мэдээлэл, нийтлэл, сэтгэгдлийг удирдах, зохисгүй контентыг хянах, устгах үйлдэл амжилттай хэрэгжсэн.</w:t>
      </w:r>
    </w:p>
    <w:p w14:paraId="2BDD4C0D" w14:textId="794A676D" w:rsidR="003F3802" w:rsidRPr="00AE02DD" w:rsidRDefault="003F3802">
      <w:pPr>
        <w:pStyle w:val="ListParagraph"/>
        <w:numPr>
          <w:ilvl w:val="0"/>
          <w:numId w:val="5"/>
        </w:numPr>
        <w:spacing w:line="276" w:lineRule="auto"/>
        <w:rPr>
          <w:rFonts w:ascii="Times New Roman" w:hAnsi="Times New Roman" w:cs="Times New Roman"/>
          <w:color w:val="000000"/>
          <w:lang w:val="mn-MN"/>
        </w:rPr>
      </w:pPr>
      <w:r w:rsidRPr="00AE02DD">
        <w:rPr>
          <w:rFonts w:ascii="Times New Roman" w:hAnsi="Times New Roman" w:cs="Times New Roman"/>
          <w:color w:val="000000"/>
          <w:lang w:val="mn-MN"/>
        </w:rPr>
        <w:t>Судалгааны явцад гарсан хүндрэлүүдэд өгөгдлийн аюулгүй байдал, мобайл болон веб орчны нийцтэй байдал зэрэг асуудлууд багтаж байсан ч PostgreSQL болон Flutter технологийн шийдлүүдээр амжилттай шийдвэрлэсэн.</w:t>
      </w:r>
    </w:p>
    <w:p w14:paraId="63BB5959" w14:textId="6D1E6139" w:rsidR="003F3802" w:rsidRPr="00AE02DD" w:rsidRDefault="003F3802">
      <w:pPr>
        <w:pStyle w:val="ListParagraph"/>
        <w:numPr>
          <w:ilvl w:val="0"/>
          <w:numId w:val="5"/>
        </w:numPr>
        <w:spacing w:line="276" w:lineRule="auto"/>
        <w:rPr>
          <w:rFonts w:ascii="Times New Roman" w:hAnsi="Times New Roman" w:cs="Times New Roman"/>
          <w:color w:val="000000"/>
          <w:lang w:val="mn-MN"/>
        </w:rPr>
      </w:pPr>
      <w:r w:rsidRPr="00AE02DD">
        <w:rPr>
          <w:rFonts w:ascii="Times New Roman" w:hAnsi="Times New Roman" w:cs="Times New Roman"/>
          <w:color w:val="000000"/>
          <w:lang w:val="mn-MN"/>
        </w:rPr>
        <w:t>Судалгааны хүрээнд энэхүү систем нь хэрэглэгчдэд аяллын тэмдэглэлээ хялбар хадгалах, статистик мэдээлэл болон газрын зураг дээр харах, бусадтай хуваалцах боломжийг олгосон нь гол үр дүн болсон.</w:t>
      </w:r>
    </w:p>
    <w:p w14:paraId="255FA83D" w14:textId="279D08F0" w:rsidR="003F3802" w:rsidRPr="00AE02DD" w:rsidRDefault="003F3802">
      <w:pPr>
        <w:pStyle w:val="ListParagraph"/>
        <w:numPr>
          <w:ilvl w:val="0"/>
          <w:numId w:val="5"/>
        </w:numPr>
        <w:spacing w:line="276" w:lineRule="auto"/>
        <w:rPr>
          <w:rFonts w:ascii="Times New Roman" w:hAnsi="Times New Roman" w:cs="Times New Roman"/>
          <w:color w:val="000000"/>
          <w:lang w:val="mn-MN"/>
        </w:rPr>
      </w:pPr>
      <w:r w:rsidRPr="00AE02DD">
        <w:rPr>
          <w:rFonts w:ascii="Times New Roman" w:hAnsi="Times New Roman" w:cs="Times New Roman"/>
          <w:color w:val="000000"/>
          <w:lang w:val="mn-MN"/>
        </w:rPr>
        <w:t>Цаашид интерактив функц, GPS замын хяналт, мультимедиа дэмжлэг зэрэг нэмэлт боломжуудыг хөгжүүлж системийг баяжуулах боломжтой.</w:t>
      </w:r>
    </w:p>
    <w:p w14:paraId="61C5FE21" w14:textId="4961269B" w:rsidR="003F3802" w:rsidRPr="00AE02DD" w:rsidRDefault="003F3802">
      <w:pPr>
        <w:pStyle w:val="ListParagraph"/>
        <w:numPr>
          <w:ilvl w:val="0"/>
          <w:numId w:val="5"/>
        </w:numPr>
        <w:spacing w:line="276" w:lineRule="auto"/>
        <w:rPr>
          <w:rFonts w:ascii="Times New Roman" w:hAnsi="Times New Roman" w:cs="Times New Roman"/>
          <w:color w:val="000000"/>
          <w:lang w:val="mn-MN"/>
        </w:rPr>
      </w:pPr>
      <w:r w:rsidRPr="00AE02DD">
        <w:rPr>
          <w:rFonts w:ascii="Times New Roman" w:hAnsi="Times New Roman" w:cs="Times New Roman"/>
          <w:color w:val="000000"/>
          <w:lang w:val="mn-MN"/>
        </w:rPr>
        <w:t>Судалгааны хязгаарлалт нь зарим хэрэглэгчийн аяллын мэдээлэл интернэтгүй орчинд хязгаарлагддаг, зарим төхөөрөмж дээр интерфейсийн жижиг нийцдэггүй байдал зэрэгтэй холбоотой байсан.</w:t>
      </w:r>
    </w:p>
    <w:p w14:paraId="69599B3E" w14:textId="41DC63A4" w:rsidR="004A3787" w:rsidRPr="00AE02DD" w:rsidRDefault="004A3787" w:rsidP="004A3787">
      <w:pPr>
        <w:spacing w:line="276" w:lineRule="auto"/>
        <w:ind w:left="680"/>
      </w:pPr>
    </w:p>
    <w:p w14:paraId="314BCA7A" w14:textId="77777777" w:rsidR="00A42365" w:rsidRPr="00AE02DD" w:rsidRDefault="00A42365" w:rsidP="00A42365"/>
    <w:p w14:paraId="4918E6BC" w14:textId="7C616F70" w:rsidR="000A234B" w:rsidRPr="00AE02DD" w:rsidRDefault="00A42365" w:rsidP="00A42365">
      <w:pPr>
        <w:tabs>
          <w:tab w:val="left" w:pos="2387"/>
        </w:tabs>
      </w:pPr>
      <w:r w:rsidRPr="00AE02DD">
        <w:tab/>
      </w:r>
    </w:p>
    <w:p w14:paraId="40FD1DFD" w14:textId="77777777" w:rsidR="000A234B" w:rsidRPr="00AE02DD" w:rsidRDefault="000A234B">
      <w:pPr>
        <w:spacing w:line="240" w:lineRule="auto"/>
        <w:jc w:val="left"/>
      </w:pPr>
      <w:r w:rsidRPr="00AE02DD">
        <w:br w:type="page"/>
      </w:r>
    </w:p>
    <w:p w14:paraId="30E7623D" w14:textId="77777777" w:rsidR="00D9635A" w:rsidRPr="00AE02DD" w:rsidRDefault="00D9635A" w:rsidP="000A234B">
      <w:pPr>
        <w:pStyle w:val="Heading1"/>
        <w:numPr>
          <w:ilvl w:val="0"/>
          <w:numId w:val="0"/>
        </w:numPr>
        <w:spacing w:line="276" w:lineRule="auto"/>
        <w:jc w:val="both"/>
      </w:pPr>
      <w:bookmarkStart w:id="61" w:name="_Toc518744850"/>
      <w:bookmarkStart w:id="62" w:name="_Toc518744984"/>
      <w:bookmarkStart w:id="63" w:name="_Toc518744847"/>
      <w:bookmarkStart w:id="64" w:name="_Toc518744981"/>
      <w:bookmarkStart w:id="65" w:name="_Toc218508808"/>
      <w:bookmarkEnd w:id="61"/>
      <w:bookmarkEnd w:id="62"/>
      <w:bookmarkEnd w:id="63"/>
      <w:bookmarkEnd w:id="64"/>
      <w:r w:rsidRPr="00AE02DD">
        <w:lastRenderedPageBreak/>
        <w:t>АШИГЛАСАН НОМ ЗҮЙ</w:t>
      </w:r>
      <w:bookmarkEnd w:id="65"/>
      <w:r w:rsidRPr="00AE02DD">
        <w:t xml:space="preserve"> </w:t>
      </w:r>
    </w:p>
    <w:p w14:paraId="37B07AA1" w14:textId="4A6528C9" w:rsidR="00D9635A" w:rsidRPr="00AE02DD" w:rsidRDefault="00D9635A" w:rsidP="00B34666">
      <w:pPr>
        <w:spacing w:line="276" w:lineRule="auto"/>
      </w:pPr>
      <w:r w:rsidRPr="00AE02DD">
        <w:t xml:space="preserve">Судалгааны ажлын төгсгөлд </w:t>
      </w:r>
      <w:r w:rsidR="00B34666" w:rsidRPr="00AE02DD">
        <w:t>э</w:t>
      </w:r>
      <w:r w:rsidRPr="00AE02DD">
        <w:t xml:space="preserve">шлэл татсан ном, зохиолын нэрсийг тавих ба өгүүлэлд </w:t>
      </w:r>
      <w:r w:rsidR="001B3A0A" w:rsidRPr="00AE02DD">
        <w:t>э</w:t>
      </w:r>
      <w:r w:rsidRPr="00AE02DD">
        <w:t>ш татсан дарааллаар нь дугаарлана. Нэрсийг Times New Roman фонд дээр 12pt үсгийн өндөртэйг</w:t>
      </w:r>
      <w:r w:rsidR="00B34666" w:rsidRPr="00AE02DD">
        <w:t>өө</w:t>
      </w:r>
      <w:r w:rsidRPr="00AE02DD">
        <w:t>р дараах хэлбэрээр бичнэ. Ашигласан материалын жагсаалтыг APA (The Association outlines the style in the Publication manual of the American Psychological Association) стандартын дагуу бичнэ. Иш татаагүй эх үүсвэрийг ашигласан материалын жагсаалтад тусгахгүй. Ашигласан материалын жагсаалтыг монгол хэл дээр болон гадаад хэл дээр бичигдсэнээр ангилан цагаан толгойн үсгийн дарааллаар бичнэ.</w:t>
      </w:r>
    </w:p>
    <w:p w14:paraId="085D3C5F" w14:textId="77777777" w:rsidR="00D9635A" w:rsidRPr="00AE02DD" w:rsidRDefault="00D9635A" w:rsidP="00B34666">
      <w:pPr>
        <w:spacing w:line="276" w:lineRule="auto"/>
      </w:pPr>
    </w:p>
    <w:p w14:paraId="7BE1BFBB" w14:textId="77777777" w:rsidR="00D9635A" w:rsidRPr="00AE02DD" w:rsidRDefault="00D9635A" w:rsidP="00D9635A">
      <w:pPr>
        <w:pStyle w:val="ListParagraph"/>
        <w:numPr>
          <w:ilvl w:val="0"/>
          <w:numId w:val="4"/>
        </w:numPr>
        <w:spacing w:line="276" w:lineRule="auto"/>
        <w:rPr>
          <w:rFonts w:ascii="Times New Roman" w:hAnsi="Times New Roman" w:cs="Times New Roman"/>
          <w:lang w:val="mn-MN"/>
        </w:rPr>
      </w:pPr>
      <w:r w:rsidRPr="00AE02DD">
        <w:rPr>
          <w:rFonts w:ascii="Times New Roman" w:hAnsi="Times New Roman" w:cs="Times New Roman"/>
          <w:lang w:val="mn-MN"/>
        </w:rPr>
        <w:t xml:space="preserve">Ванчигсүрэн, Д. (1996). Шавь төвтэй сургалтын онол, аргазүй. Олон улсын эрдэм шинжилгээний хурал. Улаанбаатар хот: Монгол. </w:t>
      </w:r>
    </w:p>
    <w:p w14:paraId="1E85641E" w14:textId="77777777" w:rsidR="00D9635A" w:rsidRPr="00AE02DD" w:rsidRDefault="00D9635A" w:rsidP="00D9635A">
      <w:pPr>
        <w:pStyle w:val="ListParagraph"/>
        <w:numPr>
          <w:ilvl w:val="0"/>
          <w:numId w:val="4"/>
        </w:numPr>
        <w:spacing w:line="276" w:lineRule="auto"/>
        <w:rPr>
          <w:rFonts w:ascii="Times New Roman" w:hAnsi="Times New Roman" w:cs="Times New Roman"/>
          <w:lang w:val="mn-MN"/>
        </w:rPr>
      </w:pPr>
      <w:r w:rsidRPr="00AE02DD">
        <w:rPr>
          <w:rFonts w:ascii="Times New Roman" w:hAnsi="Times New Roman" w:cs="Times New Roman"/>
          <w:lang w:val="mn-MN"/>
        </w:rPr>
        <w:t>Jamyansuren, S. (2015). Business methodolgy. Ulaanbaatar: Press Lord LLC.</w:t>
      </w:r>
    </w:p>
    <w:p w14:paraId="7E5E9E0C" w14:textId="77777777" w:rsidR="00D9635A" w:rsidRPr="00AE02DD" w:rsidRDefault="00D9635A" w:rsidP="00D9635A">
      <w:pPr>
        <w:pStyle w:val="ListParagraph"/>
        <w:numPr>
          <w:ilvl w:val="0"/>
          <w:numId w:val="4"/>
        </w:numPr>
        <w:spacing w:line="276" w:lineRule="auto"/>
        <w:rPr>
          <w:rFonts w:ascii="Times New Roman" w:hAnsi="Times New Roman" w:cs="Times New Roman"/>
          <w:lang w:val="mn-MN"/>
        </w:rPr>
      </w:pPr>
      <w:r w:rsidRPr="00AE02DD">
        <w:rPr>
          <w:rFonts w:ascii="Times New Roman" w:hAnsi="Times New Roman" w:cs="Times New Roman"/>
          <w:lang w:val="mn-MN"/>
        </w:rPr>
        <w:t xml:space="preserve">Бэгз, Н., Нямдаваа, Ё. (1995). Монголын боловсролын түүхийн унших бичиг. Улаанбаатар хот: Монгол. 77х </w:t>
      </w:r>
    </w:p>
    <w:p w14:paraId="0EE239AF" w14:textId="77777777" w:rsidR="00D9635A" w:rsidRPr="00AE02DD" w:rsidRDefault="00D9635A" w:rsidP="00D9635A">
      <w:pPr>
        <w:pStyle w:val="ListParagraph"/>
        <w:numPr>
          <w:ilvl w:val="0"/>
          <w:numId w:val="4"/>
        </w:numPr>
        <w:spacing w:line="276" w:lineRule="auto"/>
        <w:rPr>
          <w:rFonts w:ascii="Times New Roman" w:hAnsi="Times New Roman" w:cs="Times New Roman"/>
          <w:lang w:val="mn-MN"/>
        </w:rPr>
      </w:pPr>
      <w:r w:rsidRPr="00AE02DD">
        <w:rPr>
          <w:rFonts w:ascii="Times New Roman" w:hAnsi="Times New Roman" w:cs="Times New Roman"/>
          <w:lang w:val="mn-MN"/>
        </w:rPr>
        <w:t>Мандах Их Сургууль, (2017).  Эрдэм шинжилгээ, судалгааны ажлын стандарт</w:t>
      </w:r>
      <w:r w:rsidRPr="00AE02DD">
        <w:rPr>
          <w:rFonts w:ascii="Times New Roman" w:hAnsi="Times New Roman" w:cs="Times New Roman"/>
          <w:shd w:val="clear" w:color="auto" w:fill="FFFFFF"/>
          <w:lang w:val="mn-MN"/>
        </w:rPr>
        <w:t xml:space="preserve">: </w:t>
      </w:r>
    </w:p>
    <w:p w14:paraId="17CBA3DA" w14:textId="77777777" w:rsidR="00D9635A" w:rsidRPr="00AE02DD" w:rsidRDefault="00D9635A" w:rsidP="00D9635A">
      <w:pPr>
        <w:pStyle w:val="ListParagraph"/>
        <w:spacing w:line="276" w:lineRule="auto"/>
        <w:rPr>
          <w:rFonts w:ascii="Times New Roman" w:hAnsi="Times New Roman" w:cs="Times New Roman"/>
          <w:lang w:val="mn-MN"/>
        </w:rPr>
      </w:pPr>
      <w:r w:rsidRPr="00AE02DD">
        <w:rPr>
          <w:rFonts w:ascii="Times New Roman" w:hAnsi="Times New Roman" w:cs="Times New Roman"/>
          <w:lang w:val="mn-MN"/>
        </w:rPr>
        <w:t>1.9 Судалгааны ажил, Улаанбаатар хот. Монгол. 9х</w:t>
      </w:r>
    </w:p>
    <w:p w14:paraId="16F39854" w14:textId="77777777" w:rsidR="001F6E55" w:rsidRPr="00AE02DD" w:rsidRDefault="001F6E55" w:rsidP="00D9635A">
      <w:pPr>
        <w:pStyle w:val="Referencetext"/>
        <w:spacing w:line="276" w:lineRule="auto"/>
        <w:ind w:left="0" w:firstLine="0"/>
        <w:sectPr w:rsidR="001F6E55" w:rsidRPr="00AE02DD" w:rsidSect="00B10AB4">
          <w:type w:val="continuous"/>
          <w:pgSz w:w="11906" w:h="16838"/>
          <w:pgMar w:top="1418" w:right="851" w:bottom="1418" w:left="1701" w:header="562" w:footer="562" w:gutter="0"/>
          <w:pgNumType w:start="29"/>
          <w:cols w:space="720"/>
          <w:docGrid w:linePitch="326"/>
        </w:sectPr>
      </w:pPr>
    </w:p>
    <w:p w14:paraId="1A279912" w14:textId="14F27DDE" w:rsidR="001F6E55" w:rsidRPr="00AE02DD" w:rsidRDefault="001F6E55" w:rsidP="00D9635A">
      <w:pPr>
        <w:pStyle w:val="Heading1"/>
        <w:numPr>
          <w:ilvl w:val="0"/>
          <w:numId w:val="0"/>
        </w:numPr>
        <w:spacing w:line="276" w:lineRule="auto"/>
        <w:ind w:left="360" w:hanging="360"/>
        <w:jc w:val="both"/>
      </w:pPr>
      <w:bookmarkStart w:id="66" w:name="_Toc509402058"/>
      <w:bookmarkStart w:id="67" w:name="_Toc218508809"/>
      <w:r w:rsidRPr="00AE02DD">
        <w:lastRenderedPageBreak/>
        <w:t xml:space="preserve">ХАВСРАЛТ </w:t>
      </w:r>
      <w:r w:rsidR="00D9635A" w:rsidRPr="00AE02DD">
        <w:t xml:space="preserve">1 </w:t>
      </w:r>
      <w:r w:rsidRPr="00AE02DD">
        <w:t>НЭРИЙГ БИЧНЭ ҮҮ</w:t>
      </w:r>
      <w:bookmarkEnd w:id="66"/>
      <w:bookmarkEnd w:id="67"/>
    </w:p>
    <w:p w14:paraId="08679AFA" w14:textId="77777777" w:rsidR="00F24831" w:rsidRPr="00AE02DD" w:rsidRDefault="00F24831" w:rsidP="00F24831">
      <w:pPr>
        <w:autoSpaceDE w:val="0"/>
        <w:autoSpaceDN w:val="0"/>
        <w:adjustRightInd w:val="0"/>
        <w:spacing w:line="240" w:lineRule="auto"/>
        <w:rPr>
          <w:rFonts w:eastAsiaTheme="minorHAnsi"/>
          <w:color w:val="000000"/>
        </w:rPr>
      </w:pPr>
      <w:r w:rsidRPr="00AE02DD">
        <w:rPr>
          <w:rFonts w:eastAsiaTheme="minorHAnsi"/>
          <w:color w:val="000000"/>
        </w:rPr>
        <w:t xml:space="preserve">Судалгааны ажлын үндсэн хэсэгт оруулах шаардлагагүй нэмэлт материалыг Хавсралт 1, Хавсралт 2 гэх мэтчилэн дугаарлан бичнэ. Гэхдээ үндсэн бичвэрт заавал хавсаргасан талаар тайлбар бичнэ.  </w:t>
      </w:r>
    </w:p>
    <w:p w14:paraId="295A4DCE" w14:textId="77777777" w:rsidR="00F24831" w:rsidRPr="00AE02DD" w:rsidRDefault="00F24831" w:rsidP="00F24831"/>
    <w:p w14:paraId="7C28171C" w14:textId="0C30188C" w:rsidR="00F24831" w:rsidRPr="0057244D" w:rsidRDefault="001F6E55" w:rsidP="00D9635A">
      <w:pPr>
        <w:pStyle w:val="Heading1"/>
        <w:numPr>
          <w:ilvl w:val="0"/>
          <w:numId w:val="0"/>
        </w:numPr>
        <w:spacing w:line="276" w:lineRule="auto"/>
        <w:jc w:val="both"/>
      </w:pPr>
      <w:r w:rsidRPr="00AE02DD">
        <w:br w:type="page"/>
      </w:r>
      <w:bookmarkStart w:id="68" w:name="_Toc509402059"/>
      <w:bookmarkStart w:id="69" w:name="_Toc218508810"/>
      <w:r w:rsidRPr="00AE02DD">
        <w:lastRenderedPageBreak/>
        <w:t xml:space="preserve">хАВСРАЛТ </w:t>
      </w:r>
      <w:r w:rsidR="00D9635A" w:rsidRPr="00AE02DD">
        <w:t>2</w:t>
      </w:r>
      <w:r w:rsidRPr="00AE02DD">
        <w:t xml:space="preserve"> НЭРИЙГ БИЧНЭ ҮҮ</w:t>
      </w:r>
      <w:bookmarkEnd w:id="68"/>
      <w:bookmarkEnd w:id="69"/>
    </w:p>
    <w:sectPr w:rsidR="00F24831" w:rsidRPr="0057244D" w:rsidSect="00B10AB4">
      <w:footerReference w:type="default" r:id="rId44"/>
      <w:pgSz w:w="11906" w:h="16838"/>
      <w:pgMar w:top="1418" w:right="851" w:bottom="1418" w:left="1701" w:header="562" w:footer="562" w:gutter="0"/>
      <w:pgNumType w:fmt="lowerRoman"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47992" w14:textId="77777777" w:rsidR="00C0305D" w:rsidRPr="00AE02DD" w:rsidRDefault="00C0305D">
      <w:r w:rsidRPr="00AE02DD">
        <w:separator/>
      </w:r>
    </w:p>
  </w:endnote>
  <w:endnote w:type="continuationSeparator" w:id="0">
    <w:p w14:paraId="4875AC64" w14:textId="77777777" w:rsidR="00C0305D" w:rsidRPr="00AE02DD" w:rsidRDefault="00C0305D">
      <w:r w:rsidRPr="00AE02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charset w:val="00"/>
    <w:family w:val="swiss"/>
    <w:pitch w:val="variable"/>
    <w:sig w:usb0="00000201"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DF24" w14:textId="77777777" w:rsidR="003C77D0" w:rsidRPr="00AE02DD" w:rsidRDefault="003C3E68">
    <w:pPr>
      <w:pStyle w:val="Footer"/>
      <w:framePr w:wrap="around" w:vAnchor="text" w:hAnchor="margin" w:xAlign="right" w:y="1"/>
      <w:rPr>
        <w:rStyle w:val="PageNumber"/>
      </w:rPr>
    </w:pPr>
    <w:r w:rsidRPr="00AE02DD">
      <w:rPr>
        <w:rStyle w:val="PageNumber"/>
      </w:rPr>
      <w:fldChar w:fldCharType="begin"/>
    </w:r>
    <w:r w:rsidR="003C77D0" w:rsidRPr="00AE02DD">
      <w:rPr>
        <w:rStyle w:val="PageNumber"/>
      </w:rPr>
      <w:instrText xml:space="preserve">PAGE  </w:instrText>
    </w:r>
    <w:r w:rsidRPr="00AE02DD">
      <w:rPr>
        <w:rStyle w:val="PageNumber"/>
      </w:rPr>
      <w:fldChar w:fldCharType="separate"/>
    </w:r>
    <w:r w:rsidR="003C77D0" w:rsidRPr="00AE02DD">
      <w:rPr>
        <w:rStyle w:val="PageNumber"/>
      </w:rPr>
      <w:t>1</w:t>
    </w:r>
    <w:r w:rsidRPr="00AE02DD">
      <w:rPr>
        <w:rStyle w:val="PageNumber"/>
      </w:rPr>
      <w:fldChar w:fldCharType="end"/>
    </w:r>
  </w:p>
  <w:p w14:paraId="40431B7B" w14:textId="77777777" w:rsidR="003C77D0" w:rsidRPr="00AE02DD" w:rsidRDefault="003C77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7C90" w14:textId="14E892B1" w:rsidR="003C77D0" w:rsidRPr="00AE02DD" w:rsidRDefault="00D62021" w:rsidP="00F95A23">
    <w:pPr>
      <w:pStyle w:val="Footer"/>
      <w:rPr>
        <w:sz w:val="20"/>
      </w:rPr>
    </w:pPr>
    <w:r w:rsidRPr="00AE02DD">
      <w:rPr>
        <w:sz w:val="20"/>
      </w:rPr>
      <w:t>© 202</w:t>
    </w:r>
    <w:r w:rsidR="0060378A" w:rsidRPr="00AE02DD">
      <w:rPr>
        <w:sz w:val="20"/>
      </w:rPr>
      <w:t>5</w:t>
    </w:r>
    <w:r w:rsidRPr="00AE02DD">
      <w:rPr>
        <w:sz w:val="20"/>
      </w:rPr>
      <w:t xml:space="preserve"> </w:t>
    </w:r>
    <w:r w:rsidRPr="00AE02DD">
      <w:rPr>
        <w:sz w:val="20"/>
      </w:rPr>
      <w:t xml:space="preserve">он Мандах Их Сургууль </w:t>
    </w:r>
    <w:r w:rsidR="0024569B" w:rsidRPr="00AE02DD">
      <w:rPr>
        <w:sz w:val="20"/>
      </w:rPr>
      <w:t>Б</w:t>
    </w:r>
    <w:r w:rsidR="0060378A" w:rsidRPr="00AE02DD">
      <w:rPr>
        <w:sz w:val="20"/>
      </w:rPr>
      <w:t xml:space="preserve">. </w:t>
    </w:r>
    <w:r w:rsidR="0024569B" w:rsidRPr="00AE02DD">
      <w:rPr>
        <w:sz w:val="20"/>
      </w:rPr>
      <w:t>Хонгорзул</w:t>
    </w:r>
    <w:r w:rsidRPr="00AE02DD">
      <w:rPr>
        <w:sz w:val="20"/>
      </w:rPr>
      <w:ptab w:relativeTo="margin" w:alignment="right" w:leader="none"/>
    </w:r>
    <w:r w:rsidRPr="00AE02DD">
      <w:rPr>
        <w:sz w:val="20"/>
      </w:rPr>
      <w:fldChar w:fldCharType="begin"/>
    </w:r>
    <w:r w:rsidRPr="00AE02DD">
      <w:rPr>
        <w:sz w:val="20"/>
      </w:rPr>
      <w:instrText xml:space="preserve"> PAGE   \* MERGEFORMAT </w:instrText>
    </w:r>
    <w:r w:rsidRPr="00AE02DD">
      <w:rPr>
        <w:sz w:val="20"/>
      </w:rPr>
      <w:fldChar w:fldCharType="separate"/>
    </w:r>
    <w:r w:rsidR="008316A1" w:rsidRPr="00AE02DD">
      <w:rPr>
        <w:sz w:val="20"/>
      </w:rPr>
      <w:t>vii</w:t>
    </w:r>
    <w:r w:rsidRPr="00AE02DD">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137336"/>
      <w:docPartObj>
        <w:docPartGallery w:val="Page Numbers (Bottom of Page)"/>
        <w:docPartUnique/>
      </w:docPartObj>
    </w:sdtPr>
    <w:sdtContent>
      <w:p w14:paraId="41D0E522" w14:textId="63A9EAA5" w:rsidR="001C75C8" w:rsidRPr="00AE02DD" w:rsidRDefault="001C75C8">
        <w:pPr>
          <w:pStyle w:val="Footer"/>
          <w:jc w:val="right"/>
        </w:pPr>
        <w:r w:rsidRPr="00AE02DD">
          <w:fldChar w:fldCharType="begin"/>
        </w:r>
        <w:r w:rsidRPr="00AE02DD">
          <w:instrText xml:space="preserve"> PAGE   \* MERGEFORMAT </w:instrText>
        </w:r>
        <w:r w:rsidRPr="00AE02DD">
          <w:fldChar w:fldCharType="separate"/>
        </w:r>
        <w:r w:rsidRPr="00AE02DD">
          <w:t>2</w:t>
        </w:r>
        <w:r w:rsidRPr="00AE02DD">
          <w:fldChar w:fldCharType="end"/>
        </w:r>
      </w:p>
    </w:sdtContent>
  </w:sdt>
  <w:p w14:paraId="0FE2768B" w14:textId="58675CBA" w:rsidR="001F6E55" w:rsidRPr="00AE02DD" w:rsidRDefault="001F6E55" w:rsidP="00A423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1C48" w14:textId="00959DFC" w:rsidR="003C77D0" w:rsidRPr="00AE02DD" w:rsidRDefault="003A4396" w:rsidP="00971FE3">
    <w:pPr>
      <w:pStyle w:val="Footer"/>
      <w:rPr>
        <w:sz w:val="20"/>
        <w:szCs w:val="20"/>
      </w:rPr>
    </w:pPr>
    <w:r w:rsidRPr="00AE02DD">
      <w:rPr>
        <w:sz w:val="20"/>
      </w:rPr>
      <w:t xml:space="preserve">© 2023 </w:t>
    </w:r>
    <w:r w:rsidRPr="00AE02DD">
      <w:rPr>
        <w:sz w:val="20"/>
      </w:rPr>
      <w:t xml:space="preserve">он Мандах Их Сургууль Оюутны овог Нэр </w:t>
    </w:r>
    <w:r w:rsidRPr="00AE02DD">
      <w:ptab w:relativeTo="margin" w:alignment="center" w:leader="none"/>
    </w:r>
    <w:r w:rsidRPr="00AE02DD">
      <w:ptab w:relativeTo="margin" w:alignment="right" w:leader="none"/>
    </w:r>
    <w:r w:rsidR="001C75C8" w:rsidRPr="00AE02DD">
      <w:fldChar w:fldCharType="begin"/>
    </w:r>
    <w:r w:rsidR="001C75C8" w:rsidRPr="00AE02DD">
      <w:instrText xml:space="preserve"> PAGE  \* Arabic  \* MERGEFORMAT </w:instrText>
    </w:r>
    <w:r w:rsidR="001C75C8" w:rsidRPr="00AE02DD">
      <w:fldChar w:fldCharType="separate"/>
    </w:r>
    <w:r w:rsidR="001C75C8" w:rsidRPr="00AE02DD">
      <w:t>3</w:t>
    </w:r>
    <w:r w:rsidR="001C75C8" w:rsidRPr="00AE02D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E0D8" w14:textId="77777777" w:rsidR="00C0305D" w:rsidRPr="00AE02DD" w:rsidRDefault="00C0305D">
      <w:r w:rsidRPr="00AE02DD">
        <w:separator/>
      </w:r>
    </w:p>
  </w:footnote>
  <w:footnote w:type="continuationSeparator" w:id="0">
    <w:p w14:paraId="7825AB6F" w14:textId="77777777" w:rsidR="00C0305D" w:rsidRPr="00AE02DD" w:rsidRDefault="00C0305D">
      <w:r w:rsidRPr="00AE02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D9AE" w14:textId="563BF36F" w:rsidR="00F94DBD" w:rsidRPr="00AE02DD" w:rsidRDefault="001F6E55" w:rsidP="00F94DBD">
    <w:pPr>
      <w:tabs>
        <w:tab w:val="left" w:pos="3940"/>
      </w:tabs>
      <w:spacing w:line="276" w:lineRule="auto"/>
      <w:jc w:val="center"/>
      <w:rPr>
        <w:rFonts w:eastAsiaTheme="minorEastAsia" w:cstheme="minorBidi"/>
        <w:b/>
        <w:sz w:val="32"/>
        <w:szCs w:val="32"/>
      </w:rPr>
    </w:pPr>
    <w:r w:rsidRPr="00AE02DD">
      <w:rPr>
        <w:rFonts w:eastAsiaTheme="minorEastAsia" w:cstheme="minorBidi"/>
        <w:b/>
        <w:noProof/>
        <w:sz w:val="32"/>
        <w:szCs w:val="32"/>
      </w:rPr>
      <w:drawing>
        <wp:anchor distT="0" distB="0" distL="114300" distR="114300" simplePos="0" relativeHeight="251658240" behindDoc="0" locked="0" layoutInCell="1" allowOverlap="1" wp14:anchorId="54F0DB64" wp14:editId="195697AF">
          <wp:simplePos x="0" y="0"/>
          <wp:positionH relativeFrom="column">
            <wp:posOffset>2393323</wp:posOffset>
          </wp:positionH>
          <wp:positionV relativeFrom="paragraph">
            <wp:posOffset>66040</wp:posOffset>
          </wp:positionV>
          <wp:extent cx="1009402" cy="1009402"/>
          <wp:effectExtent l="0" t="0" r="0" b="635"/>
          <wp:wrapNone/>
          <wp:docPr id="869983519" name="Picture 86998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A3FAAC0" w14:textId="77777777" w:rsidR="001F6E55" w:rsidRPr="00AE02DD" w:rsidRDefault="00F94DBD" w:rsidP="00F94DBD">
    <w:pPr>
      <w:tabs>
        <w:tab w:val="left" w:pos="3940"/>
      </w:tabs>
      <w:spacing w:line="276" w:lineRule="auto"/>
      <w:rPr>
        <w:rFonts w:eastAsiaTheme="minorEastAsia" w:cstheme="minorBidi"/>
        <w:b/>
        <w:sz w:val="32"/>
        <w:szCs w:val="32"/>
      </w:rPr>
    </w:pPr>
    <w:r w:rsidRPr="00AE02DD">
      <w:rPr>
        <w:rFonts w:eastAsiaTheme="minorEastAsia" w:cstheme="minorBidi"/>
        <w:b/>
        <w:sz w:val="32"/>
        <w:szCs w:val="32"/>
      </w:rPr>
      <w:t xml:space="preserve">          </w:t>
    </w:r>
  </w:p>
  <w:p w14:paraId="6786469D" w14:textId="77777777" w:rsidR="001F6E55" w:rsidRPr="00AE02DD" w:rsidRDefault="001F6E55" w:rsidP="001F6E55">
    <w:pPr>
      <w:tabs>
        <w:tab w:val="left" w:pos="3940"/>
      </w:tabs>
      <w:spacing w:line="276" w:lineRule="auto"/>
      <w:jc w:val="center"/>
      <w:rPr>
        <w:rFonts w:eastAsiaTheme="minorEastAsia" w:cstheme="minorBidi"/>
        <w:b/>
        <w:sz w:val="32"/>
        <w:szCs w:val="32"/>
      </w:rPr>
    </w:pPr>
  </w:p>
  <w:p w14:paraId="254FDE16" w14:textId="77777777" w:rsidR="00BD703F" w:rsidRPr="00AE02DD" w:rsidRDefault="00BD703F" w:rsidP="001F6E55">
    <w:pPr>
      <w:tabs>
        <w:tab w:val="left" w:pos="3940"/>
      </w:tabs>
      <w:spacing w:line="276" w:lineRule="auto"/>
      <w:jc w:val="center"/>
      <w:rPr>
        <w:rFonts w:eastAsiaTheme="minorEastAsia" w:cstheme="minorBidi"/>
        <w:b/>
        <w:sz w:val="32"/>
        <w:szCs w:val="32"/>
      </w:rPr>
    </w:pPr>
  </w:p>
  <w:p w14:paraId="0407BECC" w14:textId="77777777" w:rsidR="00A327D3" w:rsidRPr="00AE02DD" w:rsidRDefault="00246FC1" w:rsidP="00BD703F">
    <w:pPr>
      <w:tabs>
        <w:tab w:val="left" w:pos="3940"/>
      </w:tabs>
      <w:spacing w:line="276" w:lineRule="auto"/>
      <w:jc w:val="center"/>
    </w:pPr>
    <w:r w:rsidRPr="00AE02DD">
      <w:rPr>
        <w:rFonts w:eastAsiaTheme="minorEastAsia" w:cstheme="minorBidi"/>
        <w:b/>
        <w:sz w:val="32"/>
        <w:szCs w:val="32"/>
      </w:rPr>
      <w:t>МАНДАХ ИХ</w:t>
    </w:r>
    <w:r w:rsidR="00F94DBD" w:rsidRPr="00AE02DD">
      <w:rPr>
        <w:rFonts w:eastAsiaTheme="minorEastAsia" w:cstheme="minorBidi"/>
        <w:b/>
        <w:sz w:val="32"/>
        <w:szCs w:val="32"/>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89B7A" w14:textId="56BAFC42" w:rsidR="003C77D0" w:rsidRPr="00AE02DD" w:rsidRDefault="00323636" w:rsidP="00323636">
    <w:pPr>
      <w:pStyle w:val="Header"/>
    </w:pPr>
    <w:r w:rsidRPr="00AE02DD">
      <w:tab/>
    </w:r>
    <w:r w:rsidRPr="00AE02DD">
      <w:tab/>
    </w:r>
    <w:r w:rsidR="002E34F4" w:rsidRPr="00AE02DD">
      <w:t xml:space="preserve">SMART </w:t>
    </w:r>
    <w:r w:rsidR="002E34F4" w:rsidRPr="00AE02DD">
      <w:t>FLOW</w:t>
    </w:r>
    <w:r w:rsidRPr="00AE02DD">
      <w:t xml:space="preserve">: </w:t>
    </w:r>
    <w:r w:rsidR="002E34F4" w:rsidRPr="00AE02DD">
      <w:t>Байгууллагын дотоод удирдлага, хяналтын нэгдсэн систем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EC25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E010FE"/>
    <w:multiLevelType w:val="hybridMultilevel"/>
    <w:tmpl w:val="D2187F08"/>
    <w:lvl w:ilvl="0" w:tplc="FFFFFFFF">
      <w:start w:val="1"/>
      <w:numFmt w:val="bullet"/>
      <w:lvlText w:val=""/>
      <w:lvlJc w:val="left"/>
      <w:pPr>
        <w:ind w:left="735" w:hanging="360"/>
      </w:pPr>
      <w:rPr>
        <w:rFonts w:ascii="Symbol" w:hAnsi="Symbol" w:hint="default"/>
      </w:rPr>
    </w:lvl>
    <w:lvl w:ilvl="1" w:tplc="04090001">
      <w:start w:val="1"/>
      <w:numFmt w:val="bullet"/>
      <w:lvlText w:val=""/>
      <w:lvlJc w:val="left"/>
      <w:pPr>
        <w:ind w:left="1455" w:hanging="360"/>
      </w:pPr>
      <w:rPr>
        <w:rFonts w:ascii="Symbol" w:hAnsi="Symbol" w:hint="default"/>
      </w:rPr>
    </w:lvl>
    <w:lvl w:ilvl="2" w:tplc="FFFFFFFF" w:tentative="1">
      <w:start w:val="1"/>
      <w:numFmt w:val="bullet"/>
      <w:lvlText w:val=""/>
      <w:lvlJc w:val="left"/>
      <w:pPr>
        <w:ind w:left="2175" w:hanging="360"/>
      </w:pPr>
      <w:rPr>
        <w:rFonts w:ascii="Wingdings" w:hAnsi="Wingdings" w:hint="default"/>
      </w:rPr>
    </w:lvl>
    <w:lvl w:ilvl="3" w:tplc="FFFFFFFF" w:tentative="1">
      <w:start w:val="1"/>
      <w:numFmt w:val="bullet"/>
      <w:lvlText w:val=""/>
      <w:lvlJc w:val="left"/>
      <w:pPr>
        <w:ind w:left="2895" w:hanging="360"/>
      </w:pPr>
      <w:rPr>
        <w:rFonts w:ascii="Symbol" w:hAnsi="Symbol" w:hint="default"/>
      </w:rPr>
    </w:lvl>
    <w:lvl w:ilvl="4" w:tplc="FFFFFFFF" w:tentative="1">
      <w:start w:val="1"/>
      <w:numFmt w:val="bullet"/>
      <w:lvlText w:val="o"/>
      <w:lvlJc w:val="left"/>
      <w:pPr>
        <w:ind w:left="3615" w:hanging="360"/>
      </w:pPr>
      <w:rPr>
        <w:rFonts w:ascii="Courier New" w:hAnsi="Courier New" w:cs="Courier New" w:hint="default"/>
      </w:rPr>
    </w:lvl>
    <w:lvl w:ilvl="5" w:tplc="FFFFFFFF" w:tentative="1">
      <w:start w:val="1"/>
      <w:numFmt w:val="bullet"/>
      <w:lvlText w:val=""/>
      <w:lvlJc w:val="left"/>
      <w:pPr>
        <w:ind w:left="4335" w:hanging="360"/>
      </w:pPr>
      <w:rPr>
        <w:rFonts w:ascii="Wingdings" w:hAnsi="Wingdings" w:hint="default"/>
      </w:rPr>
    </w:lvl>
    <w:lvl w:ilvl="6" w:tplc="FFFFFFFF" w:tentative="1">
      <w:start w:val="1"/>
      <w:numFmt w:val="bullet"/>
      <w:lvlText w:val=""/>
      <w:lvlJc w:val="left"/>
      <w:pPr>
        <w:ind w:left="5055" w:hanging="360"/>
      </w:pPr>
      <w:rPr>
        <w:rFonts w:ascii="Symbol" w:hAnsi="Symbol" w:hint="default"/>
      </w:rPr>
    </w:lvl>
    <w:lvl w:ilvl="7" w:tplc="FFFFFFFF" w:tentative="1">
      <w:start w:val="1"/>
      <w:numFmt w:val="bullet"/>
      <w:lvlText w:val="o"/>
      <w:lvlJc w:val="left"/>
      <w:pPr>
        <w:ind w:left="5775" w:hanging="360"/>
      </w:pPr>
      <w:rPr>
        <w:rFonts w:ascii="Courier New" w:hAnsi="Courier New" w:cs="Courier New" w:hint="default"/>
      </w:rPr>
    </w:lvl>
    <w:lvl w:ilvl="8" w:tplc="FFFFFFFF" w:tentative="1">
      <w:start w:val="1"/>
      <w:numFmt w:val="bullet"/>
      <w:lvlText w:val=""/>
      <w:lvlJc w:val="left"/>
      <w:pPr>
        <w:ind w:left="6495" w:hanging="360"/>
      </w:pPr>
      <w:rPr>
        <w:rFonts w:ascii="Wingdings" w:hAnsi="Wingdings" w:hint="default"/>
      </w:rPr>
    </w:lvl>
  </w:abstractNum>
  <w:abstractNum w:abstractNumId="2" w15:restartNumberingAfterBreak="0">
    <w:nsid w:val="0DCB5E08"/>
    <w:multiLevelType w:val="hybridMultilevel"/>
    <w:tmpl w:val="4E326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42899"/>
    <w:multiLevelType w:val="hybridMultilevel"/>
    <w:tmpl w:val="09A672AA"/>
    <w:lvl w:ilvl="0" w:tplc="04090001">
      <w:start w:val="1"/>
      <w:numFmt w:val="bullet"/>
      <w:lvlText w:val=""/>
      <w:lvlJc w:val="left"/>
      <w:pPr>
        <w:ind w:left="735" w:hanging="360"/>
      </w:pPr>
      <w:rPr>
        <w:rFonts w:ascii="Symbol" w:hAnsi="Symbol" w:hint="default"/>
      </w:rPr>
    </w:lvl>
    <w:lvl w:ilvl="1" w:tplc="04090003">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 w15:restartNumberingAfterBreak="0">
    <w:nsid w:val="0F06792B"/>
    <w:multiLevelType w:val="hybridMultilevel"/>
    <w:tmpl w:val="7F56A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E7B5F"/>
    <w:multiLevelType w:val="multilevel"/>
    <w:tmpl w:val="640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54E5F"/>
    <w:multiLevelType w:val="multilevel"/>
    <w:tmpl w:val="AE3826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30139E2"/>
    <w:multiLevelType w:val="hybridMultilevel"/>
    <w:tmpl w:val="D63AE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2B4B1D"/>
    <w:multiLevelType w:val="multilevel"/>
    <w:tmpl w:val="94B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25230"/>
    <w:multiLevelType w:val="hybridMultilevel"/>
    <w:tmpl w:val="F920E01C"/>
    <w:lvl w:ilvl="0" w:tplc="FFFFFFFF">
      <w:start w:val="1"/>
      <w:numFmt w:val="bullet"/>
      <w:lvlText w:val=""/>
      <w:lvlJc w:val="left"/>
      <w:pPr>
        <w:ind w:left="735" w:hanging="360"/>
      </w:pPr>
      <w:rPr>
        <w:rFonts w:ascii="Symbol" w:hAnsi="Symbol" w:hint="default"/>
      </w:rPr>
    </w:lvl>
    <w:lvl w:ilvl="1" w:tplc="04090001">
      <w:start w:val="1"/>
      <w:numFmt w:val="bullet"/>
      <w:lvlText w:val=""/>
      <w:lvlJc w:val="left"/>
      <w:pPr>
        <w:ind w:left="1455" w:hanging="360"/>
      </w:pPr>
      <w:rPr>
        <w:rFonts w:ascii="Symbol" w:hAnsi="Symbol" w:hint="default"/>
      </w:rPr>
    </w:lvl>
    <w:lvl w:ilvl="2" w:tplc="FFFFFFFF" w:tentative="1">
      <w:start w:val="1"/>
      <w:numFmt w:val="bullet"/>
      <w:lvlText w:val=""/>
      <w:lvlJc w:val="left"/>
      <w:pPr>
        <w:ind w:left="2175" w:hanging="360"/>
      </w:pPr>
      <w:rPr>
        <w:rFonts w:ascii="Wingdings" w:hAnsi="Wingdings" w:hint="default"/>
      </w:rPr>
    </w:lvl>
    <w:lvl w:ilvl="3" w:tplc="FFFFFFFF" w:tentative="1">
      <w:start w:val="1"/>
      <w:numFmt w:val="bullet"/>
      <w:lvlText w:val=""/>
      <w:lvlJc w:val="left"/>
      <w:pPr>
        <w:ind w:left="2895" w:hanging="360"/>
      </w:pPr>
      <w:rPr>
        <w:rFonts w:ascii="Symbol" w:hAnsi="Symbol" w:hint="default"/>
      </w:rPr>
    </w:lvl>
    <w:lvl w:ilvl="4" w:tplc="FFFFFFFF" w:tentative="1">
      <w:start w:val="1"/>
      <w:numFmt w:val="bullet"/>
      <w:lvlText w:val="o"/>
      <w:lvlJc w:val="left"/>
      <w:pPr>
        <w:ind w:left="3615" w:hanging="360"/>
      </w:pPr>
      <w:rPr>
        <w:rFonts w:ascii="Courier New" w:hAnsi="Courier New" w:cs="Courier New" w:hint="default"/>
      </w:rPr>
    </w:lvl>
    <w:lvl w:ilvl="5" w:tplc="FFFFFFFF" w:tentative="1">
      <w:start w:val="1"/>
      <w:numFmt w:val="bullet"/>
      <w:lvlText w:val=""/>
      <w:lvlJc w:val="left"/>
      <w:pPr>
        <w:ind w:left="4335" w:hanging="360"/>
      </w:pPr>
      <w:rPr>
        <w:rFonts w:ascii="Wingdings" w:hAnsi="Wingdings" w:hint="default"/>
      </w:rPr>
    </w:lvl>
    <w:lvl w:ilvl="6" w:tplc="FFFFFFFF" w:tentative="1">
      <w:start w:val="1"/>
      <w:numFmt w:val="bullet"/>
      <w:lvlText w:val=""/>
      <w:lvlJc w:val="left"/>
      <w:pPr>
        <w:ind w:left="5055" w:hanging="360"/>
      </w:pPr>
      <w:rPr>
        <w:rFonts w:ascii="Symbol" w:hAnsi="Symbol" w:hint="default"/>
      </w:rPr>
    </w:lvl>
    <w:lvl w:ilvl="7" w:tplc="FFFFFFFF" w:tentative="1">
      <w:start w:val="1"/>
      <w:numFmt w:val="bullet"/>
      <w:lvlText w:val="o"/>
      <w:lvlJc w:val="left"/>
      <w:pPr>
        <w:ind w:left="5775" w:hanging="360"/>
      </w:pPr>
      <w:rPr>
        <w:rFonts w:ascii="Courier New" w:hAnsi="Courier New" w:cs="Courier New" w:hint="default"/>
      </w:rPr>
    </w:lvl>
    <w:lvl w:ilvl="8" w:tplc="FFFFFFFF" w:tentative="1">
      <w:start w:val="1"/>
      <w:numFmt w:val="bullet"/>
      <w:lvlText w:val=""/>
      <w:lvlJc w:val="left"/>
      <w:pPr>
        <w:ind w:left="6495" w:hanging="360"/>
      </w:pPr>
      <w:rPr>
        <w:rFonts w:ascii="Wingdings" w:hAnsi="Wingdings" w:hint="default"/>
      </w:rPr>
    </w:lvl>
  </w:abstractNum>
  <w:abstractNum w:abstractNumId="10" w15:restartNumberingAfterBreak="0">
    <w:nsid w:val="1830141B"/>
    <w:multiLevelType w:val="multilevel"/>
    <w:tmpl w:val="0C5C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74FD6"/>
    <w:multiLevelType w:val="hybridMultilevel"/>
    <w:tmpl w:val="83EC7F0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D8044A"/>
    <w:multiLevelType w:val="multilevel"/>
    <w:tmpl w:val="68CAA6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71F10E5"/>
    <w:multiLevelType w:val="hybridMultilevel"/>
    <w:tmpl w:val="559A687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FDD7D86"/>
    <w:multiLevelType w:val="hybridMultilevel"/>
    <w:tmpl w:val="8C2E5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15A4ECF"/>
    <w:multiLevelType w:val="hybridMultilevel"/>
    <w:tmpl w:val="5D363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1836F13"/>
    <w:multiLevelType w:val="multilevel"/>
    <w:tmpl w:val="944C9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41BF1"/>
    <w:multiLevelType w:val="hybridMultilevel"/>
    <w:tmpl w:val="2B441B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9447AFC"/>
    <w:multiLevelType w:val="hybridMultilevel"/>
    <w:tmpl w:val="D00AA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D6257B"/>
    <w:multiLevelType w:val="hybridMultilevel"/>
    <w:tmpl w:val="EC96E02A"/>
    <w:lvl w:ilvl="0" w:tplc="0409000D">
      <w:start w:val="1"/>
      <w:numFmt w:val="bullet"/>
      <w:lvlText w:val=""/>
      <w:lvlJc w:val="left"/>
      <w:pPr>
        <w:ind w:left="735" w:hanging="360"/>
      </w:pPr>
      <w:rPr>
        <w:rFonts w:ascii="Wingdings" w:hAnsi="Wingdings" w:hint="default"/>
      </w:rPr>
    </w:lvl>
    <w:lvl w:ilvl="1" w:tplc="FFFFFFFF">
      <w:start w:val="1"/>
      <w:numFmt w:val="bullet"/>
      <w:lvlText w:val="o"/>
      <w:lvlJc w:val="left"/>
      <w:pPr>
        <w:ind w:left="1455" w:hanging="360"/>
      </w:pPr>
      <w:rPr>
        <w:rFonts w:ascii="Courier New" w:hAnsi="Courier New" w:cs="Courier New" w:hint="default"/>
      </w:rPr>
    </w:lvl>
    <w:lvl w:ilvl="2" w:tplc="FFFFFFFF" w:tentative="1">
      <w:start w:val="1"/>
      <w:numFmt w:val="bullet"/>
      <w:lvlText w:val=""/>
      <w:lvlJc w:val="left"/>
      <w:pPr>
        <w:ind w:left="2175" w:hanging="360"/>
      </w:pPr>
      <w:rPr>
        <w:rFonts w:ascii="Wingdings" w:hAnsi="Wingdings" w:hint="default"/>
      </w:rPr>
    </w:lvl>
    <w:lvl w:ilvl="3" w:tplc="FFFFFFFF" w:tentative="1">
      <w:start w:val="1"/>
      <w:numFmt w:val="bullet"/>
      <w:lvlText w:val=""/>
      <w:lvlJc w:val="left"/>
      <w:pPr>
        <w:ind w:left="2895" w:hanging="360"/>
      </w:pPr>
      <w:rPr>
        <w:rFonts w:ascii="Symbol" w:hAnsi="Symbol" w:hint="default"/>
      </w:rPr>
    </w:lvl>
    <w:lvl w:ilvl="4" w:tplc="FFFFFFFF" w:tentative="1">
      <w:start w:val="1"/>
      <w:numFmt w:val="bullet"/>
      <w:lvlText w:val="o"/>
      <w:lvlJc w:val="left"/>
      <w:pPr>
        <w:ind w:left="3615" w:hanging="360"/>
      </w:pPr>
      <w:rPr>
        <w:rFonts w:ascii="Courier New" w:hAnsi="Courier New" w:cs="Courier New" w:hint="default"/>
      </w:rPr>
    </w:lvl>
    <w:lvl w:ilvl="5" w:tplc="FFFFFFFF" w:tentative="1">
      <w:start w:val="1"/>
      <w:numFmt w:val="bullet"/>
      <w:lvlText w:val=""/>
      <w:lvlJc w:val="left"/>
      <w:pPr>
        <w:ind w:left="4335" w:hanging="360"/>
      </w:pPr>
      <w:rPr>
        <w:rFonts w:ascii="Wingdings" w:hAnsi="Wingdings" w:hint="default"/>
      </w:rPr>
    </w:lvl>
    <w:lvl w:ilvl="6" w:tplc="FFFFFFFF" w:tentative="1">
      <w:start w:val="1"/>
      <w:numFmt w:val="bullet"/>
      <w:lvlText w:val=""/>
      <w:lvlJc w:val="left"/>
      <w:pPr>
        <w:ind w:left="5055" w:hanging="360"/>
      </w:pPr>
      <w:rPr>
        <w:rFonts w:ascii="Symbol" w:hAnsi="Symbol" w:hint="default"/>
      </w:rPr>
    </w:lvl>
    <w:lvl w:ilvl="7" w:tplc="FFFFFFFF" w:tentative="1">
      <w:start w:val="1"/>
      <w:numFmt w:val="bullet"/>
      <w:lvlText w:val="o"/>
      <w:lvlJc w:val="left"/>
      <w:pPr>
        <w:ind w:left="5775" w:hanging="360"/>
      </w:pPr>
      <w:rPr>
        <w:rFonts w:ascii="Courier New" w:hAnsi="Courier New" w:cs="Courier New" w:hint="default"/>
      </w:rPr>
    </w:lvl>
    <w:lvl w:ilvl="8" w:tplc="FFFFFFFF" w:tentative="1">
      <w:start w:val="1"/>
      <w:numFmt w:val="bullet"/>
      <w:lvlText w:val=""/>
      <w:lvlJc w:val="left"/>
      <w:pPr>
        <w:ind w:left="6495" w:hanging="360"/>
      </w:pPr>
      <w:rPr>
        <w:rFonts w:ascii="Wingdings" w:hAnsi="Wingdings" w:hint="default"/>
      </w:rPr>
    </w:lvl>
  </w:abstractNum>
  <w:abstractNum w:abstractNumId="21" w15:restartNumberingAfterBreak="0">
    <w:nsid w:val="4E3048A6"/>
    <w:multiLevelType w:val="multilevel"/>
    <w:tmpl w:val="B2EC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16D55"/>
    <w:multiLevelType w:val="multilevel"/>
    <w:tmpl w:val="349E1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A65291E"/>
    <w:multiLevelType w:val="hybridMultilevel"/>
    <w:tmpl w:val="153E6EC2"/>
    <w:lvl w:ilvl="0" w:tplc="0409000D">
      <w:start w:val="1"/>
      <w:numFmt w:val="bullet"/>
      <w:lvlText w:val=""/>
      <w:lvlJc w:val="left"/>
      <w:pPr>
        <w:ind w:left="735" w:hanging="360"/>
      </w:pPr>
      <w:rPr>
        <w:rFonts w:ascii="Wingdings" w:hAnsi="Wingdings" w:hint="default"/>
      </w:rPr>
    </w:lvl>
    <w:lvl w:ilvl="1" w:tplc="FFFFFFFF">
      <w:start w:val="1"/>
      <w:numFmt w:val="bullet"/>
      <w:lvlText w:val="o"/>
      <w:lvlJc w:val="left"/>
      <w:pPr>
        <w:ind w:left="1455" w:hanging="360"/>
      </w:pPr>
      <w:rPr>
        <w:rFonts w:ascii="Courier New" w:hAnsi="Courier New" w:cs="Courier New" w:hint="default"/>
      </w:rPr>
    </w:lvl>
    <w:lvl w:ilvl="2" w:tplc="FFFFFFFF" w:tentative="1">
      <w:start w:val="1"/>
      <w:numFmt w:val="bullet"/>
      <w:lvlText w:val=""/>
      <w:lvlJc w:val="left"/>
      <w:pPr>
        <w:ind w:left="2175" w:hanging="360"/>
      </w:pPr>
      <w:rPr>
        <w:rFonts w:ascii="Wingdings" w:hAnsi="Wingdings" w:hint="default"/>
      </w:rPr>
    </w:lvl>
    <w:lvl w:ilvl="3" w:tplc="FFFFFFFF" w:tentative="1">
      <w:start w:val="1"/>
      <w:numFmt w:val="bullet"/>
      <w:lvlText w:val=""/>
      <w:lvlJc w:val="left"/>
      <w:pPr>
        <w:ind w:left="2895" w:hanging="360"/>
      </w:pPr>
      <w:rPr>
        <w:rFonts w:ascii="Symbol" w:hAnsi="Symbol" w:hint="default"/>
      </w:rPr>
    </w:lvl>
    <w:lvl w:ilvl="4" w:tplc="FFFFFFFF" w:tentative="1">
      <w:start w:val="1"/>
      <w:numFmt w:val="bullet"/>
      <w:lvlText w:val="o"/>
      <w:lvlJc w:val="left"/>
      <w:pPr>
        <w:ind w:left="3615" w:hanging="360"/>
      </w:pPr>
      <w:rPr>
        <w:rFonts w:ascii="Courier New" w:hAnsi="Courier New" w:cs="Courier New" w:hint="default"/>
      </w:rPr>
    </w:lvl>
    <w:lvl w:ilvl="5" w:tplc="FFFFFFFF" w:tentative="1">
      <w:start w:val="1"/>
      <w:numFmt w:val="bullet"/>
      <w:lvlText w:val=""/>
      <w:lvlJc w:val="left"/>
      <w:pPr>
        <w:ind w:left="4335" w:hanging="360"/>
      </w:pPr>
      <w:rPr>
        <w:rFonts w:ascii="Wingdings" w:hAnsi="Wingdings" w:hint="default"/>
      </w:rPr>
    </w:lvl>
    <w:lvl w:ilvl="6" w:tplc="FFFFFFFF" w:tentative="1">
      <w:start w:val="1"/>
      <w:numFmt w:val="bullet"/>
      <w:lvlText w:val=""/>
      <w:lvlJc w:val="left"/>
      <w:pPr>
        <w:ind w:left="5055" w:hanging="360"/>
      </w:pPr>
      <w:rPr>
        <w:rFonts w:ascii="Symbol" w:hAnsi="Symbol" w:hint="default"/>
      </w:rPr>
    </w:lvl>
    <w:lvl w:ilvl="7" w:tplc="FFFFFFFF" w:tentative="1">
      <w:start w:val="1"/>
      <w:numFmt w:val="bullet"/>
      <w:lvlText w:val="o"/>
      <w:lvlJc w:val="left"/>
      <w:pPr>
        <w:ind w:left="5775" w:hanging="360"/>
      </w:pPr>
      <w:rPr>
        <w:rFonts w:ascii="Courier New" w:hAnsi="Courier New" w:cs="Courier New" w:hint="default"/>
      </w:rPr>
    </w:lvl>
    <w:lvl w:ilvl="8" w:tplc="FFFFFFFF" w:tentative="1">
      <w:start w:val="1"/>
      <w:numFmt w:val="bullet"/>
      <w:lvlText w:val=""/>
      <w:lvlJc w:val="left"/>
      <w:pPr>
        <w:ind w:left="6495" w:hanging="360"/>
      </w:pPr>
      <w:rPr>
        <w:rFonts w:ascii="Wingdings" w:hAnsi="Wingdings" w:hint="default"/>
      </w:rPr>
    </w:lvl>
  </w:abstractNum>
  <w:abstractNum w:abstractNumId="24" w15:restartNumberingAfterBreak="0">
    <w:nsid w:val="5BD07AE2"/>
    <w:multiLevelType w:val="multilevel"/>
    <w:tmpl w:val="0B30B1BE"/>
    <w:lvl w:ilvl="0">
      <w:start w:val="1"/>
      <w:numFmt w:val="decimal"/>
      <w:pStyle w:val="Heading1"/>
      <w:suff w:val="space"/>
      <w:lvlText w:val="%1"/>
      <w:lvlJc w:val="left"/>
      <w:pPr>
        <w:ind w:left="360" w:hanging="360"/>
      </w:pPr>
      <w:rPr>
        <w:rFonts w:hint="default"/>
        <w:color w:val="FFFFFF" w:themeColor="background1"/>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b/>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61E96DD5"/>
    <w:multiLevelType w:val="hybridMultilevel"/>
    <w:tmpl w:val="E62E2256"/>
    <w:lvl w:ilvl="0" w:tplc="FFFFFFFF">
      <w:start w:val="1"/>
      <w:numFmt w:val="bullet"/>
      <w:lvlText w:val=""/>
      <w:lvlJc w:val="left"/>
      <w:pPr>
        <w:ind w:left="735" w:hanging="360"/>
      </w:pPr>
      <w:rPr>
        <w:rFonts w:ascii="Symbol" w:hAnsi="Symbol" w:hint="default"/>
      </w:rPr>
    </w:lvl>
    <w:lvl w:ilvl="1" w:tplc="04090001">
      <w:start w:val="1"/>
      <w:numFmt w:val="bullet"/>
      <w:lvlText w:val=""/>
      <w:lvlJc w:val="left"/>
      <w:pPr>
        <w:ind w:left="1455" w:hanging="360"/>
      </w:pPr>
      <w:rPr>
        <w:rFonts w:ascii="Symbol" w:hAnsi="Symbol" w:hint="default"/>
      </w:rPr>
    </w:lvl>
    <w:lvl w:ilvl="2" w:tplc="FFFFFFFF" w:tentative="1">
      <w:start w:val="1"/>
      <w:numFmt w:val="bullet"/>
      <w:lvlText w:val=""/>
      <w:lvlJc w:val="left"/>
      <w:pPr>
        <w:ind w:left="2175" w:hanging="360"/>
      </w:pPr>
      <w:rPr>
        <w:rFonts w:ascii="Wingdings" w:hAnsi="Wingdings" w:hint="default"/>
      </w:rPr>
    </w:lvl>
    <w:lvl w:ilvl="3" w:tplc="FFFFFFFF" w:tentative="1">
      <w:start w:val="1"/>
      <w:numFmt w:val="bullet"/>
      <w:lvlText w:val=""/>
      <w:lvlJc w:val="left"/>
      <w:pPr>
        <w:ind w:left="2895" w:hanging="360"/>
      </w:pPr>
      <w:rPr>
        <w:rFonts w:ascii="Symbol" w:hAnsi="Symbol" w:hint="default"/>
      </w:rPr>
    </w:lvl>
    <w:lvl w:ilvl="4" w:tplc="FFFFFFFF" w:tentative="1">
      <w:start w:val="1"/>
      <w:numFmt w:val="bullet"/>
      <w:lvlText w:val="o"/>
      <w:lvlJc w:val="left"/>
      <w:pPr>
        <w:ind w:left="3615" w:hanging="360"/>
      </w:pPr>
      <w:rPr>
        <w:rFonts w:ascii="Courier New" w:hAnsi="Courier New" w:cs="Courier New" w:hint="default"/>
      </w:rPr>
    </w:lvl>
    <w:lvl w:ilvl="5" w:tplc="FFFFFFFF" w:tentative="1">
      <w:start w:val="1"/>
      <w:numFmt w:val="bullet"/>
      <w:lvlText w:val=""/>
      <w:lvlJc w:val="left"/>
      <w:pPr>
        <w:ind w:left="4335" w:hanging="360"/>
      </w:pPr>
      <w:rPr>
        <w:rFonts w:ascii="Wingdings" w:hAnsi="Wingdings" w:hint="default"/>
      </w:rPr>
    </w:lvl>
    <w:lvl w:ilvl="6" w:tplc="FFFFFFFF" w:tentative="1">
      <w:start w:val="1"/>
      <w:numFmt w:val="bullet"/>
      <w:lvlText w:val=""/>
      <w:lvlJc w:val="left"/>
      <w:pPr>
        <w:ind w:left="5055" w:hanging="360"/>
      </w:pPr>
      <w:rPr>
        <w:rFonts w:ascii="Symbol" w:hAnsi="Symbol" w:hint="default"/>
      </w:rPr>
    </w:lvl>
    <w:lvl w:ilvl="7" w:tplc="FFFFFFFF" w:tentative="1">
      <w:start w:val="1"/>
      <w:numFmt w:val="bullet"/>
      <w:lvlText w:val="o"/>
      <w:lvlJc w:val="left"/>
      <w:pPr>
        <w:ind w:left="5775" w:hanging="360"/>
      </w:pPr>
      <w:rPr>
        <w:rFonts w:ascii="Courier New" w:hAnsi="Courier New" w:cs="Courier New" w:hint="default"/>
      </w:rPr>
    </w:lvl>
    <w:lvl w:ilvl="8" w:tplc="FFFFFFFF" w:tentative="1">
      <w:start w:val="1"/>
      <w:numFmt w:val="bullet"/>
      <w:lvlText w:val=""/>
      <w:lvlJc w:val="left"/>
      <w:pPr>
        <w:ind w:left="6495" w:hanging="360"/>
      </w:pPr>
      <w:rPr>
        <w:rFonts w:ascii="Wingdings" w:hAnsi="Wingdings" w:hint="default"/>
      </w:rPr>
    </w:lvl>
  </w:abstractNum>
  <w:abstractNum w:abstractNumId="26" w15:restartNumberingAfterBreak="0">
    <w:nsid w:val="65861268"/>
    <w:multiLevelType w:val="multilevel"/>
    <w:tmpl w:val="916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A2B5D"/>
    <w:multiLevelType w:val="hybridMultilevel"/>
    <w:tmpl w:val="AD566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810662"/>
    <w:multiLevelType w:val="hybridMultilevel"/>
    <w:tmpl w:val="18CE087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660013E"/>
    <w:multiLevelType w:val="hybridMultilevel"/>
    <w:tmpl w:val="BE9E5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F8B570B"/>
    <w:multiLevelType w:val="hybridMultilevel"/>
    <w:tmpl w:val="1F52E6B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964596">
    <w:abstractNumId w:val="30"/>
  </w:num>
  <w:num w:numId="2" w16cid:durableId="1979646689">
    <w:abstractNumId w:val="13"/>
  </w:num>
  <w:num w:numId="3" w16cid:durableId="862086893">
    <w:abstractNumId w:val="24"/>
  </w:num>
  <w:num w:numId="4" w16cid:durableId="1183400959">
    <w:abstractNumId w:val="27"/>
  </w:num>
  <w:num w:numId="5" w16cid:durableId="648175976">
    <w:abstractNumId w:val="3"/>
  </w:num>
  <w:num w:numId="6" w16cid:durableId="430710355">
    <w:abstractNumId w:val="24"/>
    <w:lvlOverride w:ilvl="0">
      <w:startOverride w:val="2"/>
    </w:lvlOverride>
    <w:lvlOverride w:ilvl="1">
      <w:startOverride w:val="4"/>
    </w:lvlOverride>
  </w:num>
  <w:num w:numId="7" w16cid:durableId="1395742656">
    <w:abstractNumId w:val="4"/>
  </w:num>
  <w:num w:numId="8" w16cid:durableId="100810007">
    <w:abstractNumId w:val="2"/>
  </w:num>
  <w:num w:numId="9" w16cid:durableId="1221550062">
    <w:abstractNumId w:val="29"/>
  </w:num>
  <w:num w:numId="10" w16cid:durableId="2093038555">
    <w:abstractNumId w:val="0"/>
  </w:num>
  <w:num w:numId="11" w16cid:durableId="552154552">
    <w:abstractNumId w:val="7"/>
  </w:num>
  <w:num w:numId="12" w16cid:durableId="761487301">
    <w:abstractNumId w:val="19"/>
  </w:num>
  <w:num w:numId="13" w16cid:durableId="871503120">
    <w:abstractNumId w:val="15"/>
  </w:num>
  <w:num w:numId="14" w16cid:durableId="1526137213">
    <w:abstractNumId w:val="21"/>
  </w:num>
  <w:num w:numId="15" w16cid:durableId="1288731661">
    <w:abstractNumId w:val="17"/>
  </w:num>
  <w:num w:numId="16" w16cid:durableId="1934849778">
    <w:abstractNumId w:val="6"/>
  </w:num>
  <w:num w:numId="17" w16cid:durableId="475490677">
    <w:abstractNumId w:val="28"/>
  </w:num>
  <w:num w:numId="18" w16cid:durableId="1377706103">
    <w:abstractNumId w:val="14"/>
  </w:num>
  <w:num w:numId="19" w16cid:durableId="103813876">
    <w:abstractNumId w:val="16"/>
  </w:num>
  <w:num w:numId="20" w16cid:durableId="1599480441">
    <w:abstractNumId w:val="18"/>
  </w:num>
  <w:num w:numId="21" w16cid:durableId="1881623666">
    <w:abstractNumId w:val="31"/>
  </w:num>
  <w:num w:numId="22" w16cid:durableId="4987784">
    <w:abstractNumId w:val="22"/>
  </w:num>
  <w:num w:numId="23" w16cid:durableId="192113872">
    <w:abstractNumId w:val="12"/>
  </w:num>
  <w:num w:numId="24" w16cid:durableId="2069256333">
    <w:abstractNumId w:val="5"/>
  </w:num>
  <w:num w:numId="25" w16cid:durableId="560530112">
    <w:abstractNumId w:val="8"/>
  </w:num>
  <w:num w:numId="26" w16cid:durableId="2040933183">
    <w:abstractNumId w:val="11"/>
  </w:num>
  <w:num w:numId="27" w16cid:durableId="1124008992">
    <w:abstractNumId w:val="25"/>
  </w:num>
  <w:num w:numId="28" w16cid:durableId="276789529">
    <w:abstractNumId w:val="23"/>
  </w:num>
  <w:num w:numId="29" w16cid:durableId="1126393011">
    <w:abstractNumId w:val="9"/>
  </w:num>
  <w:num w:numId="30" w16cid:durableId="598030769">
    <w:abstractNumId w:val="20"/>
  </w:num>
  <w:num w:numId="31" w16cid:durableId="241068108">
    <w:abstractNumId w:val="1"/>
  </w:num>
  <w:num w:numId="32" w16cid:durableId="1847135835">
    <w:abstractNumId w:val="10"/>
  </w:num>
  <w:num w:numId="33" w16cid:durableId="860894457">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07E4"/>
    <w:rsid w:val="0000164B"/>
    <w:rsid w:val="00003EDA"/>
    <w:rsid w:val="000059B1"/>
    <w:rsid w:val="00007B17"/>
    <w:rsid w:val="00010EAF"/>
    <w:rsid w:val="00012C17"/>
    <w:rsid w:val="0001384C"/>
    <w:rsid w:val="00015252"/>
    <w:rsid w:val="00015FA7"/>
    <w:rsid w:val="000212C5"/>
    <w:rsid w:val="00031273"/>
    <w:rsid w:val="00036D6A"/>
    <w:rsid w:val="00037936"/>
    <w:rsid w:val="00040BF8"/>
    <w:rsid w:val="00053758"/>
    <w:rsid w:val="000622EC"/>
    <w:rsid w:val="00071A4B"/>
    <w:rsid w:val="00077FCB"/>
    <w:rsid w:val="00091BE9"/>
    <w:rsid w:val="000936A3"/>
    <w:rsid w:val="00096B69"/>
    <w:rsid w:val="000A13C3"/>
    <w:rsid w:val="000A234B"/>
    <w:rsid w:val="000A3A6D"/>
    <w:rsid w:val="000A55A7"/>
    <w:rsid w:val="000A7DDA"/>
    <w:rsid w:val="000B0F4C"/>
    <w:rsid w:val="000B6DEB"/>
    <w:rsid w:val="000B74EB"/>
    <w:rsid w:val="000B7DD6"/>
    <w:rsid w:val="000D4C0C"/>
    <w:rsid w:val="000E0359"/>
    <w:rsid w:val="000E1913"/>
    <w:rsid w:val="000E4107"/>
    <w:rsid w:val="000F3BEA"/>
    <w:rsid w:val="000F569C"/>
    <w:rsid w:val="000F7B3D"/>
    <w:rsid w:val="001009C7"/>
    <w:rsid w:val="00101A58"/>
    <w:rsid w:val="00103E06"/>
    <w:rsid w:val="00113933"/>
    <w:rsid w:val="0011588F"/>
    <w:rsid w:val="0011683E"/>
    <w:rsid w:val="0012015F"/>
    <w:rsid w:val="00132D44"/>
    <w:rsid w:val="00137063"/>
    <w:rsid w:val="00137D38"/>
    <w:rsid w:val="001446C0"/>
    <w:rsid w:val="001469FE"/>
    <w:rsid w:val="00147C9F"/>
    <w:rsid w:val="001510C4"/>
    <w:rsid w:val="00154588"/>
    <w:rsid w:val="001563E6"/>
    <w:rsid w:val="001740CF"/>
    <w:rsid w:val="00175AD9"/>
    <w:rsid w:val="001764D9"/>
    <w:rsid w:val="00187480"/>
    <w:rsid w:val="00196F38"/>
    <w:rsid w:val="001A1C06"/>
    <w:rsid w:val="001A48B0"/>
    <w:rsid w:val="001A5A40"/>
    <w:rsid w:val="001B3A0A"/>
    <w:rsid w:val="001B3FF8"/>
    <w:rsid w:val="001B4339"/>
    <w:rsid w:val="001B561E"/>
    <w:rsid w:val="001B76B7"/>
    <w:rsid w:val="001C22F0"/>
    <w:rsid w:val="001C3140"/>
    <w:rsid w:val="001C5845"/>
    <w:rsid w:val="001C75C8"/>
    <w:rsid w:val="001D3518"/>
    <w:rsid w:val="001D60AE"/>
    <w:rsid w:val="001D7FF5"/>
    <w:rsid w:val="001E0A46"/>
    <w:rsid w:val="001E7CEF"/>
    <w:rsid w:val="001F549A"/>
    <w:rsid w:val="001F6E55"/>
    <w:rsid w:val="00232211"/>
    <w:rsid w:val="00237FBC"/>
    <w:rsid w:val="00241B4E"/>
    <w:rsid w:val="0024569B"/>
    <w:rsid w:val="00246FC1"/>
    <w:rsid w:val="0026111F"/>
    <w:rsid w:val="00261E4B"/>
    <w:rsid w:val="00262E9A"/>
    <w:rsid w:val="00264034"/>
    <w:rsid w:val="00272887"/>
    <w:rsid w:val="002814F0"/>
    <w:rsid w:val="00282B6D"/>
    <w:rsid w:val="00284305"/>
    <w:rsid w:val="0028744B"/>
    <w:rsid w:val="00296419"/>
    <w:rsid w:val="002A0E7C"/>
    <w:rsid w:val="002A664B"/>
    <w:rsid w:val="002B0D67"/>
    <w:rsid w:val="002B1B01"/>
    <w:rsid w:val="002B6898"/>
    <w:rsid w:val="002B6F20"/>
    <w:rsid w:val="002B7228"/>
    <w:rsid w:val="002C2C4A"/>
    <w:rsid w:val="002C727C"/>
    <w:rsid w:val="002D0FF2"/>
    <w:rsid w:val="002D1D7D"/>
    <w:rsid w:val="002D4A4C"/>
    <w:rsid w:val="002E34F4"/>
    <w:rsid w:val="002E3FD1"/>
    <w:rsid w:val="002F16AF"/>
    <w:rsid w:val="002F34F4"/>
    <w:rsid w:val="0030231A"/>
    <w:rsid w:val="0030421E"/>
    <w:rsid w:val="003110B5"/>
    <w:rsid w:val="00313A5D"/>
    <w:rsid w:val="0031411C"/>
    <w:rsid w:val="00323636"/>
    <w:rsid w:val="003263C5"/>
    <w:rsid w:val="00335138"/>
    <w:rsid w:val="00337989"/>
    <w:rsid w:val="00342AA0"/>
    <w:rsid w:val="00344D2B"/>
    <w:rsid w:val="00344F47"/>
    <w:rsid w:val="0035007F"/>
    <w:rsid w:val="003564BB"/>
    <w:rsid w:val="0036163E"/>
    <w:rsid w:val="00362F5F"/>
    <w:rsid w:val="00363281"/>
    <w:rsid w:val="00371975"/>
    <w:rsid w:val="00371DA0"/>
    <w:rsid w:val="003829A8"/>
    <w:rsid w:val="003847B5"/>
    <w:rsid w:val="003A4396"/>
    <w:rsid w:val="003A4E21"/>
    <w:rsid w:val="003A554A"/>
    <w:rsid w:val="003B14F4"/>
    <w:rsid w:val="003B4E08"/>
    <w:rsid w:val="003B5024"/>
    <w:rsid w:val="003B55DD"/>
    <w:rsid w:val="003C0B14"/>
    <w:rsid w:val="003C3E68"/>
    <w:rsid w:val="003C77D0"/>
    <w:rsid w:val="003D3AFC"/>
    <w:rsid w:val="003D5A49"/>
    <w:rsid w:val="003E051B"/>
    <w:rsid w:val="003E35FD"/>
    <w:rsid w:val="003F3802"/>
    <w:rsid w:val="003F48F9"/>
    <w:rsid w:val="0040152E"/>
    <w:rsid w:val="0040153E"/>
    <w:rsid w:val="004059BC"/>
    <w:rsid w:val="00411091"/>
    <w:rsid w:val="0041166C"/>
    <w:rsid w:val="00421639"/>
    <w:rsid w:val="0042187B"/>
    <w:rsid w:val="00426385"/>
    <w:rsid w:val="004321F1"/>
    <w:rsid w:val="0043514E"/>
    <w:rsid w:val="004373ED"/>
    <w:rsid w:val="00442636"/>
    <w:rsid w:val="0044393A"/>
    <w:rsid w:val="00445CE7"/>
    <w:rsid w:val="00446E1E"/>
    <w:rsid w:val="00450391"/>
    <w:rsid w:val="00454713"/>
    <w:rsid w:val="00461230"/>
    <w:rsid w:val="004637E6"/>
    <w:rsid w:val="004661B5"/>
    <w:rsid w:val="00467FF2"/>
    <w:rsid w:val="00475E89"/>
    <w:rsid w:val="00493FC5"/>
    <w:rsid w:val="004A1DFA"/>
    <w:rsid w:val="004A3787"/>
    <w:rsid w:val="004A52E7"/>
    <w:rsid w:val="004A5DA4"/>
    <w:rsid w:val="004A669E"/>
    <w:rsid w:val="004B60EF"/>
    <w:rsid w:val="004C3743"/>
    <w:rsid w:val="004C607B"/>
    <w:rsid w:val="004D0829"/>
    <w:rsid w:val="004D0CC7"/>
    <w:rsid w:val="004E2896"/>
    <w:rsid w:val="004E47C8"/>
    <w:rsid w:val="004E6E12"/>
    <w:rsid w:val="004E7567"/>
    <w:rsid w:val="004F36BB"/>
    <w:rsid w:val="004F72DF"/>
    <w:rsid w:val="00500A44"/>
    <w:rsid w:val="0052347B"/>
    <w:rsid w:val="0053052C"/>
    <w:rsid w:val="005345F7"/>
    <w:rsid w:val="005425E9"/>
    <w:rsid w:val="00546663"/>
    <w:rsid w:val="00546FE8"/>
    <w:rsid w:val="00557DC9"/>
    <w:rsid w:val="00560047"/>
    <w:rsid w:val="0056648B"/>
    <w:rsid w:val="00566F5E"/>
    <w:rsid w:val="0057244D"/>
    <w:rsid w:val="00574225"/>
    <w:rsid w:val="00576527"/>
    <w:rsid w:val="00584742"/>
    <w:rsid w:val="0058579A"/>
    <w:rsid w:val="00585F40"/>
    <w:rsid w:val="00592E5A"/>
    <w:rsid w:val="0059717A"/>
    <w:rsid w:val="005B1D13"/>
    <w:rsid w:val="005C2B94"/>
    <w:rsid w:val="005C4CDD"/>
    <w:rsid w:val="005C56DB"/>
    <w:rsid w:val="005D1119"/>
    <w:rsid w:val="005D456E"/>
    <w:rsid w:val="005D6321"/>
    <w:rsid w:val="005D7719"/>
    <w:rsid w:val="005D7A59"/>
    <w:rsid w:val="005E065D"/>
    <w:rsid w:val="005E765E"/>
    <w:rsid w:val="005F0E1D"/>
    <w:rsid w:val="005F139D"/>
    <w:rsid w:val="005F740A"/>
    <w:rsid w:val="00600A19"/>
    <w:rsid w:val="0060378A"/>
    <w:rsid w:val="0061428F"/>
    <w:rsid w:val="00614315"/>
    <w:rsid w:val="00621F17"/>
    <w:rsid w:val="0062377A"/>
    <w:rsid w:val="00633CF0"/>
    <w:rsid w:val="00636B5C"/>
    <w:rsid w:val="0066379C"/>
    <w:rsid w:val="00665C24"/>
    <w:rsid w:val="006667E6"/>
    <w:rsid w:val="00674823"/>
    <w:rsid w:val="00675432"/>
    <w:rsid w:val="0069401E"/>
    <w:rsid w:val="006961A2"/>
    <w:rsid w:val="006A224D"/>
    <w:rsid w:val="006A2A19"/>
    <w:rsid w:val="006B0733"/>
    <w:rsid w:val="006B6A5A"/>
    <w:rsid w:val="006C2C53"/>
    <w:rsid w:val="006C3585"/>
    <w:rsid w:val="006C3A13"/>
    <w:rsid w:val="006C3C7E"/>
    <w:rsid w:val="006C66D5"/>
    <w:rsid w:val="006D2367"/>
    <w:rsid w:val="006D2B4D"/>
    <w:rsid w:val="006D4182"/>
    <w:rsid w:val="006D6DFA"/>
    <w:rsid w:val="006E45E0"/>
    <w:rsid w:val="006E7A25"/>
    <w:rsid w:val="006F39E5"/>
    <w:rsid w:val="006F6FA5"/>
    <w:rsid w:val="00704D0F"/>
    <w:rsid w:val="007068FB"/>
    <w:rsid w:val="007075C5"/>
    <w:rsid w:val="007125BA"/>
    <w:rsid w:val="00717932"/>
    <w:rsid w:val="00717B8D"/>
    <w:rsid w:val="0073140C"/>
    <w:rsid w:val="007315FA"/>
    <w:rsid w:val="0073388E"/>
    <w:rsid w:val="00736088"/>
    <w:rsid w:val="00751C13"/>
    <w:rsid w:val="00752568"/>
    <w:rsid w:val="007531E6"/>
    <w:rsid w:val="00753DEF"/>
    <w:rsid w:val="007556A7"/>
    <w:rsid w:val="00763C1F"/>
    <w:rsid w:val="00765DC1"/>
    <w:rsid w:val="00772877"/>
    <w:rsid w:val="00774C30"/>
    <w:rsid w:val="007761CC"/>
    <w:rsid w:val="00787E7F"/>
    <w:rsid w:val="00790B59"/>
    <w:rsid w:val="007939D0"/>
    <w:rsid w:val="007A27F4"/>
    <w:rsid w:val="007A2C9C"/>
    <w:rsid w:val="007A4461"/>
    <w:rsid w:val="007C1B46"/>
    <w:rsid w:val="007C1F56"/>
    <w:rsid w:val="007C4C87"/>
    <w:rsid w:val="007C69B7"/>
    <w:rsid w:val="007C7B9B"/>
    <w:rsid w:val="007D141F"/>
    <w:rsid w:val="007D6067"/>
    <w:rsid w:val="007D7A1C"/>
    <w:rsid w:val="007D7F92"/>
    <w:rsid w:val="007E05DC"/>
    <w:rsid w:val="007E6E8C"/>
    <w:rsid w:val="007F00C6"/>
    <w:rsid w:val="00805C69"/>
    <w:rsid w:val="0081235E"/>
    <w:rsid w:val="00814E08"/>
    <w:rsid w:val="0081710C"/>
    <w:rsid w:val="00821E12"/>
    <w:rsid w:val="008279D9"/>
    <w:rsid w:val="00830671"/>
    <w:rsid w:val="008316A1"/>
    <w:rsid w:val="008351BE"/>
    <w:rsid w:val="008411E7"/>
    <w:rsid w:val="00841250"/>
    <w:rsid w:val="0085173A"/>
    <w:rsid w:val="008650F7"/>
    <w:rsid w:val="00867A40"/>
    <w:rsid w:val="00870002"/>
    <w:rsid w:val="008739FC"/>
    <w:rsid w:val="0088306E"/>
    <w:rsid w:val="0088324F"/>
    <w:rsid w:val="008850F4"/>
    <w:rsid w:val="00885683"/>
    <w:rsid w:val="0088609A"/>
    <w:rsid w:val="008923FA"/>
    <w:rsid w:val="008933EA"/>
    <w:rsid w:val="008A07DA"/>
    <w:rsid w:val="008A5037"/>
    <w:rsid w:val="008A5A33"/>
    <w:rsid w:val="008A6705"/>
    <w:rsid w:val="008A7A56"/>
    <w:rsid w:val="008B28C7"/>
    <w:rsid w:val="008C39CC"/>
    <w:rsid w:val="008C65AB"/>
    <w:rsid w:val="008C6A3B"/>
    <w:rsid w:val="008D3100"/>
    <w:rsid w:val="008D48B1"/>
    <w:rsid w:val="008D76D2"/>
    <w:rsid w:val="008E332D"/>
    <w:rsid w:val="008E6B58"/>
    <w:rsid w:val="009017F3"/>
    <w:rsid w:val="009029CF"/>
    <w:rsid w:val="00902BBA"/>
    <w:rsid w:val="009054C7"/>
    <w:rsid w:val="009200B2"/>
    <w:rsid w:val="00921ACA"/>
    <w:rsid w:val="009236DB"/>
    <w:rsid w:val="00933868"/>
    <w:rsid w:val="009356DD"/>
    <w:rsid w:val="00941ABD"/>
    <w:rsid w:val="009429D4"/>
    <w:rsid w:val="00945A5F"/>
    <w:rsid w:val="00946D7D"/>
    <w:rsid w:val="009476AF"/>
    <w:rsid w:val="00963B17"/>
    <w:rsid w:val="009650AE"/>
    <w:rsid w:val="00971FE3"/>
    <w:rsid w:val="00972B48"/>
    <w:rsid w:val="009753F0"/>
    <w:rsid w:val="00975CF2"/>
    <w:rsid w:val="009768F5"/>
    <w:rsid w:val="00977FC4"/>
    <w:rsid w:val="009801E3"/>
    <w:rsid w:val="00983497"/>
    <w:rsid w:val="00983A86"/>
    <w:rsid w:val="0098755C"/>
    <w:rsid w:val="00987AAA"/>
    <w:rsid w:val="009A2F9B"/>
    <w:rsid w:val="009A4ED0"/>
    <w:rsid w:val="009B3288"/>
    <w:rsid w:val="009B4859"/>
    <w:rsid w:val="009C3C09"/>
    <w:rsid w:val="009C46BF"/>
    <w:rsid w:val="009C545F"/>
    <w:rsid w:val="009C7F05"/>
    <w:rsid w:val="009D41B5"/>
    <w:rsid w:val="009E1E7B"/>
    <w:rsid w:val="009E2CCC"/>
    <w:rsid w:val="00A05EA3"/>
    <w:rsid w:val="00A10D26"/>
    <w:rsid w:val="00A13247"/>
    <w:rsid w:val="00A14E44"/>
    <w:rsid w:val="00A1580C"/>
    <w:rsid w:val="00A16665"/>
    <w:rsid w:val="00A17F46"/>
    <w:rsid w:val="00A301A5"/>
    <w:rsid w:val="00A327D3"/>
    <w:rsid w:val="00A41D18"/>
    <w:rsid w:val="00A42365"/>
    <w:rsid w:val="00A5626E"/>
    <w:rsid w:val="00A56733"/>
    <w:rsid w:val="00A56B48"/>
    <w:rsid w:val="00A629D7"/>
    <w:rsid w:val="00A64755"/>
    <w:rsid w:val="00A75017"/>
    <w:rsid w:val="00A802F3"/>
    <w:rsid w:val="00A80E78"/>
    <w:rsid w:val="00A82552"/>
    <w:rsid w:val="00A8410A"/>
    <w:rsid w:val="00A859F9"/>
    <w:rsid w:val="00A86654"/>
    <w:rsid w:val="00AA10B9"/>
    <w:rsid w:val="00AA26B1"/>
    <w:rsid w:val="00AA3C27"/>
    <w:rsid w:val="00AB34B5"/>
    <w:rsid w:val="00AB3BBC"/>
    <w:rsid w:val="00AB3C93"/>
    <w:rsid w:val="00AC2C03"/>
    <w:rsid w:val="00AC2E63"/>
    <w:rsid w:val="00AC4D3A"/>
    <w:rsid w:val="00AD319C"/>
    <w:rsid w:val="00AD7715"/>
    <w:rsid w:val="00AE02DD"/>
    <w:rsid w:val="00AE0B64"/>
    <w:rsid w:val="00AE2377"/>
    <w:rsid w:val="00AE7633"/>
    <w:rsid w:val="00AF37E3"/>
    <w:rsid w:val="00B10AB4"/>
    <w:rsid w:val="00B10FD0"/>
    <w:rsid w:val="00B169CF"/>
    <w:rsid w:val="00B22160"/>
    <w:rsid w:val="00B23236"/>
    <w:rsid w:val="00B25E4C"/>
    <w:rsid w:val="00B34666"/>
    <w:rsid w:val="00B4232F"/>
    <w:rsid w:val="00B45F13"/>
    <w:rsid w:val="00B51FCA"/>
    <w:rsid w:val="00B5463B"/>
    <w:rsid w:val="00B63E55"/>
    <w:rsid w:val="00B81BC6"/>
    <w:rsid w:val="00B83193"/>
    <w:rsid w:val="00B83F68"/>
    <w:rsid w:val="00B9187B"/>
    <w:rsid w:val="00B959AA"/>
    <w:rsid w:val="00B95FCC"/>
    <w:rsid w:val="00BA0A4E"/>
    <w:rsid w:val="00BA1905"/>
    <w:rsid w:val="00BA49F4"/>
    <w:rsid w:val="00BA7A54"/>
    <w:rsid w:val="00BB06FA"/>
    <w:rsid w:val="00BB0DCE"/>
    <w:rsid w:val="00BB6A7B"/>
    <w:rsid w:val="00BB6BF6"/>
    <w:rsid w:val="00BC3B8B"/>
    <w:rsid w:val="00BC6F0D"/>
    <w:rsid w:val="00BD3711"/>
    <w:rsid w:val="00BD43D4"/>
    <w:rsid w:val="00BD5982"/>
    <w:rsid w:val="00BD703F"/>
    <w:rsid w:val="00BD7374"/>
    <w:rsid w:val="00BE3131"/>
    <w:rsid w:val="00BE4F08"/>
    <w:rsid w:val="00BF1120"/>
    <w:rsid w:val="00BF2DBF"/>
    <w:rsid w:val="00BF72B1"/>
    <w:rsid w:val="00C004D2"/>
    <w:rsid w:val="00C0211D"/>
    <w:rsid w:val="00C0305D"/>
    <w:rsid w:val="00C03063"/>
    <w:rsid w:val="00C071A1"/>
    <w:rsid w:val="00C105E8"/>
    <w:rsid w:val="00C16325"/>
    <w:rsid w:val="00C168A2"/>
    <w:rsid w:val="00C465A3"/>
    <w:rsid w:val="00C55F66"/>
    <w:rsid w:val="00C57F64"/>
    <w:rsid w:val="00C60513"/>
    <w:rsid w:val="00C67B5E"/>
    <w:rsid w:val="00C73AFA"/>
    <w:rsid w:val="00C74E39"/>
    <w:rsid w:val="00C846AA"/>
    <w:rsid w:val="00C857AF"/>
    <w:rsid w:val="00C86A1E"/>
    <w:rsid w:val="00C919AA"/>
    <w:rsid w:val="00CA352A"/>
    <w:rsid w:val="00CA7368"/>
    <w:rsid w:val="00CB3469"/>
    <w:rsid w:val="00CB4A59"/>
    <w:rsid w:val="00CC29C7"/>
    <w:rsid w:val="00CC422C"/>
    <w:rsid w:val="00CC7710"/>
    <w:rsid w:val="00CD51F0"/>
    <w:rsid w:val="00CD79EC"/>
    <w:rsid w:val="00CE108A"/>
    <w:rsid w:val="00CE2C9C"/>
    <w:rsid w:val="00CE39D8"/>
    <w:rsid w:val="00CE4819"/>
    <w:rsid w:val="00CE7A76"/>
    <w:rsid w:val="00CE7B6E"/>
    <w:rsid w:val="00CE7D42"/>
    <w:rsid w:val="00CF3880"/>
    <w:rsid w:val="00CF3B53"/>
    <w:rsid w:val="00CF77F0"/>
    <w:rsid w:val="00D012CE"/>
    <w:rsid w:val="00D02630"/>
    <w:rsid w:val="00D03282"/>
    <w:rsid w:val="00D03632"/>
    <w:rsid w:val="00D04BA5"/>
    <w:rsid w:val="00D06442"/>
    <w:rsid w:val="00D14AC9"/>
    <w:rsid w:val="00D15FBC"/>
    <w:rsid w:val="00D30BC1"/>
    <w:rsid w:val="00D3424C"/>
    <w:rsid w:val="00D359EE"/>
    <w:rsid w:val="00D412B2"/>
    <w:rsid w:val="00D4622E"/>
    <w:rsid w:val="00D51872"/>
    <w:rsid w:val="00D52BAC"/>
    <w:rsid w:val="00D52DDF"/>
    <w:rsid w:val="00D60A5E"/>
    <w:rsid w:val="00D61B7B"/>
    <w:rsid w:val="00D62021"/>
    <w:rsid w:val="00D6320E"/>
    <w:rsid w:val="00D63484"/>
    <w:rsid w:val="00D721B8"/>
    <w:rsid w:val="00D76137"/>
    <w:rsid w:val="00D80A95"/>
    <w:rsid w:val="00D8460C"/>
    <w:rsid w:val="00D904D6"/>
    <w:rsid w:val="00D91479"/>
    <w:rsid w:val="00D93633"/>
    <w:rsid w:val="00D9635A"/>
    <w:rsid w:val="00D97C00"/>
    <w:rsid w:val="00D97C1B"/>
    <w:rsid w:val="00DA3130"/>
    <w:rsid w:val="00DA7C2E"/>
    <w:rsid w:val="00DB1BCF"/>
    <w:rsid w:val="00DB5300"/>
    <w:rsid w:val="00DB5565"/>
    <w:rsid w:val="00DC006D"/>
    <w:rsid w:val="00DC530B"/>
    <w:rsid w:val="00DC612D"/>
    <w:rsid w:val="00DD0DD1"/>
    <w:rsid w:val="00DF4468"/>
    <w:rsid w:val="00DF6276"/>
    <w:rsid w:val="00E067FD"/>
    <w:rsid w:val="00E11EDF"/>
    <w:rsid w:val="00E1648E"/>
    <w:rsid w:val="00E17220"/>
    <w:rsid w:val="00E238B8"/>
    <w:rsid w:val="00E2412A"/>
    <w:rsid w:val="00E256CC"/>
    <w:rsid w:val="00E314E6"/>
    <w:rsid w:val="00E31A3E"/>
    <w:rsid w:val="00E32D85"/>
    <w:rsid w:val="00E34A09"/>
    <w:rsid w:val="00E36167"/>
    <w:rsid w:val="00E36517"/>
    <w:rsid w:val="00E430E6"/>
    <w:rsid w:val="00E43D92"/>
    <w:rsid w:val="00E4684D"/>
    <w:rsid w:val="00E511F5"/>
    <w:rsid w:val="00E55C86"/>
    <w:rsid w:val="00E55D87"/>
    <w:rsid w:val="00E604E4"/>
    <w:rsid w:val="00E65268"/>
    <w:rsid w:val="00E703F4"/>
    <w:rsid w:val="00E72204"/>
    <w:rsid w:val="00E73893"/>
    <w:rsid w:val="00E818FE"/>
    <w:rsid w:val="00E84BD7"/>
    <w:rsid w:val="00E867E8"/>
    <w:rsid w:val="00EA1675"/>
    <w:rsid w:val="00EA5633"/>
    <w:rsid w:val="00EC2428"/>
    <w:rsid w:val="00EC487C"/>
    <w:rsid w:val="00EC62D2"/>
    <w:rsid w:val="00EC6A42"/>
    <w:rsid w:val="00ED2FE7"/>
    <w:rsid w:val="00ED5FF8"/>
    <w:rsid w:val="00ED62CE"/>
    <w:rsid w:val="00EE0DFA"/>
    <w:rsid w:val="00EE2DB1"/>
    <w:rsid w:val="00EE3DE4"/>
    <w:rsid w:val="00EE4C5E"/>
    <w:rsid w:val="00EE54EC"/>
    <w:rsid w:val="00EE56D4"/>
    <w:rsid w:val="00EE7C17"/>
    <w:rsid w:val="00F00440"/>
    <w:rsid w:val="00F01577"/>
    <w:rsid w:val="00F07FCF"/>
    <w:rsid w:val="00F145A2"/>
    <w:rsid w:val="00F14BDF"/>
    <w:rsid w:val="00F2027B"/>
    <w:rsid w:val="00F21C54"/>
    <w:rsid w:val="00F226BF"/>
    <w:rsid w:val="00F24831"/>
    <w:rsid w:val="00F40401"/>
    <w:rsid w:val="00F57C9A"/>
    <w:rsid w:val="00F6477E"/>
    <w:rsid w:val="00F71834"/>
    <w:rsid w:val="00F80AD5"/>
    <w:rsid w:val="00F80C49"/>
    <w:rsid w:val="00F9287F"/>
    <w:rsid w:val="00F92A56"/>
    <w:rsid w:val="00F9465F"/>
    <w:rsid w:val="00F94DBD"/>
    <w:rsid w:val="00F95A23"/>
    <w:rsid w:val="00FA66C4"/>
    <w:rsid w:val="00FB20F2"/>
    <w:rsid w:val="00FB316E"/>
    <w:rsid w:val="00FB4043"/>
    <w:rsid w:val="00FB48ED"/>
    <w:rsid w:val="00FC42E7"/>
    <w:rsid w:val="00FC57CF"/>
    <w:rsid w:val="00FC6105"/>
    <w:rsid w:val="00FD2937"/>
    <w:rsid w:val="00FE1AAD"/>
    <w:rsid w:val="00FE1F95"/>
    <w:rsid w:val="00FE220A"/>
    <w:rsid w:val="00FE3317"/>
    <w:rsid w:val="00FE3EB4"/>
    <w:rsid w:val="00FE6343"/>
    <w:rsid w:val="00FF0DC8"/>
    <w:rsid w:val="00FF0DFA"/>
    <w:rsid w:val="00FF36CD"/>
    <w:rsid w:val="00FF5862"/>
    <w:rsid w:val="00FF6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0583E1"/>
  <w15:docId w15:val="{2498581D-D2F5-4D70-96DC-09F85C69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5A49"/>
    <w:pPr>
      <w:spacing w:line="360" w:lineRule="auto"/>
      <w:jc w:val="both"/>
    </w:pPr>
    <w:rPr>
      <w:sz w:val="24"/>
      <w:szCs w:val="24"/>
      <w:lang w:val="mn-MN" w:eastAsia="en-US"/>
    </w:rPr>
  </w:style>
  <w:style w:type="paragraph" w:styleId="Heading1">
    <w:name w:val="heading 1"/>
    <w:basedOn w:val="Normal"/>
    <w:next w:val="Normal"/>
    <w:link w:val="Heading1Char"/>
    <w:qFormat/>
    <w:rsid w:val="000A13C3"/>
    <w:pPr>
      <w:keepNext/>
      <w:numPr>
        <w:numId w:val="3"/>
      </w:numPr>
      <w:spacing w:after="240" w:line="240" w:lineRule="auto"/>
      <w:jc w:val="center"/>
      <w:outlineLvl w:val="0"/>
    </w:pPr>
    <w:rPr>
      <w:b/>
      <w:caps/>
    </w:rPr>
  </w:style>
  <w:style w:type="paragraph" w:styleId="Heading2">
    <w:name w:val="heading 2"/>
    <w:basedOn w:val="Normal"/>
    <w:next w:val="Normal"/>
    <w:qFormat/>
    <w:rsid w:val="00787E7F"/>
    <w:pPr>
      <w:keepNext/>
      <w:numPr>
        <w:ilvl w:val="1"/>
        <w:numId w:val="3"/>
      </w:numPr>
      <w:spacing w:before="240" w:after="24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103E06"/>
    <w:pPr>
      <w:spacing w:before="120" w:after="120"/>
      <w:jc w:val="left"/>
    </w:pPr>
    <w:rPr>
      <w:rFonts w:asciiTheme="minorHAnsi" w:hAnsiTheme="minorHAnsi" w:cstheme="minorHAnsi"/>
      <w:b/>
      <w:bCs/>
      <w:caps/>
      <w:sz w:val="20"/>
      <w:szCs w:val="20"/>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103E06"/>
    <w:pPr>
      <w:ind w:left="240"/>
      <w:jc w:val="left"/>
    </w:pPr>
    <w:rPr>
      <w:rFonts w:asciiTheme="minorHAnsi" w:hAnsiTheme="minorHAnsi" w:cstheme="minorHAnsi"/>
      <w:smallCaps/>
      <w:sz w:val="20"/>
      <w:szCs w:val="20"/>
    </w:rPr>
  </w:style>
  <w:style w:type="paragraph" w:styleId="TOC3">
    <w:name w:val="toc 3"/>
    <w:basedOn w:val="Normal"/>
    <w:next w:val="Normal"/>
    <w:autoRedefine/>
    <w:uiPriority w:val="39"/>
    <w:qFormat/>
    <w:rsid w:val="00103E06"/>
    <w:pPr>
      <w:ind w:left="480"/>
      <w:jc w:val="left"/>
    </w:pPr>
    <w:rPr>
      <w:rFonts w:asciiTheme="minorHAnsi" w:hAnsiTheme="minorHAnsi" w:cstheme="minorHAnsi"/>
      <w:i/>
      <w:iCs/>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18"/>
      <w:szCs w:val="18"/>
    </w:rPr>
  </w:style>
  <w:style w:type="paragraph" w:styleId="TOC5">
    <w:name w:val="toc 5"/>
    <w:basedOn w:val="Normal"/>
    <w:next w:val="Normal"/>
    <w:autoRedefine/>
    <w:semiHidden/>
    <w:rsid w:val="00103E06"/>
    <w:pPr>
      <w:ind w:left="960"/>
      <w:jc w:val="left"/>
    </w:pPr>
    <w:rPr>
      <w:rFonts w:asciiTheme="minorHAnsi" w:hAnsiTheme="minorHAnsi" w:cstheme="minorHAnsi"/>
      <w:sz w:val="18"/>
      <w:szCs w:val="18"/>
    </w:rPr>
  </w:style>
  <w:style w:type="paragraph" w:styleId="TOC6">
    <w:name w:val="toc 6"/>
    <w:basedOn w:val="Normal"/>
    <w:next w:val="Normal"/>
    <w:autoRedefine/>
    <w:semiHidden/>
    <w:rsid w:val="00103E06"/>
    <w:pPr>
      <w:ind w:left="1200"/>
      <w:jc w:val="left"/>
    </w:pPr>
    <w:rPr>
      <w:rFonts w:asciiTheme="minorHAnsi" w:hAnsiTheme="minorHAnsi" w:cstheme="minorHAnsi"/>
      <w:sz w:val="18"/>
      <w:szCs w:val="18"/>
    </w:rPr>
  </w:style>
  <w:style w:type="paragraph" w:styleId="TOC7">
    <w:name w:val="toc 7"/>
    <w:basedOn w:val="Normal"/>
    <w:next w:val="Normal"/>
    <w:autoRedefine/>
    <w:semiHidden/>
    <w:rsid w:val="00103E06"/>
    <w:pPr>
      <w:ind w:left="1440"/>
      <w:jc w:val="left"/>
    </w:pPr>
    <w:rPr>
      <w:rFonts w:asciiTheme="minorHAnsi" w:hAnsiTheme="minorHAnsi" w:cstheme="minorHAnsi"/>
      <w:sz w:val="18"/>
      <w:szCs w:val="18"/>
    </w:rPr>
  </w:style>
  <w:style w:type="paragraph" w:styleId="TOC8">
    <w:name w:val="toc 8"/>
    <w:basedOn w:val="Normal"/>
    <w:next w:val="Normal"/>
    <w:autoRedefine/>
    <w:semiHidden/>
    <w:rsid w:val="00103E06"/>
    <w:pPr>
      <w:ind w:left="1680"/>
      <w:jc w:val="left"/>
    </w:pPr>
    <w:rPr>
      <w:rFonts w:asciiTheme="minorHAnsi" w:hAnsiTheme="minorHAnsi" w:cstheme="minorHAnsi"/>
      <w:sz w:val="18"/>
      <w:szCs w:val="18"/>
    </w:rPr>
  </w:style>
  <w:style w:type="paragraph" w:styleId="TOC9">
    <w:name w:val="toc 9"/>
    <w:basedOn w:val="Normal"/>
    <w:next w:val="Normal"/>
    <w:autoRedefine/>
    <w:semiHidden/>
    <w:rsid w:val="00103E06"/>
    <w:pPr>
      <w:ind w:left="1920"/>
      <w:jc w:val="left"/>
    </w:pPr>
    <w:rPr>
      <w:rFonts w:asciiTheme="minorHAnsi" w:hAnsiTheme="minorHAnsi" w:cstheme="minorHAnsi"/>
      <w:sz w:val="18"/>
      <w:szCs w:val="18"/>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0A13C3"/>
    <w:rPr>
      <w:b/>
      <w:caps/>
      <w:sz w:val="24"/>
      <w:szCs w:val="24"/>
      <w:lang w:val="mn-MN"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5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uiPriority w:val="99"/>
    <w:rsid w:val="001F6E55"/>
    <w:rPr>
      <w:szCs w:val="24"/>
      <w:lang w:val="en-GB" w:eastAsia="en-US"/>
    </w:rPr>
  </w:style>
  <w:style w:type="paragraph" w:customStyle="1" w:styleId="a">
    <w:name w:val="НЭГ"/>
    <w:basedOn w:val="Heading1"/>
    <w:link w:val="Char"/>
    <w:qFormat/>
    <w:rsid w:val="009E1E7B"/>
    <w:pPr>
      <w:numPr>
        <w:numId w:val="0"/>
      </w:numPr>
      <w:spacing w:line="276" w:lineRule="auto"/>
      <w:ind w:left="360" w:hanging="360"/>
      <w:jc w:val="both"/>
    </w:pPr>
    <w:rPr>
      <w:rFonts w:eastAsiaTheme="minorHAnsi"/>
    </w:rPr>
  </w:style>
  <w:style w:type="character" w:customStyle="1" w:styleId="Char">
    <w:name w:val="НЭГ Char"/>
    <w:basedOn w:val="Heading1Char"/>
    <w:link w:val="a"/>
    <w:rsid w:val="009E1E7B"/>
    <w:rPr>
      <w:rFonts w:eastAsiaTheme="minorHAnsi"/>
      <w:b/>
      <w:caps/>
      <w:sz w:val="24"/>
      <w:szCs w:val="24"/>
      <w:lang w:val="mn-MN" w:eastAsia="en-US"/>
    </w:rPr>
  </w:style>
  <w:style w:type="character" w:styleId="FollowedHyperlink">
    <w:name w:val="FollowedHyperlink"/>
    <w:basedOn w:val="DefaultParagraphFont"/>
    <w:semiHidden/>
    <w:unhideWhenUsed/>
    <w:rsid w:val="00566F5E"/>
    <w:rPr>
      <w:color w:val="800080" w:themeColor="followedHyperlink"/>
      <w:u w:val="single"/>
    </w:rPr>
  </w:style>
  <w:style w:type="paragraph" w:styleId="NormalWeb">
    <w:name w:val="Normal (Web)"/>
    <w:basedOn w:val="Normal"/>
    <w:uiPriority w:val="99"/>
    <w:unhideWhenUsed/>
    <w:rsid w:val="00CC7710"/>
    <w:pPr>
      <w:spacing w:before="100" w:beforeAutospacing="1" w:after="100" w:afterAutospacing="1" w:line="240" w:lineRule="auto"/>
      <w:jc w:val="left"/>
    </w:pPr>
    <w:rPr>
      <w:lang w:val="en-US"/>
    </w:rPr>
  </w:style>
  <w:style w:type="character" w:customStyle="1" w:styleId="apple-tab-span">
    <w:name w:val="apple-tab-span"/>
    <w:basedOn w:val="DefaultParagraphFont"/>
    <w:rsid w:val="00E703F4"/>
  </w:style>
  <w:style w:type="paragraph" w:styleId="Revision">
    <w:name w:val="Revision"/>
    <w:hidden/>
    <w:uiPriority w:val="99"/>
    <w:semiHidden/>
    <w:rsid w:val="00363281"/>
    <w:rPr>
      <w:sz w:val="24"/>
      <w:szCs w:val="24"/>
      <w:lang w:val="en-GB" w:eastAsia="en-US"/>
    </w:rPr>
  </w:style>
  <w:style w:type="character" w:styleId="CommentReference">
    <w:name w:val="annotation reference"/>
    <w:basedOn w:val="DefaultParagraphFont"/>
    <w:semiHidden/>
    <w:unhideWhenUsed/>
    <w:rsid w:val="00DB5300"/>
    <w:rPr>
      <w:sz w:val="16"/>
      <w:szCs w:val="16"/>
    </w:rPr>
  </w:style>
  <w:style w:type="paragraph" w:styleId="CommentText">
    <w:name w:val="annotation text"/>
    <w:basedOn w:val="Normal"/>
    <w:link w:val="CommentTextChar"/>
    <w:semiHidden/>
    <w:unhideWhenUsed/>
    <w:rsid w:val="00DB5300"/>
    <w:pPr>
      <w:spacing w:line="240" w:lineRule="auto"/>
    </w:pPr>
    <w:rPr>
      <w:sz w:val="20"/>
      <w:szCs w:val="20"/>
    </w:rPr>
  </w:style>
  <w:style w:type="character" w:customStyle="1" w:styleId="CommentTextChar">
    <w:name w:val="Comment Text Char"/>
    <w:basedOn w:val="DefaultParagraphFont"/>
    <w:link w:val="CommentText"/>
    <w:semiHidden/>
    <w:rsid w:val="00DB5300"/>
    <w:rPr>
      <w:lang w:val="en-GB" w:eastAsia="en-US"/>
    </w:rPr>
  </w:style>
  <w:style w:type="paragraph" w:styleId="CommentSubject">
    <w:name w:val="annotation subject"/>
    <w:basedOn w:val="CommentText"/>
    <w:next w:val="CommentText"/>
    <w:link w:val="CommentSubjectChar"/>
    <w:semiHidden/>
    <w:unhideWhenUsed/>
    <w:rsid w:val="00DB5300"/>
    <w:rPr>
      <w:b/>
      <w:bCs/>
    </w:rPr>
  </w:style>
  <w:style w:type="character" w:customStyle="1" w:styleId="CommentSubjectChar">
    <w:name w:val="Comment Subject Char"/>
    <w:basedOn w:val="CommentTextChar"/>
    <w:link w:val="CommentSubject"/>
    <w:semiHidden/>
    <w:rsid w:val="00DB5300"/>
    <w:rPr>
      <w:b/>
      <w:bCs/>
      <w:lang w:val="en-GB" w:eastAsia="en-US"/>
    </w:rPr>
  </w:style>
  <w:style w:type="character" w:styleId="Strong">
    <w:name w:val="Strong"/>
    <w:basedOn w:val="DefaultParagraphFont"/>
    <w:uiPriority w:val="22"/>
    <w:qFormat/>
    <w:rsid w:val="00B83193"/>
    <w:rPr>
      <w:b/>
      <w:bCs/>
    </w:rPr>
  </w:style>
  <w:style w:type="paragraph" w:styleId="ListBullet">
    <w:name w:val="List Bullet"/>
    <w:basedOn w:val="Normal"/>
    <w:rsid w:val="00313A5D"/>
    <w:pPr>
      <w:numPr>
        <w:numId w:val="10"/>
      </w:numPr>
      <w:contextualSpacing/>
    </w:pPr>
  </w:style>
  <w:style w:type="character" w:customStyle="1" w:styleId="ms-1">
    <w:name w:val="ms-1"/>
    <w:basedOn w:val="DefaultParagraphFont"/>
    <w:rsid w:val="00763C1F"/>
  </w:style>
  <w:style w:type="character" w:customStyle="1" w:styleId="max-w-15ch">
    <w:name w:val="max-w-[15ch]"/>
    <w:basedOn w:val="DefaultParagraphFont"/>
    <w:rsid w:val="00763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7399">
      <w:bodyDiv w:val="1"/>
      <w:marLeft w:val="0"/>
      <w:marRight w:val="0"/>
      <w:marTop w:val="0"/>
      <w:marBottom w:val="0"/>
      <w:divBdr>
        <w:top w:val="none" w:sz="0" w:space="0" w:color="auto"/>
        <w:left w:val="none" w:sz="0" w:space="0" w:color="auto"/>
        <w:bottom w:val="none" w:sz="0" w:space="0" w:color="auto"/>
        <w:right w:val="none" w:sz="0" w:space="0" w:color="auto"/>
      </w:divBdr>
    </w:div>
    <w:div w:id="247345291">
      <w:bodyDiv w:val="1"/>
      <w:marLeft w:val="0"/>
      <w:marRight w:val="0"/>
      <w:marTop w:val="0"/>
      <w:marBottom w:val="0"/>
      <w:divBdr>
        <w:top w:val="none" w:sz="0" w:space="0" w:color="auto"/>
        <w:left w:val="none" w:sz="0" w:space="0" w:color="auto"/>
        <w:bottom w:val="none" w:sz="0" w:space="0" w:color="auto"/>
        <w:right w:val="none" w:sz="0" w:space="0" w:color="auto"/>
      </w:divBdr>
    </w:div>
    <w:div w:id="322242119">
      <w:bodyDiv w:val="1"/>
      <w:marLeft w:val="0"/>
      <w:marRight w:val="0"/>
      <w:marTop w:val="0"/>
      <w:marBottom w:val="0"/>
      <w:divBdr>
        <w:top w:val="none" w:sz="0" w:space="0" w:color="auto"/>
        <w:left w:val="none" w:sz="0" w:space="0" w:color="auto"/>
        <w:bottom w:val="none" w:sz="0" w:space="0" w:color="auto"/>
        <w:right w:val="none" w:sz="0" w:space="0" w:color="auto"/>
      </w:divBdr>
    </w:div>
    <w:div w:id="342585140">
      <w:bodyDiv w:val="1"/>
      <w:marLeft w:val="0"/>
      <w:marRight w:val="0"/>
      <w:marTop w:val="0"/>
      <w:marBottom w:val="0"/>
      <w:divBdr>
        <w:top w:val="none" w:sz="0" w:space="0" w:color="auto"/>
        <w:left w:val="none" w:sz="0" w:space="0" w:color="auto"/>
        <w:bottom w:val="none" w:sz="0" w:space="0" w:color="auto"/>
        <w:right w:val="none" w:sz="0" w:space="0" w:color="auto"/>
      </w:divBdr>
      <w:divsChild>
        <w:div w:id="468399295">
          <w:marLeft w:val="0"/>
          <w:marRight w:val="0"/>
          <w:marTop w:val="0"/>
          <w:marBottom w:val="0"/>
          <w:divBdr>
            <w:top w:val="none" w:sz="0" w:space="0" w:color="auto"/>
            <w:left w:val="none" w:sz="0" w:space="0" w:color="auto"/>
            <w:bottom w:val="none" w:sz="0" w:space="0" w:color="auto"/>
            <w:right w:val="none" w:sz="0" w:space="0" w:color="auto"/>
          </w:divBdr>
          <w:divsChild>
            <w:div w:id="2001692885">
              <w:marLeft w:val="0"/>
              <w:marRight w:val="0"/>
              <w:marTop w:val="0"/>
              <w:marBottom w:val="0"/>
              <w:divBdr>
                <w:top w:val="none" w:sz="0" w:space="0" w:color="auto"/>
                <w:left w:val="none" w:sz="0" w:space="0" w:color="auto"/>
                <w:bottom w:val="none" w:sz="0" w:space="0" w:color="auto"/>
                <w:right w:val="none" w:sz="0" w:space="0" w:color="auto"/>
              </w:divBdr>
              <w:divsChild>
                <w:div w:id="2008289648">
                  <w:marLeft w:val="0"/>
                  <w:marRight w:val="0"/>
                  <w:marTop w:val="0"/>
                  <w:marBottom w:val="0"/>
                  <w:divBdr>
                    <w:top w:val="none" w:sz="0" w:space="0" w:color="auto"/>
                    <w:left w:val="none" w:sz="0" w:space="0" w:color="auto"/>
                    <w:bottom w:val="none" w:sz="0" w:space="0" w:color="auto"/>
                    <w:right w:val="none" w:sz="0" w:space="0" w:color="auto"/>
                  </w:divBdr>
                  <w:divsChild>
                    <w:div w:id="997540738">
                      <w:marLeft w:val="0"/>
                      <w:marRight w:val="0"/>
                      <w:marTop w:val="0"/>
                      <w:marBottom w:val="0"/>
                      <w:divBdr>
                        <w:top w:val="none" w:sz="0" w:space="0" w:color="auto"/>
                        <w:left w:val="none" w:sz="0" w:space="0" w:color="auto"/>
                        <w:bottom w:val="none" w:sz="0" w:space="0" w:color="auto"/>
                        <w:right w:val="none" w:sz="0" w:space="0" w:color="auto"/>
                      </w:divBdr>
                      <w:divsChild>
                        <w:div w:id="240218792">
                          <w:marLeft w:val="0"/>
                          <w:marRight w:val="0"/>
                          <w:marTop w:val="0"/>
                          <w:marBottom w:val="0"/>
                          <w:divBdr>
                            <w:top w:val="none" w:sz="0" w:space="0" w:color="auto"/>
                            <w:left w:val="none" w:sz="0" w:space="0" w:color="auto"/>
                            <w:bottom w:val="none" w:sz="0" w:space="0" w:color="auto"/>
                            <w:right w:val="none" w:sz="0" w:space="0" w:color="auto"/>
                          </w:divBdr>
                          <w:divsChild>
                            <w:div w:id="1971934454">
                              <w:marLeft w:val="0"/>
                              <w:marRight w:val="0"/>
                              <w:marTop w:val="0"/>
                              <w:marBottom w:val="0"/>
                              <w:divBdr>
                                <w:top w:val="none" w:sz="0" w:space="0" w:color="auto"/>
                                <w:left w:val="none" w:sz="0" w:space="0" w:color="auto"/>
                                <w:bottom w:val="none" w:sz="0" w:space="0" w:color="auto"/>
                                <w:right w:val="none" w:sz="0" w:space="0" w:color="auto"/>
                              </w:divBdr>
                              <w:divsChild>
                                <w:div w:id="997732855">
                                  <w:marLeft w:val="0"/>
                                  <w:marRight w:val="0"/>
                                  <w:marTop w:val="0"/>
                                  <w:marBottom w:val="0"/>
                                  <w:divBdr>
                                    <w:top w:val="none" w:sz="0" w:space="0" w:color="auto"/>
                                    <w:left w:val="none" w:sz="0" w:space="0" w:color="auto"/>
                                    <w:bottom w:val="none" w:sz="0" w:space="0" w:color="auto"/>
                                    <w:right w:val="none" w:sz="0" w:space="0" w:color="auto"/>
                                  </w:divBdr>
                                  <w:divsChild>
                                    <w:div w:id="5336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696724">
              <w:marLeft w:val="0"/>
              <w:marRight w:val="0"/>
              <w:marTop w:val="0"/>
              <w:marBottom w:val="0"/>
              <w:divBdr>
                <w:top w:val="none" w:sz="0" w:space="0" w:color="auto"/>
                <w:left w:val="none" w:sz="0" w:space="0" w:color="auto"/>
                <w:bottom w:val="none" w:sz="0" w:space="0" w:color="auto"/>
                <w:right w:val="none" w:sz="0" w:space="0" w:color="auto"/>
              </w:divBdr>
              <w:divsChild>
                <w:div w:id="140537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79659">
      <w:bodyDiv w:val="1"/>
      <w:marLeft w:val="0"/>
      <w:marRight w:val="0"/>
      <w:marTop w:val="0"/>
      <w:marBottom w:val="0"/>
      <w:divBdr>
        <w:top w:val="none" w:sz="0" w:space="0" w:color="auto"/>
        <w:left w:val="none" w:sz="0" w:space="0" w:color="auto"/>
        <w:bottom w:val="none" w:sz="0" w:space="0" w:color="auto"/>
        <w:right w:val="none" w:sz="0" w:space="0" w:color="auto"/>
      </w:divBdr>
    </w:div>
    <w:div w:id="998117920">
      <w:bodyDiv w:val="1"/>
      <w:marLeft w:val="0"/>
      <w:marRight w:val="0"/>
      <w:marTop w:val="0"/>
      <w:marBottom w:val="0"/>
      <w:divBdr>
        <w:top w:val="none" w:sz="0" w:space="0" w:color="auto"/>
        <w:left w:val="none" w:sz="0" w:space="0" w:color="auto"/>
        <w:bottom w:val="none" w:sz="0" w:space="0" w:color="auto"/>
        <w:right w:val="none" w:sz="0" w:space="0" w:color="auto"/>
      </w:divBdr>
    </w:div>
    <w:div w:id="1033731486">
      <w:bodyDiv w:val="1"/>
      <w:marLeft w:val="0"/>
      <w:marRight w:val="0"/>
      <w:marTop w:val="0"/>
      <w:marBottom w:val="0"/>
      <w:divBdr>
        <w:top w:val="none" w:sz="0" w:space="0" w:color="auto"/>
        <w:left w:val="none" w:sz="0" w:space="0" w:color="auto"/>
        <w:bottom w:val="none" w:sz="0" w:space="0" w:color="auto"/>
        <w:right w:val="none" w:sz="0" w:space="0" w:color="auto"/>
      </w:divBdr>
    </w:div>
    <w:div w:id="1129471846">
      <w:bodyDiv w:val="1"/>
      <w:marLeft w:val="0"/>
      <w:marRight w:val="0"/>
      <w:marTop w:val="0"/>
      <w:marBottom w:val="0"/>
      <w:divBdr>
        <w:top w:val="none" w:sz="0" w:space="0" w:color="auto"/>
        <w:left w:val="none" w:sz="0" w:space="0" w:color="auto"/>
        <w:bottom w:val="none" w:sz="0" w:space="0" w:color="auto"/>
        <w:right w:val="none" w:sz="0" w:space="0" w:color="auto"/>
      </w:divBdr>
    </w:div>
    <w:div w:id="1146781363">
      <w:bodyDiv w:val="1"/>
      <w:marLeft w:val="0"/>
      <w:marRight w:val="0"/>
      <w:marTop w:val="0"/>
      <w:marBottom w:val="0"/>
      <w:divBdr>
        <w:top w:val="none" w:sz="0" w:space="0" w:color="auto"/>
        <w:left w:val="none" w:sz="0" w:space="0" w:color="auto"/>
        <w:bottom w:val="none" w:sz="0" w:space="0" w:color="auto"/>
        <w:right w:val="none" w:sz="0" w:space="0" w:color="auto"/>
      </w:divBdr>
    </w:div>
    <w:div w:id="1152601335">
      <w:bodyDiv w:val="1"/>
      <w:marLeft w:val="0"/>
      <w:marRight w:val="0"/>
      <w:marTop w:val="0"/>
      <w:marBottom w:val="0"/>
      <w:divBdr>
        <w:top w:val="none" w:sz="0" w:space="0" w:color="auto"/>
        <w:left w:val="none" w:sz="0" w:space="0" w:color="auto"/>
        <w:bottom w:val="none" w:sz="0" w:space="0" w:color="auto"/>
        <w:right w:val="none" w:sz="0" w:space="0" w:color="auto"/>
      </w:divBdr>
    </w:div>
    <w:div w:id="1223835693">
      <w:bodyDiv w:val="1"/>
      <w:marLeft w:val="0"/>
      <w:marRight w:val="0"/>
      <w:marTop w:val="0"/>
      <w:marBottom w:val="0"/>
      <w:divBdr>
        <w:top w:val="none" w:sz="0" w:space="0" w:color="auto"/>
        <w:left w:val="none" w:sz="0" w:space="0" w:color="auto"/>
        <w:bottom w:val="none" w:sz="0" w:space="0" w:color="auto"/>
        <w:right w:val="none" w:sz="0" w:space="0" w:color="auto"/>
      </w:divBdr>
    </w:div>
    <w:div w:id="1254974635">
      <w:bodyDiv w:val="1"/>
      <w:marLeft w:val="0"/>
      <w:marRight w:val="0"/>
      <w:marTop w:val="0"/>
      <w:marBottom w:val="0"/>
      <w:divBdr>
        <w:top w:val="none" w:sz="0" w:space="0" w:color="auto"/>
        <w:left w:val="none" w:sz="0" w:space="0" w:color="auto"/>
        <w:bottom w:val="none" w:sz="0" w:space="0" w:color="auto"/>
        <w:right w:val="none" w:sz="0" w:space="0" w:color="auto"/>
      </w:divBdr>
      <w:divsChild>
        <w:div w:id="1357536079">
          <w:marLeft w:val="1127"/>
          <w:marRight w:val="0"/>
          <w:marTop w:val="0"/>
          <w:marBottom w:val="0"/>
          <w:divBdr>
            <w:top w:val="none" w:sz="0" w:space="0" w:color="auto"/>
            <w:left w:val="none" w:sz="0" w:space="0" w:color="auto"/>
            <w:bottom w:val="none" w:sz="0" w:space="0" w:color="auto"/>
            <w:right w:val="none" w:sz="0" w:space="0" w:color="auto"/>
          </w:divBdr>
        </w:div>
      </w:divsChild>
    </w:div>
    <w:div w:id="1559589540">
      <w:bodyDiv w:val="1"/>
      <w:marLeft w:val="0"/>
      <w:marRight w:val="0"/>
      <w:marTop w:val="0"/>
      <w:marBottom w:val="0"/>
      <w:divBdr>
        <w:top w:val="none" w:sz="0" w:space="0" w:color="auto"/>
        <w:left w:val="none" w:sz="0" w:space="0" w:color="auto"/>
        <w:bottom w:val="none" w:sz="0" w:space="0" w:color="auto"/>
        <w:right w:val="none" w:sz="0" w:space="0" w:color="auto"/>
      </w:divBdr>
    </w:div>
    <w:div w:id="1661108044">
      <w:bodyDiv w:val="1"/>
      <w:marLeft w:val="0"/>
      <w:marRight w:val="0"/>
      <w:marTop w:val="0"/>
      <w:marBottom w:val="0"/>
      <w:divBdr>
        <w:top w:val="none" w:sz="0" w:space="0" w:color="auto"/>
        <w:left w:val="none" w:sz="0" w:space="0" w:color="auto"/>
        <w:bottom w:val="none" w:sz="0" w:space="0" w:color="auto"/>
        <w:right w:val="none" w:sz="0" w:space="0" w:color="auto"/>
      </w:divBdr>
      <w:divsChild>
        <w:div w:id="1578515893">
          <w:marLeft w:val="0"/>
          <w:marRight w:val="0"/>
          <w:marTop w:val="0"/>
          <w:marBottom w:val="0"/>
          <w:divBdr>
            <w:top w:val="none" w:sz="0" w:space="0" w:color="auto"/>
            <w:left w:val="none" w:sz="0" w:space="0" w:color="auto"/>
            <w:bottom w:val="none" w:sz="0" w:space="0" w:color="auto"/>
            <w:right w:val="none" w:sz="0" w:space="0" w:color="auto"/>
          </w:divBdr>
        </w:div>
        <w:div w:id="1845321564">
          <w:marLeft w:val="0"/>
          <w:marRight w:val="0"/>
          <w:marTop w:val="0"/>
          <w:marBottom w:val="0"/>
          <w:divBdr>
            <w:top w:val="none" w:sz="0" w:space="0" w:color="auto"/>
            <w:left w:val="none" w:sz="0" w:space="0" w:color="auto"/>
            <w:bottom w:val="none" w:sz="0" w:space="0" w:color="auto"/>
            <w:right w:val="none" w:sz="0" w:space="0" w:color="auto"/>
          </w:divBdr>
        </w:div>
        <w:div w:id="2138601907">
          <w:marLeft w:val="0"/>
          <w:marRight w:val="0"/>
          <w:marTop w:val="0"/>
          <w:marBottom w:val="0"/>
          <w:divBdr>
            <w:top w:val="none" w:sz="0" w:space="0" w:color="auto"/>
            <w:left w:val="none" w:sz="0" w:space="0" w:color="auto"/>
            <w:bottom w:val="none" w:sz="0" w:space="0" w:color="auto"/>
            <w:right w:val="none" w:sz="0" w:space="0" w:color="auto"/>
          </w:divBdr>
        </w:div>
      </w:divsChild>
    </w:div>
    <w:div w:id="1790272746">
      <w:bodyDiv w:val="1"/>
      <w:marLeft w:val="0"/>
      <w:marRight w:val="0"/>
      <w:marTop w:val="0"/>
      <w:marBottom w:val="0"/>
      <w:divBdr>
        <w:top w:val="none" w:sz="0" w:space="0" w:color="auto"/>
        <w:left w:val="none" w:sz="0" w:space="0" w:color="auto"/>
        <w:bottom w:val="none" w:sz="0" w:space="0" w:color="auto"/>
        <w:right w:val="none" w:sz="0" w:space="0" w:color="auto"/>
      </w:divBdr>
      <w:divsChild>
        <w:div w:id="1095978022">
          <w:marLeft w:val="267"/>
          <w:marRight w:val="0"/>
          <w:marTop w:val="0"/>
          <w:marBottom w:val="0"/>
          <w:divBdr>
            <w:top w:val="none" w:sz="0" w:space="0" w:color="auto"/>
            <w:left w:val="none" w:sz="0" w:space="0" w:color="auto"/>
            <w:bottom w:val="none" w:sz="0" w:space="0" w:color="auto"/>
            <w:right w:val="none" w:sz="0" w:space="0" w:color="auto"/>
          </w:divBdr>
        </w:div>
      </w:divsChild>
    </w:div>
    <w:div w:id="1806511194">
      <w:bodyDiv w:val="1"/>
      <w:marLeft w:val="0"/>
      <w:marRight w:val="0"/>
      <w:marTop w:val="0"/>
      <w:marBottom w:val="0"/>
      <w:divBdr>
        <w:top w:val="none" w:sz="0" w:space="0" w:color="auto"/>
        <w:left w:val="none" w:sz="0" w:space="0" w:color="auto"/>
        <w:bottom w:val="none" w:sz="0" w:space="0" w:color="auto"/>
        <w:right w:val="none" w:sz="0" w:space="0" w:color="auto"/>
      </w:divBdr>
    </w:div>
    <w:div w:id="1872649098">
      <w:bodyDiv w:val="1"/>
      <w:marLeft w:val="0"/>
      <w:marRight w:val="0"/>
      <w:marTop w:val="0"/>
      <w:marBottom w:val="0"/>
      <w:divBdr>
        <w:top w:val="none" w:sz="0" w:space="0" w:color="auto"/>
        <w:left w:val="none" w:sz="0" w:space="0" w:color="auto"/>
        <w:bottom w:val="none" w:sz="0" w:space="0" w:color="auto"/>
        <w:right w:val="none" w:sz="0" w:space="0" w:color="auto"/>
      </w:divBdr>
    </w:div>
    <w:div w:id="2067993045">
      <w:bodyDiv w:val="1"/>
      <w:marLeft w:val="0"/>
      <w:marRight w:val="0"/>
      <w:marTop w:val="0"/>
      <w:marBottom w:val="0"/>
      <w:divBdr>
        <w:top w:val="none" w:sz="0" w:space="0" w:color="auto"/>
        <w:left w:val="none" w:sz="0" w:space="0" w:color="auto"/>
        <w:bottom w:val="none" w:sz="0" w:space="0" w:color="auto"/>
        <w:right w:val="none" w:sz="0" w:space="0" w:color="auto"/>
      </w:divBdr>
    </w:div>
    <w:div w:id="208798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footer" Target="footer3.xml"/><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Үнд18</b:Tag>
    <b:SourceType>Book</b:SourceType>
    <b:Guid>{C426DDC2-17F2-4D9B-9516-21ED0CF6908D}</b:Guid>
    <b:Author>
      <b:Author>
        <b:Corporate>Үндэсний статистикийн хороо</b:Corporate>
      </b:Author>
    </b:Author>
    <b:Title>EVIEWS 9 програмыг шинжилгээнд ашиглах нь</b:Title>
    <b:Year>2018</b:Year>
    <b:City>УБ хот</b:City>
    <b:RefOrder>2</b:RefOrder>
  </b:Source>
</b:Sources>
</file>

<file path=customXml/itemProps1.xml><?xml version="1.0" encoding="utf-8"?>
<ds:datastoreItem xmlns:ds="http://schemas.openxmlformats.org/officeDocument/2006/customXml" ds:itemID="{135E0161-2014-40DD-8DD4-EA243673D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(3)</Template>
  <TotalTime>369</TotalTime>
  <Pages>1</Pages>
  <Words>4965</Words>
  <Characters>28307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33206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creator>engineering</dc:creator>
  <cp:lastModifiedBy>Khongorzul Baasanjargal</cp:lastModifiedBy>
  <cp:revision>48</cp:revision>
  <cp:lastPrinted>2026-01-05T07:56:00Z</cp:lastPrinted>
  <dcterms:created xsi:type="dcterms:W3CDTF">2026-02-24T07:25:00Z</dcterms:created>
  <dcterms:modified xsi:type="dcterms:W3CDTF">2026-04-14T08:23:00Z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3c54d31a-984c-39a8-ba5a-f391a9e3e2b7</vt:lpwstr>
  </property>
  <property fmtid="{D5CDD505-2E9C-101B-9397-08002B2CF9AE}" pid="24" name="Mendeley Citation Style_1">
    <vt:lpwstr>http://www.zotero.org/styles/apa</vt:lpwstr>
  </property>
</Properties>
</file>