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0761" w14:textId="0717AB7D" w:rsidR="00015FA7" w:rsidRPr="0001643C" w:rsidRDefault="007527C7" w:rsidP="000715B8">
      <w:pPr>
        <w:jc w:val="center"/>
        <w:rPr>
          <w:b/>
          <w:bCs/>
          <w:sz w:val="32"/>
          <w:szCs w:val="32"/>
          <w:lang w:val="mn-MN"/>
        </w:rPr>
      </w:pPr>
      <w:r w:rsidRPr="0001643C">
        <w:rPr>
          <w:b/>
          <w:bCs/>
          <w:sz w:val="32"/>
          <w:szCs w:val="32"/>
          <w:lang w:val="mn-MN"/>
        </w:rPr>
        <w:t>МЭДЭЭЛЭЛ, ТЕХНОЛОГИЙН СУРГУУЛЬ</w:t>
      </w:r>
    </w:p>
    <w:p w14:paraId="31C8F32C" w14:textId="77777777" w:rsidR="0098755C" w:rsidRPr="0001643C" w:rsidRDefault="0098755C">
      <w:pPr>
        <w:jc w:val="center"/>
        <w:rPr>
          <w:lang w:val="mn-MN"/>
        </w:rPr>
      </w:pPr>
    </w:p>
    <w:p w14:paraId="0525BE26" w14:textId="77777777" w:rsidR="00F94DBD" w:rsidRPr="0001643C" w:rsidRDefault="00F94DBD" w:rsidP="00F94DBD">
      <w:pPr>
        <w:tabs>
          <w:tab w:val="left" w:pos="3940"/>
        </w:tabs>
        <w:spacing w:line="276" w:lineRule="auto"/>
        <w:jc w:val="center"/>
        <w:rPr>
          <w:rFonts w:eastAsiaTheme="minorEastAsia"/>
          <w:lang w:val="mn-MN"/>
        </w:rPr>
      </w:pPr>
    </w:p>
    <w:p w14:paraId="13FC5F25" w14:textId="77777777" w:rsidR="008E332D" w:rsidRPr="0001643C" w:rsidRDefault="008E332D" w:rsidP="00F94DBD">
      <w:pPr>
        <w:tabs>
          <w:tab w:val="left" w:pos="3940"/>
        </w:tabs>
        <w:spacing w:line="276" w:lineRule="auto"/>
        <w:jc w:val="right"/>
        <w:rPr>
          <w:rFonts w:eastAsiaTheme="minorEastAsia"/>
          <w:lang w:val="mn-MN"/>
        </w:rPr>
      </w:pPr>
    </w:p>
    <w:p w14:paraId="53DACFC7" w14:textId="77777777" w:rsidR="008E332D" w:rsidRPr="0001643C" w:rsidRDefault="008E332D" w:rsidP="00F94DBD">
      <w:pPr>
        <w:tabs>
          <w:tab w:val="left" w:pos="3940"/>
        </w:tabs>
        <w:spacing w:line="276" w:lineRule="auto"/>
        <w:jc w:val="right"/>
        <w:rPr>
          <w:rFonts w:eastAsiaTheme="minorEastAsia"/>
          <w:lang w:val="mn-MN"/>
        </w:rPr>
      </w:pPr>
    </w:p>
    <w:p w14:paraId="0C61EE1F" w14:textId="77777777" w:rsidR="008E332D" w:rsidRPr="0001643C" w:rsidRDefault="008E332D" w:rsidP="00F94DBD">
      <w:pPr>
        <w:tabs>
          <w:tab w:val="left" w:pos="3940"/>
        </w:tabs>
        <w:spacing w:line="276" w:lineRule="auto"/>
        <w:jc w:val="right"/>
        <w:rPr>
          <w:rFonts w:eastAsiaTheme="minorEastAsia"/>
          <w:lang w:val="mn-MN"/>
        </w:rPr>
      </w:pPr>
    </w:p>
    <w:p w14:paraId="3BD6F32D" w14:textId="77777777" w:rsidR="0014250E" w:rsidRPr="0001643C" w:rsidRDefault="0014250E" w:rsidP="00F94DBD">
      <w:pPr>
        <w:tabs>
          <w:tab w:val="left" w:pos="3940"/>
        </w:tabs>
        <w:spacing w:line="276" w:lineRule="auto"/>
        <w:jc w:val="right"/>
        <w:rPr>
          <w:rFonts w:eastAsiaTheme="minorEastAsia"/>
          <w:lang w:val="mn-MN"/>
        </w:rPr>
      </w:pPr>
    </w:p>
    <w:p w14:paraId="68F93AFC" w14:textId="72B1DB50" w:rsidR="001F549B" w:rsidRPr="0001643C" w:rsidRDefault="00551F7A" w:rsidP="00F94DBD">
      <w:pPr>
        <w:tabs>
          <w:tab w:val="left" w:pos="3940"/>
        </w:tabs>
        <w:spacing w:line="276" w:lineRule="auto"/>
        <w:jc w:val="right"/>
        <w:rPr>
          <w:rFonts w:eastAsiaTheme="minorEastAsia"/>
          <w:lang w:val="mn-MN"/>
        </w:rPr>
      </w:pPr>
      <w:r>
        <w:rPr>
          <w:rFonts w:eastAsiaTheme="minorEastAsia"/>
          <w:b/>
          <w:bCs/>
          <w:sz w:val="28"/>
          <w:szCs w:val="28"/>
          <w:lang w:val="mn-MN"/>
        </w:rPr>
        <w:t>БААСАНЖАРГАЛ ХОНГОРЗУЛ</w:t>
      </w:r>
    </w:p>
    <w:p w14:paraId="3917D18F" w14:textId="62DA87A7" w:rsidR="00F94DBD" w:rsidRDefault="00F94DBD" w:rsidP="00F94DBD">
      <w:pPr>
        <w:tabs>
          <w:tab w:val="left" w:pos="3940"/>
        </w:tabs>
        <w:spacing w:line="276" w:lineRule="auto"/>
        <w:jc w:val="center"/>
        <w:rPr>
          <w:rFonts w:eastAsiaTheme="minorEastAsia"/>
          <w:lang w:val="mn-MN"/>
        </w:rPr>
      </w:pPr>
    </w:p>
    <w:p w14:paraId="05806756" w14:textId="77777777" w:rsidR="00420C32" w:rsidRDefault="00420C32" w:rsidP="00F94DBD">
      <w:pPr>
        <w:tabs>
          <w:tab w:val="left" w:pos="3940"/>
        </w:tabs>
        <w:spacing w:line="276" w:lineRule="auto"/>
        <w:jc w:val="center"/>
        <w:rPr>
          <w:rFonts w:eastAsiaTheme="minorEastAsia"/>
          <w:lang w:val="mn-MN"/>
        </w:rPr>
      </w:pPr>
    </w:p>
    <w:p w14:paraId="662A4B32" w14:textId="77777777" w:rsidR="00551F7A" w:rsidRDefault="00551F7A" w:rsidP="00F94DBD">
      <w:pPr>
        <w:tabs>
          <w:tab w:val="left" w:pos="3940"/>
        </w:tabs>
        <w:spacing w:line="276" w:lineRule="auto"/>
        <w:jc w:val="center"/>
        <w:rPr>
          <w:rFonts w:eastAsiaTheme="minorEastAsia"/>
          <w:lang w:val="mn-MN"/>
        </w:rPr>
      </w:pPr>
    </w:p>
    <w:p w14:paraId="5E061CA9" w14:textId="77777777" w:rsidR="00551F7A" w:rsidRDefault="00551F7A" w:rsidP="00F94DBD">
      <w:pPr>
        <w:tabs>
          <w:tab w:val="left" w:pos="3940"/>
        </w:tabs>
        <w:spacing w:line="276" w:lineRule="auto"/>
        <w:jc w:val="center"/>
        <w:rPr>
          <w:rFonts w:eastAsiaTheme="minorEastAsia"/>
          <w:lang w:val="mn-MN"/>
        </w:rPr>
      </w:pPr>
    </w:p>
    <w:p w14:paraId="5E700991" w14:textId="77777777" w:rsidR="00551F7A" w:rsidRDefault="00551F7A" w:rsidP="00F94DBD">
      <w:pPr>
        <w:tabs>
          <w:tab w:val="left" w:pos="3940"/>
        </w:tabs>
        <w:spacing w:line="276" w:lineRule="auto"/>
        <w:jc w:val="center"/>
        <w:rPr>
          <w:rFonts w:eastAsiaTheme="minorEastAsia"/>
          <w:lang w:val="mn-MN"/>
        </w:rPr>
      </w:pPr>
    </w:p>
    <w:p w14:paraId="18414314" w14:textId="77777777" w:rsidR="00551F7A" w:rsidRDefault="00551F7A" w:rsidP="00F94DBD">
      <w:pPr>
        <w:tabs>
          <w:tab w:val="left" w:pos="3940"/>
        </w:tabs>
        <w:spacing w:line="276" w:lineRule="auto"/>
        <w:jc w:val="center"/>
        <w:rPr>
          <w:rFonts w:eastAsiaTheme="minorEastAsia"/>
          <w:lang w:val="mn-MN"/>
        </w:rPr>
      </w:pPr>
    </w:p>
    <w:p w14:paraId="38B8C8D1" w14:textId="77777777" w:rsidR="00420C32" w:rsidRDefault="00420C32" w:rsidP="00F94DBD">
      <w:pPr>
        <w:tabs>
          <w:tab w:val="left" w:pos="3940"/>
        </w:tabs>
        <w:spacing w:line="276" w:lineRule="auto"/>
        <w:jc w:val="center"/>
        <w:rPr>
          <w:rFonts w:eastAsiaTheme="minorEastAsia"/>
          <w:lang w:val="mn-MN"/>
        </w:rPr>
      </w:pPr>
    </w:p>
    <w:p w14:paraId="3249DAEC" w14:textId="77777777" w:rsidR="00420C32" w:rsidRPr="00CB086C" w:rsidRDefault="00420C32" w:rsidP="00F94DBD">
      <w:pPr>
        <w:tabs>
          <w:tab w:val="left" w:pos="3940"/>
        </w:tabs>
        <w:spacing w:line="276" w:lineRule="auto"/>
        <w:jc w:val="center"/>
        <w:rPr>
          <w:rFonts w:eastAsiaTheme="minorEastAsia"/>
          <w:lang w:val="en-US"/>
        </w:rPr>
      </w:pPr>
    </w:p>
    <w:p w14:paraId="74930894" w14:textId="77777777" w:rsidR="001F549B" w:rsidRPr="0001643C" w:rsidRDefault="001F549B" w:rsidP="00F94DBD">
      <w:pPr>
        <w:tabs>
          <w:tab w:val="left" w:pos="3940"/>
        </w:tabs>
        <w:spacing w:line="276" w:lineRule="auto"/>
        <w:jc w:val="center"/>
        <w:rPr>
          <w:rFonts w:eastAsiaTheme="minorEastAsia"/>
          <w:lang w:val="mn-MN"/>
        </w:rPr>
      </w:pPr>
    </w:p>
    <w:p w14:paraId="61CF2427" w14:textId="77777777" w:rsidR="00F94DBD" w:rsidRPr="0001643C" w:rsidRDefault="00F94DBD" w:rsidP="00F94DBD">
      <w:pPr>
        <w:tabs>
          <w:tab w:val="left" w:pos="3940"/>
        </w:tabs>
        <w:spacing w:line="276" w:lineRule="auto"/>
        <w:jc w:val="center"/>
        <w:rPr>
          <w:rFonts w:eastAsiaTheme="minorEastAsia"/>
          <w:lang w:val="mn-MN"/>
        </w:rPr>
      </w:pPr>
    </w:p>
    <w:p w14:paraId="62AAD7C3" w14:textId="15D57558" w:rsidR="00F94DBD" w:rsidRPr="0001643C" w:rsidRDefault="00DE219B" w:rsidP="006D2B4D">
      <w:pPr>
        <w:tabs>
          <w:tab w:val="left" w:pos="3940"/>
        </w:tabs>
        <w:spacing w:line="276" w:lineRule="auto"/>
        <w:jc w:val="center"/>
        <w:rPr>
          <w:rFonts w:eastAsiaTheme="minorEastAsia"/>
          <w:b/>
          <w:bCs/>
          <w:sz w:val="34"/>
          <w:szCs w:val="34"/>
          <w:lang w:val="mn-MN"/>
        </w:rPr>
      </w:pPr>
      <w:r w:rsidRPr="0001643C">
        <w:rPr>
          <w:rFonts w:eastAsiaTheme="minorEastAsia"/>
          <w:b/>
          <w:bCs/>
          <w:sz w:val="34"/>
          <w:szCs w:val="34"/>
          <w:lang w:val="mn-MN"/>
        </w:rPr>
        <w:t>ҮЙЛДВЭРЛЭЛИЙН</w:t>
      </w:r>
      <w:r w:rsidR="001F549B" w:rsidRPr="0001643C">
        <w:rPr>
          <w:rFonts w:eastAsiaTheme="minorEastAsia"/>
          <w:b/>
          <w:bCs/>
          <w:sz w:val="34"/>
          <w:szCs w:val="34"/>
          <w:lang w:val="mn-MN"/>
        </w:rPr>
        <w:t xml:space="preserve"> ДАДЛАГЫН ТАЙЛАН</w:t>
      </w:r>
    </w:p>
    <w:p w14:paraId="3E4D2B36" w14:textId="77777777" w:rsidR="00241249" w:rsidRPr="0001643C" w:rsidRDefault="00241249" w:rsidP="00F94DBD">
      <w:pPr>
        <w:tabs>
          <w:tab w:val="left" w:pos="3940"/>
        </w:tabs>
        <w:spacing w:line="276" w:lineRule="auto"/>
        <w:jc w:val="center"/>
        <w:rPr>
          <w:rFonts w:eastAsiaTheme="minorEastAsia"/>
          <w:lang w:val="mn-MN"/>
        </w:rPr>
      </w:pPr>
    </w:p>
    <w:p w14:paraId="0780E9B3" w14:textId="77777777" w:rsidR="00F94DBD" w:rsidRPr="0001643C" w:rsidRDefault="00F94DBD" w:rsidP="00F94DBD">
      <w:pPr>
        <w:tabs>
          <w:tab w:val="left" w:pos="3940"/>
        </w:tabs>
        <w:spacing w:line="276" w:lineRule="auto"/>
        <w:jc w:val="center"/>
        <w:rPr>
          <w:rFonts w:eastAsiaTheme="minorEastAsia"/>
          <w:lang w:val="mn-MN"/>
        </w:rPr>
      </w:pPr>
    </w:p>
    <w:p w14:paraId="779226C8" w14:textId="77777777" w:rsidR="00F94DBD" w:rsidRPr="0001643C" w:rsidRDefault="00F94DBD" w:rsidP="00F94DBD">
      <w:pPr>
        <w:tabs>
          <w:tab w:val="left" w:pos="3940"/>
        </w:tabs>
        <w:spacing w:line="276" w:lineRule="auto"/>
        <w:jc w:val="center"/>
        <w:rPr>
          <w:rFonts w:eastAsiaTheme="minorEastAsia"/>
          <w:lang w:val="mn-MN"/>
        </w:rPr>
      </w:pPr>
    </w:p>
    <w:p w14:paraId="3CE6ADAF" w14:textId="77777777" w:rsidR="00F94DBD" w:rsidRPr="0001643C" w:rsidRDefault="00F94DBD" w:rsidP="00F94DBD">
      <w:pPr>
        <w:tabs>
          <w:tab w:val="left" w:pos="3940"/>
        </w:tabs>
        <w:spacing w:line="276" w:lineRule="auto"/>
        <w:jc w:val="center"/>
        <w:rPr>
          <w:rFonts w:eastAsiaTheme="minorEastAsia"/>
          <w:lang w:val="mn-MN"/>
        </w:rPr>
      </w:pPr>
    </w:p>
    <w:p w14:paraId="78A1E31E" w14:textId="77777777" w:rsidR="00F94DBD" w:rsidRPr="0001643C" w:rsidRDefault="00F94DBD" w:rsidP="00F94DBD">
      <w:pPr>
        <w:tabs>
          <w:tab w:val="left" w:pos="3940"/>
        </w:tabs>
        <w:spacing w:line="276" w:lineRule="auto"/>
        <w:jc w:val="center"/>
        <w:rPr>
          <w:rFonts w:eastAsiaTheme="minorEastAsia"/>
          <w:lang w:val="mn-MN"/>
        </w:rPr>
      </w:pPr>
    </w:p>
    <w:p w14:paraId="2448AAD7" w14:textId="77777777" w:rsidR="00241249" w:rsidRPr="0001643C" w:rsidRDefault="00241249" w:rsidP="00F94DBD">
      <w:pPr>
        <w:tabs>
          <w:tab w:val="left" w:pos="3940"/>
        </w:tabs>
        <w:spacing w:line="276" w:lineRule="auto"/>
        <w:jc w:val="center"/>
        <w:rPr>
          <w:rFonts w:eastAsiaTheme="minorEastAsia"/>
          <w:lang w:val="mn-MN"/>
        </w:rPr>
      </w:pPr>
    </w:p>
    <w:p w14:paraId="72444D2F" w14:textId="2E5473FD" w:rsidR="00F94DBD" w:rsidRPr="0001643C" w:rsidRDefault="00F94DBD" w:rsidP="00F94DBD">
      <w:pPr>
        <w:tabs>
          <w:tab w:val="left" w:pos="3940"/>
        </w:tabs>
        <w:spacing w:line="276" w:lineRule="auto"/>
        <w:jc w:val="center"/>
        <w:rPr>
          <w:rFonts w:eastAsiaTheme="minorEastAsia"/>
          <w:lang w:val="mn-MN"/>
        </w:rPr>
      </w:pPr>
    </w:p>
    <w:p w14:paraId="6EB79757" w14:textId="58EB9365" w:rsidR="001F549B" w:rsidRPr="0001643C" w:rsidRDefault="001F549B" w:rsidP="00F94DBD">
      <w:pPr>
        <w:tabs>
          <w:tab w:val="left" w:pos="3940"/>
        </w:tabs>
        <w:spacing w:line="276" w:lineRule="auto"/>
        <w:jc w:val="center"/>
        <w:rPr>
          <w:rFonts w:eastAsiaTheme="minorEastAsia"/>
          <w:lang w:val="mn-MN"/>
        </w:rPr>
      </w:pPr>
    </w:p>
    <w:p w14:paraId="44F23969" w14:textId="6801E993" w:rsidR="001F549B" w:rsidRPr="0001643C" w:rsidRDefault="001F549B" w:rsidP="00F94DBD">
      <w:pPr>
        <w:tabs>
          <w:tab w:val="left" w:pos="3940"/>
        </w:tabs>
        <w:spacing w:line="276" w:lineRule="auto"/>
        <w:jc w:val="center"/>
        <w:rPr>
          <w:rFonts w:eastAsiaTheme="minorEastAsia"/>
          <w:lang w:val="mn-MN"/>
        </w:rPr>
      </w:pPr>
    </w:p>
    <w:p w14:paraId="4151EA20" w14:textId="77777777" w:rsidR="00633CF0" w:rsidRPr="0001643C" w:rsidRDefault="00633CF0" w:rsidP="00F94DBD">
      <w:pPr>
        <w:tabs>
          <w:tab w:val="left" w:pos="3940"/>
        </w:tabs>
        <w:spacing w:line="276" w:lineRule="auto"/>
        <w:jc w:val="center"/>
        <w:rPr>
          <w:rFonts w:eastAsiaTheme="minorEastAsia"/>
          <w:lang w:val="mn-MN"/>
        </w:rPr>
      </w:pPr>
    </w:p>
    <w:p w14:paraId="7E8FB6BF" w14:textId="77777777" w:rsidR="00F94DBD" w:rsidRPr="0001643C" w:rsidRDefault="00F94DBD" w:rsidP="00F94DBD">
      <w:pPr>
        <w:tabs>
          <w:tab w:val="left" w:pos="3940"/>
        </w:tabs>
        <w:spacing w:line="276" w:lineRule="auto"/>
        <w:jc w:val="center"/>
        <w:rPr>
          <w:rFonts w:eastAsiaTheme="minorEastAsia"/>
          <w:lang w:val="mn-MN"/>
        </w:rPr>
      </w:pPr>
    </w:p>
    <w:p w14:paraId="45BB2208" w14:textId="77777777" w:rsidR="00F94DBD" w:rsidRPr="0001643C" w:rsidRDefault="00F94DBD" w:rsidP="00F94DBD">
      <w:pPr>
        <w:tabs>
          <w:tab w:val="left" w:pos="3940"/>
        </w:tabs>
        <w:spacing w:line="276" w:lineRule="auto"/>
        <w:jc w:val="center"/>
        <w:rPr>
          <w:rFonts w:eastAsiaTheme="minorEastAsia"/>
          <w:lang w:val="mn-MN"/>
        </w:rPr>
      </w:pPr>
    </w:p>
    <w:p w14:paraId="37155AE8" w14:textId="77777777" w:rsidR="00246FC1" w:rsidRPr="0001643C" w:rsidRDefault="00246FC1" w:rsidP="00F94DBD">
      <w:pPr>
        <w:tabs>
          <w:tab w:val="left" w:pos="3940"/>
        </w:tabs>
        <w:spacing w:line="276" w:lineRule="auto"/>
        <w:jc w:val="center"/>
        <w:rPr>
          <w:rFonts w:eastAsiaTheme="minorEastAsia"/>
          <w:lang w:val="mn-MN"/>
        </w:rPr>
      </w:pPr>
    </w:p>
    <w:p w14:paraId="494D537E" w14:textId="77777777" w:rsidR="00246FC1" w:rsidRPr="0001643C" w:rsidRDefault="00246FC1" w:rsidP="00F94DBD">
      <w:pPr>
        <w:tabs>
          <w:tab w:val="left" w:pos="3940"/>
        </w:tabs>
        <w:spacing w:line="276" w:lineRule="auto"/>
        <w:jc w:val="center"/>
        <w:rPr>
          <w:rFonts w:eastAsiaTheme="minorEastAsia"/>
          <w:lang w:val="mn-MN"/>
        </w:rPr>
      </w:pPr>
    </w:p>
    <w:p w14:paraId="303872E9" w14:textId="009D159D" w:rsidR="008137F9" w:rsidRPr="0001643C" w:rsidRDefault="008137F9" w:rsidP="00F94DBD">
      <w:pPr>
        <w:tabs>
          <w:tab w:val="left" w:pos="3940"/>
        </w:tabs>
        <w:spacing w:line="276" w:lineRule="auto"/>
        <w:jc w:val="center"/>
        <w:rPr>
          <w:rFonts w:eastAsiaTheme="minorEastAsia"/>
          <w:lang w:val="mn-MN"/>
        </w:rPr>
      </w:pPr>
    </w:p>
    <w:p w14:paraId="3C30F54B" w14:textId="77777777" w:rsidR="00246FC1" w:rsidRPr="0001643C" w:rsidRDefault="00246FC1" w:rsidP="00F94DBD">
      <w:pPr>
        <w:tabs>
          <w:tab w:val="left" w:pos="3940"/>
        </w:tabs>
        <w:spacing w:line="276" w:lineRule="auto"/>
        <w:jc w:val="center"/>
        <w:rPr>
          <w:rFonts w:eastAsiaTheme="minorEastAsia"/>
          <w:lang w:val="mn-MN"/>
        </w:rPr>
      </w:pPr>
    </w:p>
    <w:p w14:paraId="1B1DD67C" w14:textId="62BA138F" w:rsidR="00306B4F" w:rsidRPr="0001643C" w:rsidRDefault="00306B4F" w:rsidP="00F94DBD">
      <w:pPr>
        <w:tabs>
          <w:tab w:val="left" w:pos="3940"/>
        </w:tabs>
        <w:spacing w:line="276" w:lineRule="auto"/>
        <w:jc w:val="center"/>
        <w:rPr>
          <w:rFonts w:eastAsiaTheme="minorEastAsia"/>
          <w:lang w:val="mn-MN"/>
        </w:rPr>
      </w:pPr>
    </w:p>
    <w:p w14:paraId="735D5BF8" w14:textId="59982F58" w:rsidR="000961B1" w:rsidRPr="0001643C" w:rsidRDefault="000961B1" w:rsidP="00F94DBD">
      <w:pPr>
        <w:tabs>
          <w:tab w:val="left" w:pos="3940"/>
        </w:tabs>
        <w:spacing w:line="276" w:lineRule="auto"/>
        <w:jc w:val="center"/>
        <w:rPr>
          <w:rFonts w:eastAsiaTheme="minorEastAsia"/>
          <w:lang w:val="mn-MN"/>
        </w:rPr>
      </w:pPr>
    </w:p>
    <w:p w14:paraId="1C39D23A" w14:textId="77777777" w:rsidR="00F94DBD" w:rsidRPr="0001643C" w:rsidRDefault="00F94DBD" w:rsidP="00F94DBD">
      <w:pPr>
        <w:tabs>
          <w:tab w:val="left" w:pos="3940"/>
        </w:tabs>
        <w:spacing w:line="276" w:lineRule="auto"/>
        <w:jc w:val="center"/>
        <w:rPr>
          <w:rFonts w:eastAsiaTheme="minorEastAsia"/>
          <w:b/>
          <w:bCs/>
          <w:lang w:val="mn-MN"/>
        </w:rPr>
      </w:pPr>
      <w:r w:rsidRPr="0001643C">
        <w:rPr>
          <w:rFonts w:eastAsiaTheme="minorEastAsia"/>
          <w:b/>
          <w:bCs/>
          <w:lang w:val="mn-MN"/>
        </w:rPr>
        <w:t>УЛААНБААТАР ХОТ</w:t>
      </w:r>
    </w:p>
    <w:p w14:paraId="6F2AFAA8" w14:textId="57E23AA1" w:rsidR="00A75017" w:rsidRPr="0001643C" w:rsidRDefault="00F94DBD" w:rsidP="00B07256">
      <w:pPr>
        <w:tabs>
          <w:tab w:val="left" w:pos="3940"/>
        </w:tabs>
        <w:spacing w:line="276" w:lineRule="auto"/>
        <w:jc w:val="center"/>
        <w:rPr>
          <w:rFonts w:eastAsiaTheme="minorEastAsia"/>
          <w:b/>
          <w:bCs/>
          <w:lang w:val="mn-MN"/>
        </w:rPr>
        <w:sectPr w:rsidR="00A75017" w:rsidRPr="0001643C" w:rsidSect="006500E5">
          <w:headerReference w:type="default" r:id="rId8"/>
          <w:footerReference w:type="even" r:id="rId9"/>
          <w:pgSz w:w="11906" w:h="16838"/>
          <w:pgMar w:top="1134" w:right="851" w:bottom="1134" w:left="1701" w:header="720" w:footer="720" w:gutter="0"/>
          <w:cols w:space="720"/>
        </w:sectPr>
      </w:pPr>
      <w:r w:rsidRPr="0001643C">
        <w:rPr>
          <w:rFonts w:eastAsiaTheme="minorEastAsia"/>
          <w:b/>
          <w:bCs/>
          <w:lang w:val="mn-MN"/>
        </w:rPr>
        <w:t>20</w:t>
      </w:r>
      <w:r w:rsidR="008351BE" w:rsidRPr="0001643C">
        <w:rPr>
          <w:rFonts w:eastAsiaTheme="minorEastAsia"/>
          <w:b/>
          <w:bCs/>
          <w:lang w:val="mn-MN"/>
        </w:rPr>
        <w:t>2</w:t>
      </w:r>
      <w:r w:rsidR="00083696" w:rsidRPr="0001643C">
        <w:rPr>
          <w:rFonts w:eastAsiaTheme="minorEastAsia"/>
          <w:b/>
          <w:bCs/>
          <w:lang w:val="mn-MN"/>
        </w:rPr>
        <w:t>6</w:t>
      </w:r>
      <w:r w:rsidRPr="0001643C">
        <w:rPr>
          <w:rFonts w:eastAsiaTheme="minorEastAsia"/>
          <w:b/>
          <w:bCs/>
          <w:lang w:val="mn-MN"/>
        </w:rPr>
        <w:t xml:space="preserve"> ОН</w:t>
      </w:r>
    </w:p>
    <w:p w14:paraId="4A362C87" w14:textId="77777777" w:rsidR="00A75017" w:rsidRPr="0001643C" w:rsidRDefault="006D6DFA" w:rsidP="000D4C0C">
      <w:pPr>
        <w:pStyle w:val="Heading1"/>
        <w:numPr>
          <w:ilvl w:val="0"/>
          <w:numId w:val="0"/>
        </w:numPr>
        <w:ind w:left="360"/>
        <w:rPr>
          <w:bCs/>
          <w:lang w:val="mn-MN"/>
        </w:rPr>
      </w:pPr>
      <w:bookmarkStart w:id="0" w:name="_Toc181692190"/>
      <w:r w:rsidRPr="0001643C">
        <w:rPr>
          <w:bCs/>
          <w:lang w:val="mn-MN"/>
        </w:rPr>
        <w:lastRenderedPageBreak/>
        <w:t>АГУУЛГА</w:t>
      </w:r>
      <w:bookmarkEnd w:id="0"/>
    </w:p>
    <w:p w14:paraId="03F6A500" w14:textId="59F20BC1" w:rsidR="00FD3147" w:rsidRPr="0001643C" w:rsidRDefault="005E1ADC"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АГУУЛГА</w:t>
      </w:r>
      <w:r w:rsidR="00C833C7" w:rsidRPr="0001643C">
        <w:rPr>
          <w:rFonts w:ascii="Times New Roman" w:hAnsi="Times New Roman" w:cs="Times New Roman"/>
          <w:noProof/>
          <w:webHidden/>
          <w:sz w:val="24"/>
          <w:szCs w:val="24"/>
          <w:lang w:val="mn-MN"/>
        </w:rPr>
        <w:t xml:space="preserve"> ...................................</w:t>
      </w:r>
      <w:r w:rsidR="00233410" w:rsidRPr="0001643C">
        <w:rPr>
          <w:rFonts w:ascii="Times New Roman" w:hAnsi="Times New Roman" w:cs="Times New Roman"/>
          <w:noProof/>
          <w:webHidden/>
          <w:sz w:val="24"/>
          <w:szCs w:val="24"/>
          <w:lang w:val="mn-MN"/>
        </w:rPr>
        <w:t>....</w:t>
      </w:r>
      <w:r w:rsidR="00C833C7"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CE57C2"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C833C7" w:rsidRPr="0001643C">
        <w:rPr>
          <w:rFonts w:ascii="Times New Roman" w:hAnsi="Times New Roman" w:cs="Times New Roman"/>
          <w:noProof/>
          <w:webHidden/>
          <w:sz w:val="24"/>
          <w:szCs w:val="24"/>
          <w:lang w:val="mn-MN"/>
        </w:rPr>
        <w:t xml:space="preserve">............... </w:t>
      </w:r>
      <w:r w:rsidR="00C833C7" w:rsidRPr="0001643C">
        <w:rPr>
          <w:rFonts w:ascii="Times New Roman" w:eastAsia="MS Gothic" w:hAnsi="Times New Roman" w:cs="Times New Roman"/>
          <w:sz w:val="24"/>
          <w:szCs w:val="24"/>
          <w:lang w:val="mn-MN"/>
        </w:rPr>
        <w:t>Ⅰ</w:t>
      </w:r>
    </w:p>
    <w:p w14:paraId="28249D96" w14:textId="19EF5780" w:rsidR="00FD3147" w:rsidRPr="0001643C" w:rsidRDefault="005E1ADC"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Зургийн жагсаалт</w:t>
      </w:r>
      <w:r w:rsidR="00336582" w:rsidRPr="0001643C">
        <w:rPr>
          <w:rFonts w:ascii="Times New Roman" w:hAnsi="Times New Roman" w:cs="Times New Roman"/>
          <w:noProof/>
          <w:sz w:val="24"/>
          <w:szCs w:val="24"/>
          <w:lang w:val="mn-MN"/>
        </w:rPr>
        <w:t xml:space="preserve"> ................................................................</w:t>
      </w:r>
      <w:r w:rsidR="00CE57C2" w:rsidRPr="0001643C">
        <w:rPr>
          <w:rFonts w:ascii="Times New Roman" w:hAnsi="Times New Roman" w:cs="Times New Roman"/>
          <w:noProof/>
          <w:sz w:val="24"/>
          <w:szCs w:val="24"/>
          <w:lang w:val="mn-MN"/>
        </w:rPr>
        <w:t>.</w:t>
      </w:r>
      <w:r w:rsidR="00336582" w:rsidRPr="0001643C">
        <w:rPr>
          <w:rFonts w:ascii="Times New Roman" w:hAnsi="Times New Roman" w:cs="Times New Roman"/>
          <w:noProof/>
          <w:sz w:val="24"/>
          <w:szCs w:val="24"/>
          <w:lang w:val="mn-MN"/>
        </w:rPr>
        <w:t xml:space="preserve">.......................................... </w:t>
      </w:r>
      <w:r w:rsidR="00336582" w:rsidRPr="0001643C">
        <w:rPr>
          <w:rFonts w:ascii="Times New Roman" w:eastAsia="MS Gothic" w:hAnsi="Times New Roman" w:cs="Times New Roman"/>
          <w:sz w:val="24"/>
          <w:szCs w:val="24"/>
          <w:lang w:val="mn-MN"/>
        </w:rPr>
        <w:t>Ⅱ</w:t>
      </w:r>
    </w:p>
    <w:p w14:paraId="5FBFB4B8" w14:textId="6AE5C3CE" w:rsidR="00FD3147" w:rsidRPr="0001643C" w:rsidRDefault="005E1ADC"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ОРШИЛ</w:t>
      </w:r>
      <w:r w:rsidR="00336582" w:rsidRPr="0001643C">
        <w:rPr>
          <w:rFonts w:ascii="Times New Roman" w:hAnsi="Times New Roman" w:cs="Times New Roman"/>
          <w:noProof/>
          <w:webHidden/>
          <w:sz w:val="24"/>
          <w:szCs w:val="24"/>
          <w:lang w:val="mn-MN"/>
        </w:rPr>
        <w:t xml:space="preserve"> ...........................</w:t>
      </w:r>
      <w:r w:rsidR="00233410"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CE57C2"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36083F" w:rsidRPr="0001643C">
        <w:rPr>
          <w:rFonts w:ascii="Times New Roman" w:hAnsi="Times New Roman" w:cs="Times New Roman"/>
          <w:noProof/>
          <w:webHidden/>
          <w:sz w:val="24"/>
          <w:szCs w:val="24"/>
          <w:lang w:val="mn-MN"/>
        </w:rPr>
        <w:t>3</w:t>
      </w:r>
    </w:p>
    <w:p w14:paraId="5884EF54" w14:textId="0C9924A6" w:rsidR="00FD3147" w:rsidRPr="0001643C" w:rsidRDefault="005E1ADC" w:rsidP="00CE57C2">
      <w:pPr>
        <w:pStyle w:val="TOC2"/>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Зорилго</w:t>
      </w:r>
      <w:r w:rsidR="00233410" w:rsidRPr="0001643C">
        <w:rPr>
          <w:rFonts w:ascii="Times New Roman" w:hAnsi="Times New Roman" w:cs="Times New Roman"/>
          <w:noProof/>
          <w:sz w:val="24"/>
          <w:szCs w:val="24"/>
          <w:lang w:val="mn-MN"/>
        </w:rPr>
        <w:t xml:space="preserve"> </w:t>
      </w:r>
      <w:r w:rsidRPr="0001643C">
        <w:rPr>
          <w:rFonts w:ascii="Times New Roman" w:hAnsi="Times New Roman" w:cs="Times New Roman"/>
          <w:noProof/>
          <w:webHidden/>
          <w:sz w:val="24"/>
          <w:szCs w:val="24"/>
          <w:lang w:val="mn-MN"/>
        </w:rPr>
        <w:t>......................................................................................................................................</w:t>
      </w:r>
      <w:r w:rsidR="004D347C" w:rsidRPr="0001643C">
        <w:rPr>
          <w:rFonts w:ascii="Times New Roman" w:hAnsi="Times New Roman" w:cs="Times New Roman"/>
          <w:noProof/>
          <w:webHidden/>
          <w:sz w:val="24"/>
          <w:szCs w:val="24"/>
          <w:lang w:val="mn-MN"/>
        </w:rPr>
        <w:t>3</w:t>
      </w:r>
    </w:p>
    <w:p w14:paraId="7EDE4659" w14:textId="3AC9C24B" w:rsidR="00FD3147" w:rsidRPr="0001643C" w:rsidRDefault="005E1ADC" w:rsidP="00CE57C2">
      <w:pPr>
        <w:pStyle w:val="TOC2"/>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Зорилт</w:t>
      </w:r>
      <w:r w:rsidRPr="0001643C">
        <w:rPr>
          <w:rFonts w:ascii="Times New Roman" w:hAnsi="Times New Roman" w:cs="Times New Roman"/>
          <w:noProof/>
          <w:sz w:val="24"/>
          <w:szCs w:val="24"/>
          <w:lang w:val="mn-MN"/>
        </w:rPr>
        <w:tab/>
      </w:r>
      <w:r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4D347C" w:rsidRPr="0001643C">
        <w:rPr>
          <w:rFonts w:ascii="Times New Roman" w:hAnsi="Times New Roman" w:cs="Times New Roman"/>
          <w:noProof/>
          <w:webHidden/>
          <w:sz w:val="24"/>
          <w:szCs w:val="24"/>
          <w:lang w:val="mn-MN"/>
        </w:rPr>
        <w:t>3</w:t>
      </w:r>
      <w:r w:rsidR="00336582" w:rsidRPr="0001643C">
        <w:rPr>
          <w:rFonts w:ascii="Times New Roman" w:eastAsiaTheme="minorEastAsia" w:hAnsi="Times New Roman" w:cs="Times New Roman"/>
          <w:noProof/>
          <w:sz w:val="24"/>
          <w:szCs w:val="24"/>
          <w:lang w:val="mn-MN"/>
        </w:rPr>
        <w:t xml:space="preserve"> </w:t>
      </w:r>
    </w:p>
    <w:p w14:paraId="303DC68F" w14:textId="3C3A1AD3" w:rsidR="00FD3147" w:rsidRPr="0001643C" w:rsidRDefault="00233410"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 xml:space="preserve">Байгууллагын танилцуулга </w:t>
      </w:r>
      <w:r w:rsidR="005E1ADC" w:rsidRPr="0001643C">
        <w:rPr>
          <w:rFonts w:ascii="Times New Roman" w:hAnsi="Times New Roman" w:cs="Times New Roman"/>
          <w:noProof/>
          <w:webHidden/>
          <w:sz w:val="24"/>
          <w:szCs w:val="24"/>
          <w:lang w:val="mn-MN"/>
        </w:rPr>
        <w:t>...........</w:t>
      </w:r>
      <w:r w:rsidRPr="0001643C">
        <w:rPr>
          <w:rFonts w:ascii="Times New Roman" w:hAnsi="Times New Roman" w:cs="Times New Roman"/>
          <w:noProof/>
          <w:webHidden/>
          <w:sz w:val="24"/>
          <w:szCs w:val="24"/>
          <w:lang w:val="mn-MN"/>
        </w:rPr>
        <w:t>..</w:t>
      </w:r>
      <w:r w:rsidR="005E1ADC" w:rsidRPr="0001643C">
        <w:rPr>
          <w:rFonts w:ascii="Times New Roman" w:hAnsi="Times New Roman" w:cs="Times New Roman"/>
          <w:noProof/>
          <w:webHidden/>
          <w:sz w:val="24"/>
          <w:szCs w:val="24"/>
          <w:lang w:val="mn-MN"/>
        </w:rPr>
        <w:t>......................</w:t>
      </w:r>
      <w:r w:rsidRPr="0001643C">
        <w:rPr>
          <w:rFonts w:ascii="Times New Roman" w:hAnsi="Times New Roman" w:cs="Times New Roman"/>
          <w:noProof/>
          <w:webHidden/>
          <w:sz w:val="24"/>
          <w:szCs w:val="24"/>
          <w:lang w:val="mn-MN"/>
        </w:rPr>
        <w:t>......</w:t>
      </w:r>
      <w:r w:rsidR="005E1ADC" w:rsidRPr="0001643C">
        <w:rPr>
          <w:rFonts w:ascii="Times New Roman" w:hAnsi="Times New Roman" w:cs="Times New Roman"/>
          <w:noProof/>
          <w:webHidden/>
          <w:sz w:val="24"/>
          <w:szCs w:val="24"/>
          <w:lang w:val="mn-MN"/>
        </w:rPr>
        <w:t>...........................................</w:t>
      </w:r>
      <w:r w:rsidR="00957D60">
        <w:rPr>
          <w:rFonts w:ascii="Times New Roman" w:hAnsi="Times New Roman" w:cs="Times New Roman"/>
          <w:noProof/>
          <w:webHidden/>
          <w:sz w:val="24"/>
          <w:szCs w:val="24"/>
          <w:lang w:val="mn-MN"/>
        </w:rPr>
        <w:t>4</w:t>
      </w:r>
      <w:r w:rsidR="00336582" w:rsidRPr="0001643C">
        <w:rPr>
          <w:rFonts w:ascii="Times New Roman" w:eastAsiaTheme="minorEastAsia" w:hAnsi="Times New Roman" w:cs="Times New Roman"/>
          <w:noProof/>
          <w:sz w:val="24"/>
          <w:szCs w:val="24"/>
          <w:lang w:val="mn-MN"/>
        </w:rPr>
        <w:t xml:space="preserve"> </w:t>
      </w:r>
    </w:p>
    <w:p w14:paraId="4CF72A19" w14:textId="290A33E5" w:rsidR="00FD3147" w:rsidRPr="0001643C" w:rsidRDefault="003446B3" w:rsidP="00CE57C2">
      <w:pPr>
        <w:pStyle w:val="TOC2"/>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Байгууллагын бүтэц зохион</w:t>
      </w:r>
      <w:r w:rsidR="005E1ADC" w:rsidRPr="0001643C">
        <w:rPr>
          <w:rFonts w:ascii="Times New Roman" w:hAnsi="Times New Roman" w:cs="Times New Roman"/>
          <w:noProof/>
          <w:sz w:val="24"/>
          <w:szCs w:val="24"/>
          <w:lang w:val="mn-MN"/>
        </w:rPr>
        <w:t xml:space="preserve"> байгуулалт</w:t>
      </w:r>
      <w:r w:rsidR="00FD3147" w:rsidRPr="0001643C">
        <w:rPr>
          <w:rFonts w:ascii="Times New Roman" w:hAnsi="Times New Roman" w:cs="Times New Roman"/>
          <w:noProof/>
          <w:webHidden/>
          <w:sz w:val="24"/>
          <w:szCs w:val="24"/>
          <w:lang w:val="mn-MN"/>
        </w:rPr>
        <w:tab/>
      </w:r>
      <w:r w:rsidR="00233410" w:rsidRPr="0001643C">
        <w:rPr>
          <w:rFonts w:ascii="Times New Roman" w:hAnsi="Times New Roman" w:cs="Times New Roman"/>
          <w:noProof/>
          <w:webHidden/>
          <w:sz w:val="24"/>
          <w:szCs w:val="24"/>
          <w:lang w:val="mn-MN"/>
        </w:rPr>
        <w:t xml:space="preserve"> </w:t>
      </w:r>
      <w:r w:rsidR="005E1ADC" w:rsidRPr="0001643C">
        <w:rPr>
          <w:rFonts w:ascii="Times New Roman" w:hAnsi="Times New Roman" w:cs="Times New Roman"/>
          <w:noProof/>
          <w:webHidden/>
          <w:sz w:val="24"/>
          <w:szCs w:val="24"/>
          <w:lang w:val="mn-MN"/>
        </w:rPr>
        <w:t>.....................</w:t>
      </w:r>
      <w:r w:rsidRPr="0001643C">
        <w:rPr>
          <w:rFonts w:ascii="Times New Roman" w:hAnsi="Times New Roman" w:cs="Times New Roman"/>
          <w:noProof/>
          <w:webHidden/>
          <w:sz w:val="24"/>
          <w:szCs w:val="24"/>
          <w:lang w:val="mn-MN"/>
        </w:rPr>
        <w:t>.</w:t>
      </w:r>
      <w:r w:rsidR="00233410" w:rsidRPr="0001643C">
        <w:rPr>
          <w:rFonts w:ascii="Times New Roman" w:hAnsi="Times New Roman" w:cs="Times New Roman"/>
          <w:noProof/>
          <w:webHidden/>
          <w:sz w:val="24"/>
          <w:szCs w:val="24"/>
          <w:lang w:val="mn-MN"/>
        </w:rPr>
        <w:t>.............................</w:t>
      </w:r>
      <w:r w:rsidR="005E1ADC"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957D60">
        <w:rPr>
          <w:rFonts w:ascii="Times New Roman" w:hAnsi="Times New Roman" w:cs="Times New Roman"/>
          <w:noProof/>
          <w:webHidden/>
          <w:sz w:val="24"/>
          <w:szCs w:val="24"/>
          <w:lang w:val="mn-MN"/>
        </w:rPr>
        <w:t>4</w:t>
      </w:r>
      <w:r w:rsidR="00336582" w:rsidRPr="0001643C">
        <w:rPr>
          <w:rFonts w:ascii="Times New Roman" w:eastAsiaTheme="minorEastAsia" w:hAnsi="Times New Roman" w:cs="Times New Roman"/>
          <w:noProof/>
          <w:sz w:val="24"/>
          <w:szCs w:val="24"/>
          <w:lang w:val="mn-MN"/>
        </w:rPr>
        <w:t xml:space="preserve"> </w:t>
      </w:r>
    </w:p>
    <w:p w14:paraId="4116EC3B" w14:textId="206C5C18" w:rsidR="00FD3147" w:rsidRPr="0001643C" w:rsidRDefault="005E1ADC"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үндсэн хэсэг</w:t>
      </w:r>
      <w:r w:rsidR="00336582" w:rsidRPr="0001643C">
        <w:rPr>
          <w:rFonts w:ascii="Times New Roman" w:hAnsi="Times New Roman" w:cs="Times New Roman"/>
          <w:noProof/>
          <w:webHidden/>
          <w:sz w:val="24"/>
          <w:szCs w:val="24"/>
          <w:lang w:val="mn-MN"/>
        </w:rPr>
        <w:t xml:space="preserve"> ............................</w:t>
      </w:r>
      <w:r w:rsidR="00233410"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CE57C2" w:rsidRPr="0001643C">
        <w:rPr>
          <w:rFonts w:ascii="Times New Roman" w:hAnsi="Times New Roman" w:cs="Times New Roman"/>
          <w:noProof/>
          <w:webHidden/>
          <w:sz w:val="24"/>
          <w:szCs w:val="24"/>
          <w:lang w:val="mn-MN"/>
        </w:rPr>
        <w:t>.</w:t>
      </w:r>
      <w:r w:rsidR="00336582" w:rsidRPr="0001643C">
        <w:rPr>
          <w:rFonts w:ascii="Times New Roman" w:hAnsi="Times New Roman" w:cs="Times New Roman"/>
          <w:noProof/>
          <w:webHidden/>
          <w:sz w:val="24"/>
          <w:szCs w:val="24"/>
          <w:lang w:val="mn-MN"/>
        </w:rPr>
        <w:t>.........................................</w:t>
      </w:r>
      <w:r w:rsidR="004D347C" w:rsidRPr="0001643C">
        <w:rPr>
          <w:rFonts w:ascii="Times New Roman" w:hAnsi="Times New Roman" w:cs="Times New Roman"/>
          <w:noProof/>
          <w:webHidden/>
          <w:sz w:val="24"/>
          <w:szCs w:val="24"/>
          <w:lang w:val="mn-MN"/>
        </w:rPr>
        <w:t>4</w:t>
      </w:r>
    </w:p>
    <w:p w14:paraId="27716389" w14:textId="3B4989FE" w:rsidR="00FD3147" w:rsidRDefault="005E1ADC" w:rsidP="00CE57C2">
      <w:pPr>
        <w:pStyle w:val="TOC2"/>
        <w:jc w:val="both"/>
        <w:rPr>
          <w:rFonts w:ascii="Times New Roman" w:hAnsi="Times New Roman" w:cs="Times New Roman"/>
          <w:noProof/>
          <w:sz w:val="24"/>
          <w:szCs w:val="24"/>
          <w:lang w:val="mn-MN"/>
        </w:rPr>
      </w:pPr>
      <w:r w:rsidRPr="0001643C">
        <w:rPr>
          <w:rFonts w:ascii="Times New Roman" w:hAnsi="Times New Roman" w:cs="Times New Roman"/>
          <w:noProof/>
          <w:sz w:val="24"/>
          <w:szCs w:val="24"/>
          <w:lang w:val="mn-MN"/>
        </w:rPr>
        <w:t>Ашигласан технологи</w:t>
      </w:r>
      <w:r w:rsidR="00233410" w:rsidRPr="0001643C">
        <w:rPr>
          <w:rFonts w:ascii="Times New Roman" w:hAnsi="Times New Roman" w:cs="Times New Roman"/>
          <w:noProof/>
          <w:sz w:val="24"/>
          <w:szCs w:val="24"/>
          <w:lang w:val="mn-MN"/>
        </w:rPr>
        <w:t xml:space="preserve"> ..........................</w:t>
      </w:r>
      <w:r w:rsidR="003446B3" w:rsidRPr="0001643C">
        <w:rPr>
          <w:rFonts w:ascii="Times New Roman" w:hAnsi="Times New Roman" w:cs="Times New Roman"/>
          <w:noProof/>
          <w:sz w:val="24"/>
          <w:szCs w:val="24"/>
          <w:lang w:val="mn-MN"/>
        </w:rPr>
        <w:t>.........</w:t>
      </w:r>
      <w:r w:rsidR="00233410" w:rsidRPr="0001643C">
        <w:rPr>
          <w:rFonts w:ascii="Times New Roman" w:hAnsi="Times New Roman" w:cs="Times New Roman"/>
          <w:noProof/>
          <w:sz w:val="24"/>
          <w:szCs w:val="24"/>
          <w:lang w:val="mn-MN"/>
        </w:rPr>
        <w:t>....</w:t>
      </w:r>
      <w:r w:rsidR="003446B3" w:rsidRPr="0001643C">
        <w:rPr>
          <w:rFonts w:ascii="Times New Roman" w:hAnsi="Times New Roman" w:cs="Times New Roman"/>
          <w:noProof/>
          <w:sz w:val="24"/>
          <w:szCs w:val="24"/>
          <w:lang w:val="mn-MN"/>
        </w:rPr>
        <w:t>............................</w:t>
      </w:r>
      <w:r w:rsidR="00CE57C2" w:rsidRPr="0001643C">
        <w:rPr>
          <w:rFonts w:ascii="Times New Roman" w:hAnsi="Times New Roman" w:cs="Times New Roman"/>
          <w:noProof/>
          <w:sz w:val="24"/>
          <w:szCs w:val="24"/>
          <w:lang w:val="mn-MN"/>
        </w:rPr>
        <w:t>.</w:t>
      </w:r>
      <w:r w:rsidR="003446B3" w:rsidRPr="0001643C">
        <w:rPr>
          <w:rFonts w:ascii="Times New Roman" w:hAnsi="Times New Roman" w:cs="Times New Roman"/>
          <w:noProof/>
          <w:sz w:val="24"/>
          <w:szCs w:val="24"/>
          <w:lang w:val="mn-MN"/>
        </w:rPr>
        <w:t>........</w:t>
      </w:r>
      <w:r w:rsidR="00336582" w:rsidRPr="0001643C">
        <w:rPr>
          <w:rFonts w:ascii="Times New Roman" w:hAnsi="Times New Roman" w:cs="Times New Roman"/>
          <w:noProof/>
          <w:sz w:val="24"/>
          <w:szCs w:val="24"/>
          <w:lang w:val="mn-MN"/>
        </w:rPr>
        <w:t>.</w:t>
      </w:r>
      <w:r w:rsidR="004D347C" w:rsidRPr="0001643C">
        <w:rPr>
          <w:rFonts w:ascii="Times New Roman" w:hAnsi="Times New Roman" w:cs="Times New Roman"/>
          <w:noProof/>
          <w:sz w:val="24"/>
          <w:szCs w:val="24"/>
          <w:lang w:val="mn-MN"/>
        </w:rPr>
        <w:t>...............................</w:t>
      </w:r>
      <w:r w:rsidR="00957D60">
        <w:rPr>
          <w:rFonts w:ascii="Times New Roman" w:hAnsi="Times New Roman" w:cs="Times New Roman"/>
          <w:noProof/>
          <w:sz w:val="24"/>
          <w:szCs w:val="24"/>
          <w:lang w:val="mn-MN"/>
        </w:rPr>
        <w:t>5</w:t>
      </w:r>
    </w:p>
    <w:p w14:paraId="204CD1A3" w14:textId="15145865" w:rsidR="00447DA9" w:rsidRPr="00447DA9" w:rsidRDefault="00447DA9" w:rsidP="00447DA9">
      <w:pPr>
        <w:pStyle w:val="TOC2"/>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Ашигласан технологи ............................................................................................................</w:t>
      </w:r>
      <w:r>
        <w:rPr>
          <w:rFonts w:ascii="Times New Roman" w:hAnsi="Times New Roman" w:cs="Times New Roman"/>
          <w:noProof/>
          <w:sz w:val="24"/>
          <w:szCs w:val="24"/>
          <w:lang w:val="mn-MN"/>
        </w:rPr>
        <w:t>6</w:t>
      </w:r>
    </w:p>
    <w:p w14:paraId="440438EA" w14:textId="437B80A7" w:rsidR="00FD3147" w:rsidRPr="0001643C" w:rsidRDefault="003446B3" w:rsidP="00CE57C2">
      <w:pPr>
        <w:pStyle w:val="TOC2"/>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Дэлгэцийн зохиомж</w:t>
      </w:r>
      <w:r w:rsidR="00233410" w:rsidRPr="0001643C">
        <w:rPr>
          <w:rFonts w:ascii="Times New Roman" w:hAnsi="Times New Roman" w:cs="Times New Roman"/>
          <w:noProof/>
          <w:sz w:val="24"/>
          <w:szCs w:val="24"/>
          <w:lang w:val="mn-MN"/>
        </w:rPr>
        <w:t xml:space="preserve"> </w:t>
      </w:r>
      <w:r w:rsidRPr="0001643C">
        <w:rPr>
          <w:rFonts w:ascii="Times New Roman" w:hAnsi="Times New Roman" w:cs="Times New Roman"/>
          <w:noProof/>
          <w:sz w:val="24"/>
          <w:szCs w:val="24"/>
          <w:lang w:val="mn-MN"/>
        </w:rPr>
        <w:t>...................</w:t>
      </w:r>
      <w:r w:rsidR="00233410" w:rsidRPr="0001643C">
        <w:rPr>
          <w:rFonts w:ascii="Times New Roman" w:hAnsi="Times New Roman" w:cs="Times New Roman"/>
          <w:noProof/>
          <w:sz w:val="24"/>
          <w:szCs w:val="24"/>
          <w:lang w:val="mn-MN"/>
        </w:rPr>
        <w:t>...............................</w:t>
      </w:r>
      <w:r w:rsidRPr="0001643C">
        <w:rPr>
          <w:rFonts w:ascii="Times New Roman" w:hAnsi="Times New Roman" w:cs="Times New Roman"/>
          <w:noProof/>
          <w:sz w:val="24"/>
          <w:szCs w:val="24"/>
          <w:lang w:val="mn-MN"/>
        </w:rPr>
        <w:t>......................</w:t>
      </w:r>
      <w:r w:rsidR="00CE57C2" w:rsidRPr="0001643C">
        <w:rPr>
          <w:rFonts w:ascii="Times New Roman" w:hAnsi="Times New Roman" w:cs="Times New Roman"/>
          <w:noProof/>
          <w:sz w:val="24"/>
          <w:szCs w:val="24"/>
          <w:lang w:val="mn-MN"/>
        </w:rPr>
        <w:t>.</w:t>
      </w:r>
      <w:r w:rsidRPr="0001643C">
        <w:rPr>
          <w:rFonts w:ascii="Times New Roman" w:hAnsi="Times New Roman" w:cs="Times New Roman"/>
          <w:noProof/>
          <w:sz w:val="24"/>
          <w:szCs w:val="24"/>
          <w:lang w:val="mn-MN"/>
        </w:rPr>
        <w:t>.......................................</w:t>
      </w:r>
      <w:r w:rsidR="009E4FD5" w:rsidRPr="0001643C">
        <w:rPr>
          <w:rFonts w:ascii="Times New Roman" w:hAnsi="Times New Roman" w:cs="Times New Roman"/>
          <w:noProof/>
          <w:webHidden/>
          <w:sz w:val="24"/>
          <w:szCs w:val="24"/>
          <w:lang w:val="mn-MN"/>
        </w:rPr>
        <w:t>5</w:t>
      </w:r>
      <w:r w:rsidR="00336582" w:rsidRPr="0001643C">
        <w:rPr>
          <w:rFonts w:ascii="Times New Roman" w:eastAsiaTheme="minorEastAsia" w:hAnsi="Times New Roman" w:cs="Times New Roman"/>
          <w:noProof/>
          <w:sz w:val="24"/>
          <w:szCs w:val="24"/>
          <w:lang w:val="mn-MN"/>
        </w:rPr>
        <w:t xml:space="preserve"> </w:t>
      </w:r>
    </w:p>
    <w:p w14:paraId="7108410C" w14:textId="48857258" w:rsidR="00FD3147" w:rsidRPr="0001643C" w:rsidRDefault="003446B3"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дүгнэлт</w:t>
      </w:r>
      <w:r w:rsidR="00336582" w:rsidRPr="0001643C">
        <w:rPr>
          <w:rFonts w:ascii="Times New Roman" w:hAnsi="Times New Roman" w:cs="Times New Roman"/>
          <w:noProof/>
          <w:webHidden/>
          <w:sz w:val="24"/>
          <w:szCs w:val="24"/>
          <w:lang w:val="mn-MN"/>
        </w:rPr>
        <w:t xml:space="preserve"> ...................................................................................................................................1</w:t>
      </w:r>
      <w:r w:rsidR="009E4FD5" w:rsidRPr="0001643C">
        <w:rPr>
          <w:rFonts w:ascii="Times New Roman" w:hAnsi="Times New Roman" w:cs="Times New Roman"/>
          <w:noProof/>
          <w:webHidden/>
          <w:sz w:val="24"/>
          <w:szCs w:val="24"/>
          <w:lang w:val="mn-MN"/>
        </w:rPr>
        <w:t>2</w:t>
      </w:r>
    </w:p>
    <w:p w14:paraId="64B4539B" w14:textId="6D889058" w:rsidR="00FD3147" w:rsidRPr="0001643C" w:rsidRDefault="003446B3"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АШИГЛАСАН НОМ ЗҮЙ</w:t>
      </w:r>
      <w:r w:rsidR="00336582" w:rsidRPr="0001643C">
        <w:rPr>
          <w:rFonts w:ascii="Times New Roman" w:hAnsi="Times New Roman" w:cs="Times New Roman"/>
          <w:noProof/>
          <w:sz w:val="24"/>
          <w:szCs w:val="24"/>
          <w:lang w:val="mn-MN"/>
        </w:rPr>
        <w:t xml:space="preserve"> .........................................................................</w:t>
      </w:r>
      <w:r w:rsidR="009E4FD5" w:rsidRPr="0001643C">
        <w:rPr>
          <w:rFonts w:ascii="Times New Roman" w:hAnsi="Times New Roman" w:cs="Times New Roman"/>
          <w:noProof/>
          <w:sz w:val="24"/>
          <w:szCs w:val="24"/>
          <w:lang w:val="mn-MN"/>
        </w:rPr>
        <w:t>..............................13</w:t>
      </w:r>
    </w:p>
    <w:p w14:paraId="74F85106" w14:textId="6CD80F01" w:rsidR="00FD3147" w:rsidRPr="0001643C" w:rsidRDefault="003446B3" w:rsidP="00CE57C2">
      <w:pPr>
        <w:pStyle w:val="TOC1"/>
        <w:jc w:val="both"/>
        <w:rPr>
          <w:rFonts w:ascii="Times New Roman" w:eastAsiaTheme="minorEastAsia" w:hAnsi="Times New Roman" w:cs="Times New Roman"/>
          <w:noProof/>
          <w:sz w:val="24"/>
          <w:szCs w:val="24"/>
          <w:lang w:val="mn-MN"/>
        </w:rPr>
      </w:pPr>
      <w:r w:rsidRPr="0001643C">
        <w:rPr>
          <w:rFonts w:ascii="Times New Roman" w:hAnsi="Times New Roman" w:cs="Times New Roman"/>
          <w:noProof/>
          <w:sz w:val="24"/>
          <w:szCs w:val="24"/>
          <w:lang w:val="mn-MN"/>
        </w:rPr>
        <w:t>ХАВСРАЛТ A</w:t>
      </w:r>
      <w:r w:rsidR="00336582" w:rsidRPr="0001643C">
        <w:rPr>
          <w:rFonts w:ascii="Times New Roman" w:hAnsi="Times New Roman" w:cs="Times New Roman"/>
          <w:noProof/>
          <w:sz w:val="24"/>
          <w:szCs w:val="24"/>
          <w:lang w:val="mn-MN"/>
        </w:rPr>
        <w:t xml:space="preserve"> дадлага удирдагчийн үнэлгээ ..............</w:t>
      </w:r>
      <w:r w:rsidR="00CE57C2" w:rsidRPr="0001643C">
        <w:rPr>
          <w:rFonts w:ascii="Times New Roman" w:hAnsi="Times New Roman" w:cs="Times New Roman"/>
          <w:noProof/>
          <w:sz w:val="24"/>
          <w:szCs w:val="24"/>
          <w:lang w:val="mn-MN"/>
        </w:rPr>
        <w:t>.</w:t>
      </w:r>
      <w:r w:rsidR="00336582" w:rsidRPr="0001643C">
        <w:rPr>
          <w:rFonts w:ascii="Times New Roman" w:hAnsi="Times New Roman" w:cs="Times New Roman"/>
          <w:noProof/>
          <w:sz w:val="24"/>
          <w:szCs w:val="24"/>
          <w:lang w:val="mn-MN"/>
        </w:rPr>
        <w:t>......</w:t>
      </w:r>
      <w:r w:rsidR="009E4FD5" w:rsidRPr="0001643C">
        <w:rPr>
          <w:rFonts w:ascii="Times New Roman" w:hAnsi="Times New Roman" w:cs="Times New Roman"/>
          <w:noProof/>
          <w:sz w:val="24"/>
          <w:szCs w:val="24"/>
          <w:lang w:val="mn-MN"/>
        </w:rPr>
        <w:t>..............................14</w:t>
      </w:r>
    </w:p>
    <w:p w14:paraId="76A53F82" w14:textId="636E2A7F" w:rsidR="003446B3" w:rsidRPr="0001643C" w:rsidRDefault="003446B3" w:rsidP="00E5390D">
      <w:pPr>
        <w:pStyle w:val="Heading1"/>
        <w:numPr>
          <w:ilvl w:val="0"/>
          <w:numId w:val="0"/>
        </w:numPr>
        <w:jc w:val="both"/>
        <w:rPr>
          <w:noProof/>
          <w:lang w:val="mn-MN"/>
        </w:rPr>
      </w:pPr>
    </w:p>
    <w:p w14:paraId="14612434" w14:textId="77777777" w:rsidR="003F5543" w:rsidRPr="0001643C" w:rsidRDefault="003F5543" w:rsidP="003F5543">
      <w:pPr>
        <w:rPr>
          <w:lang w:val="mn-MN"/>
        </w:rPr>
      </w:pPr>
    </w:p>
    <w:p w14:paraId="48E89F2E" w14:textId="636FAC12" w:rsidR="00E5390D" w:rsidRPr="0001643C" w:rsidRDefault="00E5390D" w:rsidP="00E5390D">
      <w:pPr>
        <w:rPr>
          <w:lang w:val="mn-MN"/>
        </w:rPr>
      </w:pPr>
    </w:p>
    <w:p w14:paraId="4E292693" w14:textId="38561CC9" w:rsidR="00E5390D" w:rsidRPr="0001643C" w:rsidRDefault="00E5390D" w:rsidP="00E5390D">
      <w:pPr>
        <w:rPr>
          <w:lang w:val="mn-MN"/>
        </w:rPr>
      </w:pPr>
    </w:p>
    <w:p w14:paraId="5A9B1366" w14:textId="06642329" w:rsidR="00E5390D" w:rsidRPr="0001643C" w:rsidRDefault="00E5390D" w:rsidP="00E5390D">
      <w:pPr>
        <w:rPr>
          <w:lang w:val="mn-MN"/>
        </w:rPr>
      </w:pPr>
    </w:p>
    <w:p w14:paraId="4AA5869A" w14:textId="2D4507E0" w:rsidR="00E5390D" w:rsidRPr="0001643C" w:rsidRDefault="00E5390D" w:rsidP="00E5390D">
      <w:pPr>
        <w:rPr>
          <w:lang w:val="mn-MN"/>
        </w:rPr>
      </w:pPr>
    </w:p>
    <w:p w14:paraId="4C4BDACB" w14:textId="0F73B5FE" w:rsidR="00E5390D" w:rsidRPr="0001643C" w:rsidRDefault="00E5390D" w:rsidP="00E5390D">
      <w:pPr>
        <w:rPr>
          <w:lang w:val="mn-MN"/>
        </w:rPr>
      </w:pPr>
    </w:p>
    <w:p w14:paraId="65198499" w14:textId="157897B8" w:rsidR="00E5390D" w:rsidRPr="0001643C" w:rsidRDefault="00E5390D" w:rsidP="00E5390D">
      <w:pPr>
        <w:rPr>
          <w:lang w:val="mn-MN"/>
        </w:rPr>
      </w:pPr>
    </w:p>
    <w:p w14:paraId="0002F792" w14:textId="1D43DB25" w:rsidR="00E5390D" w:rsidRPr="0001643C" w:rsidRDefault="00E5390D" w:rsidP="00E5390D">
      <w:pPr>
        <w:rPr>
          <w:lang w:val="mn-MN"/>
        </w:rPr>
      </w:pPr>
    </w:p>
    <w:p w14:paraId="4F3AE5BE" w14:textId="6DBF55C6" w:rsidR="00E5390D" w:rsidRPr="0001643C" w:rsidRDefault="00E5390D" w:rsidP="00E5390D">
      <w:pPr>
        <w:rPr>
          <w:lang w:val="mn-MN"/>
        </w:rPr>
      </w:pPr>
    </w:p>
    <w:p w14:paraId="604A83FD" w14:textId="25B672E1" w:rsidR="0036083F" w:rsidRPr="0001643C" w:rsidRDefault="0036083F" w:rsidP="00E5390D">
      <w:pPr>
        <w:rPr>
          <w:lang w:val="mn-MN"/>
        </w:rPr>
      </w:pPr>
    </w:p>
    <w:p w14:paraId="6361DFC7" w14:textId="77777777" w:rsidR="0036083F" w:rsidRPr="0001643C" w:rsidRDefault="0036083F" w:rsidP="00E5390D">
      <w:pPr>
        <w:rPr>
          <w:lang w:val="mn-MN"/>
        </w:rPr>
      </w:pPr>
    </w:p>
    <w:p w14:paraId="73CBDE66" w14:textId="21F9DE99" w:rsidR="00E5390D" w:rsidRPr="0001643C" w:rsidRDefault="00E5390D" w:rsidP="00BE2A36">
      <w:pPr>
        <w:rPr>
          <w:lang w:val="mn-MN"/>
        </w:rPr>
      </w:pPr>
    </w:p>
    <w:p w14:paraId="7ACD7AB1" w14:textId="0E16991D" w:rsidR="008B092E" w:rsidRPr="005F55CA" w:rsidRDefault="00BE2A36" w:rsidP="008B092E">
      <w:pPr>
        <w:pStyle w:val="Heading1"/>
        <w:numPr>
          <w:ilvl w:val="0"/>
          <w:numId w:val="0"/>
        </w:numPr>
        <w:rPr>
          <w:bCs/>
          <w:i/>
          <w:iCs/>
          <w:lang w:val="mn-MN"/>
        </w:rPr>
      </w:pPr>
      <w:bookmarkStart w:id="1" w:name="_Toc181692191"/>
      <w:r w:rsidRPr="005F55CA">
        <w:rPr>
          <w:bCs/>
          <w:i/>
          <w:iCs/>
          <w:lang w:val="mn-MN"/>
        </w:rPr>
        <w:lastRenderedPageBreak/>
        <w:t>Зургийн жагсаалт</w:t>
      </w:r>
      <w:bookmarkEnd w:id="1"/>
    </w:p>
    <w:p w14:paraId="54E97614" w14:textId="71CF39FA" w:rsidR="000D40A9" w:rsidRPr="005F55CA" w:rsidRDefault="00D14338" w:rsidP="00CE57C2">
      <w:pPr>
        <w:pStyle w:val="Heading1"/>
        <w:numPr>
          <w:ilvl w:val="0"/>
          <w:numId w:val="0"/>
        </w:numPr>
        <w:ind w:left="360" w:hanging="360"/>
        <w:jc w:val="both"/>
        <w:rPr>
          <w:b w:val="0"/>
          <w:i/>
          <w:iCs/>
          <w:caps w:val="0"/>
          <w:lang w:val="mn-MN"/>
        </w:rPr>
      </w:pPr>
      <w:r w:rsidRPr="005F55CA">
        <w:rPr>
          <w:b w:val="0"/>
          <w:i/>
          <w:iCs/>
          <w:caps w:val="0"/>
          <w:lang w:val="mn-MN"/>
        </w:rPr>
        <w:t>Зураг 1</w:t>
      </w:r>
      <w:r w:rsidR="00447DA9" w:rsidRPr="005F55CA">
        <w:rPr>
          <w:b w:val="0"/>
          <w:i/>
          <w:iCs/>
          <w:caps w:val="0"/>
          <w:lang w:val="mn-MN"/>
        </w:rPr>
        <w:t xml:space="preserve">   Юнимедиа солюшнс</w:t>
      </w:r>
      <w:r w:rsidRPr="005F55CA">
        <w:rPr>
          <w:b w:val="0"/>
          <w:i/>
          <w:iCs/>
          <w:caps w:val="0"/>
          <w:lang w:val="mn-MN"/>
        </w:rPr>
        <w:t xml:space="preserve"> лого </w:t>
      </w:r>
      <w:r w:rsidR="000D40A9" w:rsidRPr="005F55CA">
        <w:rPr>
          <w:b w:val="0"/>
          <w:i/>
          <w:iCs/>
          <w:caps w:val="0"/>
          <w:lang w:val="mn-MN"/>
        </w:rPr>
        <w:t>..........................................................</w:t>
      </w:r>
      <w:r w:rsidR="00CE57C2" w:rsidRPr="005F55CA">
        <w:rPr>
          <w:b w:val="0"/>
          <w:i/>
          <w:iCs/>
          <w:caps w:val="0"/>
          <w:lang w:val="mn-MN"/>
        </w:rPr>
        <w:t>..</w:t>
      </w:r>
      <w:r w:rsidR="000D40A9" w:rsidRPr="005F55CA">
        <w:rPr>
          <w:b w:val="0"/>
          <w:i/>
          <w:iCs/>
          <w:caps w:val="0"/>
          <w:lang w:val="mn-MN"/>
        </w:rPr>
        <w:t>....</w:t>
      </w:r>
      <w:r w:rsidR="0036083F" w:rsidRPr="005F55CA">
        <w:rPr>
          <w:b w:val="0"/>
          <w:i/>
          <w:iCs/>
          <w:caps w:val="0"/>
          <w:lang w:val="mn-MN"/>
        </w:rPr>
        <w:t>..</w:t>
      </w:r>
      <w:r w:rsidR="005F55CA">
        <w:rPr>
          <w:b w:val="0"/>
          <w:i/>
          <w:iCs/>
          <w:caps w:val="0"/>
          <w:lang w:val="mn-MN"/>
        </w:rPr>
        <w:t>...</w:t>
      </w:r>
      <w:r w:rsidR="0036083F" w:rsidRPr="005F55CA">
        <w:rPr>
          <w:b w:val="0"/>
          <w:i/>
          <w:iCs/>
          <w:caps w:val="0"/>
          <w:lang w:val="mn-MN"/>
        </w:rPr>
        <w:t>.............</w:t>
      </w:r>
      <w:r w:rsidR="000D40A9" w:rsidRPr="005F55CA">
        <w:rPr>
          <w:b w:val="0"/>
          <w:i/>
          <w:iCs/>
          <w:caps w:val="0"/>
          <w:lang w:val="mn-MN"/>
        </w:rPr>
        <w:t>............</w:t>
      </w:r>
      <w:r w:rsidR="0036083F" w:rsidRPr="005F55CA">
        <w:rPr>
          <w:b w:val="0"/>
          <w:i/>
          <w:iCs/>
          <w:caps w:val="0"/>
          <w:lang w:val="mn-MN"/>
        </w:rPr>
        <w:t xml:space="preserve"> </w:t>
      </w:r>
      <w:r w:rsidR="00447DA9" w:rsidRPr="005F55CA">
        <w:rPr>
          <w:b w:val="0"/>
          <w:i/>
          <w:iCs/>
          <w:caps w:val="0"/>
          <w:lang w:val="mn-MN"/>
        </w:rPr>
        <w:t>4</w:t>
      </w:r>
    </w:p>
    <w:p w14:paraId="50EEE5FC" w14:textId="6C88C32F" w:rsidR="009E4FD5" w:rsidRPr="005F55CA" w:rsidRDefault="009E4FD5" w:rsidP="009E4FD5">
      <w:pPr>
        <w:pStyle w:val="Heading1"/>
        <w:numPr>
          <w:ilvl w:val="0"/>
          <w:numId w:val="0"/>
        </w:numPr>
        <w:ind w:left="360" w:hanging="360"/>
        <w:jc w:val="both"/>
        <w:rPr>
          <w:b w:val="0"/>
          <w:i/>
          <w:iCs/>
          <w:caps w:val="0"/>
          <w:lang w:val="mn-MN"/>
        </w:rPr>
      </w:pPr>
      <w:r w:rsidRPr="005F55CA">
        <w:rPr>
          <w:b w:val="0"/>
          <w:i/>
          <w:iCs/>
          <w:caps w:val="0"/>
          <w:lang w:val="mn-MN"/>
        </w:rPr>
        <w:t xml:space="preserve">Зураг </w:t>
      </w:r>
      <w:r w:rsidR="00447DA9" w:rsidRPr="005F55CA">
        <w:rPr>
          <w:b w:val="0"/>
          <w:i/>
          <w:iCs/>
          <w:caps w:val="0"/>
          <w:lang w:val="mn-MN"/>
        </w:rPr>
        <w:t xml:space="preserve">2  </w:t>
      </w:r>
      <w:r w:rsidRPr="005F55CA">
        <w:rPr>
          <w:b w:val="0"/>
          <w:i/>
          <w:iCs/>
          <w:caps w:val="0"/>
          <w:lang w:val="mn-MN"/>
        </w:rPr>
        <w:t xml:space="preserve"> </w:t>
      </w:r>
      <w:r w:rsidR="00447DA9" w:rsidRPr="005F55CA">
        <w:rPr>
          <w:b w:val="0"/>
          <w:i/>
          <w:iCs/>
          <w:caps w:val="0"/>
          <w:lang w:val="mn-MN"/>
        </w:rPr>
        <w:t>Юнимедиа солюшнс</w:t>
      </w:r>
      <w:r w:rsidRPr="005F55CA">
        <w:rPr>
          <w:b w:val="0"/>
          <w:i/>
          <w:iCs/>
          <w:caps w:val="0"/>
          <w:lang w:val="mn-MN"/>
        </w:rPr>
        <w:t xml:space="preserve"> бүтэц зохион байгуулалт ................................</w:t>
      </w:r>
      <w:r w:rsidR="005F55CA">
        <w:rPr>
          <w:b w:val="0"/>
          <w:i/>
          <w:iCs/>
          <w:caps w:val="0"/>
          <w:lang w:val="mn-MN"/>
        </w:rPr>
        <w:t>..</w:t>
      </w:r>
      <w:r w:rsidRPr="005F55CA">
        <w:rPr>
          <w:b w:val="0"/>
          <w:i/>
          <w:iCs/>
          <w:caps w:val="0"/>
          <w:lang w:val="mn-MN"/>
        </w:rPr>
        <w:t xml:space="preserve">........................ </w:t>
      </w:r>
      <w:r w:rsidR="008137F9" w:rsidRPr="005F55CA">
        <w:rPr>
          <w:b w:val="0"/>
          <w:i/>
          <w:iCs/>
          <w:caps w:val="0"/>
          <w:lang w:val="mn-MN"/>
        </w:rPr>
        <w:t>4</w:t>
      </w:r>
    </w:p>
    <w:p w14:paraId="6C90369B" w14:textId="4DE0725C" w:rsidR="000D40A9" w:rsidRPr="005F55CA" w:rsidRDefault="009E4FD5" w:rsidP="00CE57C2">
      <w:pPr>
        <w:tabs>
          <w:tab w:val="left" w:pos="2520"/>
        </w:tabs>
        <w:spacing w:before="120" w:after="120" w:line="276" w:lineRule="auto"/>
        <w:rPr>
          <w:i/>
          <w:iCs/>
          <w:lang w:val="mn-MN"/>
        </w:rPr>
      </w:pPr>
      <w:r w:rsidRPr="005F55CA">
        <w:rPr>
          <w:i/>
          <w:iCs/>
          <w:lang w:val="mn-MN"/>
        </w:rPr>
        <w:t xml:space="preserve">Зураг </w:t>
      </w:r>
      <w:r w:rsidR="00562F92" w:rsidRPr="005F55CA">
        <w:rPr>
          <w:i/>
          <w:iCs/>
          <w:lang w:val="mn-MN"/>
        </w:rPr>
        <w:t>3</w:t>
      </w:r>
      <w:r w:rsidRPr="005F55CA">
        <w:rPr>
          <w:i/>
          <w:iCs/>
          <w:lang w:val="mn-MN"/>
        </w:rPr>
        <w:t xml:space="preserve">. </w:t>
      </w:r>
      <w:r w:rsidR="00562F92" w:rsidRPr="005F55CA">
        <w:rPr>
          <w:i/>
          <w:iCs/>
          <w:lang w:val="mn-MN"/>
        </w:rPr>
        <w:t xml:space="preserve"> </w:t>
      </w:r>
      <w:r w:rsidR="00562F92" w:rsidRPr="005F55CA">
        <w:rPr>
          <w:i/>
          <w:iCs/>
          <w:lang w:val="en-US"/>
        </w:rPr>
        <w:t xml:space="preserve">React expo </w:t>
      </w:r>
      <w:r w:rsidR="00562F92" w:rsidRPr="005F55CA">
        <w:rPr>
          <w:i/>
          <w:iCs/>
          <w:lang w:val="mn-MN"/>
        </w:rPr>
        <w:t>Лого</w:t>
      </w:r>
      <w:r w:rsidR="000D40A9" w:rsidRPr="005F55CA">
        <w:rPr>
          <w:i/>
          <w:iCs/>
          <w:caps/>
          <w:lang w:val="mn-MN"/>
        </w:rPr>
        <w:t>..................</w:t>
      </w:r>
      <w:r w:rsidRPr="005F55CA">
        <w:rPr>
          <w:i/>
          <w:iCs/>
          <w:caps/>
          <w:lang w:val="mn-MN"/>
        </w:rPr>
        <w:t>.......................</w:t>
      </w:r>
      <w:r w:rsidR="000D40A9" w:rsidRPr="005F55CA">
        <w:rPr>
          <w:i/>
          <w:iCs/>
          <w:caps/>
          <w:lang w:val="mn-MN"/>
        </w:rPr>
        <w:t>....................................</w:t>
      </w:r>
      <w:r w:rsidR="00CE57C2" w:rsidRPr="005F55CA">
        <w:rPr>
          <w:i/>
          <w:iCs/>
          <w:caps/>
          <w:lang w:val="mn-MN"/>
        </w:rPr>
        <w:t>........</w:t>
      </w:r>
      <w:r w:rsidR="005F55CA">
        <w:rPr>
          <w:i/>
          <w:iCs/>
          <w:caps/>
          <w:lang w:val="mn-MN"/>
        </w:rPr>
        <w:t>..</w:t>
      </w:r>
      <w:r w:rsidR="00CE57C2" w:rsidRPr="005F55CA">
        <w:rPr>
          <w:i/>
          <w:iCs/>
          <w:caps/>
          <w:lang w:val="mn-MN"/>
        </w:rPr>
        <w:t>...........</w:t>
      </w:r>
      <w:r w:rsidR="0036083F" w:rsidRPr="005F55CA">
        <w:rPr>
          <w:i/>
          <w:iCs/>
          <w:caps/>
          <w:lang w:val="mn-MN"/>
        </w:rPr>
        <w:t xml:space="preserve">............. </w:t>
      </w:r>
      <w:r w:rsidR="00FC000B" w:rsidRPr="005F55CA">
        <w:rPr>
          <w:i/>
          <w:iCs/>
          <w:caps/>
          <w:lang w:val="mn-MN"/>
        </w:rPr>
        <w:t>5</w:t>
      </w:r>
    </w:p>
    <w:p w14:paraId="47745B64" w14:textId="63FD62FF" w:rsidR="000D40A9" w:rsidRPr="005F55CA" w:rsidRDefault="009E4FD5" w:rsidP="00A935C4">
      <w:pPr>
        <w:pStyle w:val="Heading1"/>
        <w:numPr>
          <w:ilvl w:val="0"/>
          <w:numId w:val="0"/>
        </w:numPr>
        <w:ind w:left="360" w:hanging="360"/>
        <w:jc w:val="left"/>
        <w:rPr>
          <w:b w:val="0"/>
          <w:i/>
          <w:iCs/>
          <w:caps w:val="0"/>
          <w:lang w:val="mn-MN"/>
        </w:rPr>
      </w:pPr>
      <w:r w:rsidRPr="005F55CA">
        <w:rPr>
          <w:b w:val="0"/>
          <w:i/>
          <w:iCs/>
          <w:caps w:val="0"/>
          <w:lang w:val="mn-MN"/>
        </w:rPr>
        <w:t xml:space="preserve">Зураг </w:t>
      </w:r>
      <w:r w:rsidR="00562F92" w:rsidRPr="005F55CA">
        <w:rPr>
          <w:b w:val="0"/>
          <w:i/>
          <w:iCs/>
          <w:caps w:val="0"/>
          <w:lang w:val="mn-MN"/>
        </w:rPr>
        <w:t>4</w:t>
      </w:r>
      <w:r w:rsidRPr="005F55CA">
        <w:rPr>
          <w:b w:val="0"/>
          <w:i/>
          <w:iCs/>
          <w:caps w:val="0"/>
          <w:lang w:val="mn-MN"/>
        </w:rPr>
        <w:t xml:space="preserve">. </w:t>
      </w:r>
      <w:r w:rsidR="00562F92" w:rsidRPr="005F55CA">
        <w:rPr>
          <w:b w:val="0"/>
          <w:i/>
          <w:iCs/>
          <w:caps w:val="0"/>
          <w:lang w:val="mn-MN"/>
        </w:rPr>
        <w:t xml:space="preserve"> </w:t>
      </w:r>
      <w:proofErr w:type="spellStart"/>
      <w:r w:rsidR="00562F92" w:rsidRPr="005F55CA">
        <w:rPr>
          <w:b w:val="0"/>
          <w:bCs/>
          <w:i/>
          <w:iCs/>
          <w:caps w:val="0"/>
          <w:lang w:val="en-US"/>
        </w:rPr>
        <w:t>Tanstack</w:t>
      </w:r>
      <w:proofErr w:type="spellEnd"/>
      <w:r w:rsidR="00562F92" w:rsidRPr="005F55CA">
        <w:rPr>
          <w:b w:val="0"/>
          <w:bCs/>
          <w:i/>
          <w:iCs/>
          <w:caps w:val="0"/>
          <w:lang w:val="en-US"/>
        </w:rPr>
        <w:t xml:space="preserve"> query</w:t>
      </w:r>
      <w:r w:rsidR="00562F92" w:rsidRPr="005F55CA">
        <w:rPr>
          <w:b w:val="0"/>
          <w:bCs/>
          <w:i/>
          <w:iCs/>
          <w:caps w:val="0"/>
          <w:lang w:val="mn-MN"/>
        </w:rPr>
        <w:t xml:space="preserve"> лого</w:t>
      </w:r>
      <w:r w:rsidR="00A935C4" w:rsidRPr="005F55CA">
        <w:rPr>
          <w:b w:val="0"/>
          <w:i/>
          <w:iCs/>
          <w:caps w:val="0"/>
          <w:lang w:val="mn-MN"/>
        </w:rPr>
        <w:t>.......</w:t>
      </w:r>
      <w:r w:rsidR="00562F92" w:rsidRPr="005F55CA">
        <w:rPr>
          <w:b w:val="0"/>
          <w:i/>
          <w:iCs/>
          <w:caps w:val="0"/>
          <w:lang w:val="mn-MN"/>
        </w:rPr>
        <w:t>...</w:t>
      </w:r>
      <w:r w:rsidR="00A935C4" w:rsidRPr="005F55CA">
        <w:rPr>
          <w:b w:val="0"/>
          <w:i/>
          <w:iCs/>
          <w:caps w:val="0"/>
          <w:lang w:val="mn-MN"/>
        </w:rPr>
        <w:t>...................</w:t>
      </w:r>
      <w:r w:rsidR="000D40A9" w:rsidRPr="005F55CA">
        <w:rPr>
          <w:b w:val="0"/>
          <w:i/>
          <w:iCs/>
          <w:caps w:val="0"/>
          <w:lang w:val="mn-MN"/>
        </w:rPr>
        <w:t>............................................</w:t>
      </w:r>
      <w:r w:rsidR="00FC000B" w:rsidRPr="005F55CA">
        <w:rPr>
          <w:b w:val="0"/>
          <w:i/>
          <w:iCs/>
          <w:caps w:val="0"/>
          <w:lang w:val="mn-MN"/>
        </w:rPr>
        <w:t>.......</w:t>
      </w:r>
      <w:r w:rsidR="005F55CA">
        <w:rPr>
          <w:b w:val="0"/>
          <w:i/>
          <w:iCs/>
          <w:caps w:val="0"/>
          <w:lang w:val="mn-MN"/>
        </w:rPr>
        <w:t>.</w:t>
      </w:r>
      <w:r w:rsidR="00FC000B" w:rsidRPr="005F55CA">
        <w:rPr>
          <w:b w:val="0"/>
          <w:i/>
          <w:iCs/>
          <w:caps w:val="0"/>
          <w:lang w:val="mn-MN"/>
        </w:rPr>
        <w:t>...........</w:t>
      </w:r>
      <w:r w:rsidRPr="005F55CA">
        <w:rPr>
          <w:b w:val="0"/>
          <w:i/>
          <w:iCs/>
          <w:caps w:val="0"/>
          <w:lang w:val="mn-MN"/>
        </w:rPr>
        <w:t>..</w:t>
      </w:r>
      <w:r w:rsidR="0036083F" w:rsidRPr="005F55CA">
        <w:rPr>
          <w:b w:val="0"/>
          <w:i/>
          <w:iCs/>
          <w:caps w:val="0"/>
          <w:lang w:val="mn-MN"/>
        </w:rPr>
        <w:t xml:space="preserve">.......... </w:t>
      </w:r>
      <w:r w:rsidR="00FC000B" w:rsidRPr="005F55CA">
        <w:rPr>
          <w:b w:val="0"/>
          <w:i/>
          <w:iCs/>
          <w:caps w:val="0"/>
          <w:lang w:val="mn-MN"/>
        </w:rPr>
        <w:t>5</w:t>
      </w:r>
    </w:p>
    <w:p w14:paraId="546BFC34" w14:textId="0ACBAE3A" w:rsidR="00032D50" w:rsidRPr="005F55CA" w:rsidRDefault="006D1CA1" w:rsidP="00CE57C2">
      <w:pPr>
        <w:spacing w:before="240" w:after="240" w:line="276" w:lineRule="auto"/>
        <w:rPr>
          <w:i/>
          <w:iCs/>
          <w:lang w:val="mn-MN"/>
        </w:rPr>
      </w:pPr>
      <w:r w:rsidRPr="005F55CA">
        <w:rPr>
          <w:i/>
          <w:iCs/>
          <w:noProof/>
          <w:lang w:val="mn-MN"/>
        </w:rPr>
        <w:t xml:space="preserve">Зураг </w:t>
      </w:r>
      <w:r w:rsidR="00562F92" w:rsidRPr="005F55CA">
        <w:rPr>
          <w:i/>
          <w:iCs/>
          <w:noProof/>
          <w:lang w:val="mn-MN"/>
        </w:rPr>
        <w:t>5</w:t>
      </w:r>
      <w:r w:rsidRPr="005F55CA">
        <w:rPr>
          <w:i/>
          <w:iCs/>
          <w:noProof/>
          <w:lang w:val="mn-MN"/>
        </w:rPr>
        <w:t xml:space="preserve">. </w:t>
      </w:r>
      <w:r w:rsidR="00562F92" w:rsidRPr="005F55CA">
        <w:rPr>
          <w:i/>
          <w:iCs/>
          <w:noProof/>
          <w:lang w:val="mn-MN"/>
        </w:rPr>
        <w:t xml:space="preserve"> </w:t>
      </w:r>
      <w:r w:rsidR="00562F92" w:rsidRPr="005F55CA">
        <w:rPr>
          <w:i/>
          <w:iCs/>
          <w:lang w:val="en-US"/>
        </w:rPr>
        <w:t xml:space="preserve">Native </w:t>
      </w:r>
      <w:proofErr w:type="gramStart"/>
      <w:r w:rsidR="00562F92" w:rsidRPr="005F55CA">
        <w:rPr>
          <w:i/>
          <w:iCs/>
          <w:lang w:val="en-US"/>
        </w:rPr>
        <w:t xml:space="preserve">Wind </w:t>
      </w:r>
      <w:r w:rsidR="00562F92" w:rsidRPr="005F55CA">
        <w:rPr>
          <w:i/>
          <w:iCs/>
          <w:lang w:val="mn-MN"/>
        </w:rPr>
        <w:t xml:space="preserve"> лого</w:t>
      </w:r>
      <w:proofErr w:type="gramEnd"/>
      <w:r w:rsidR="00032D50" w:rsidRPr="005F55CA">
        <w:rPr>
          <w:i/>
          <w:iCs/>
          <w:lang w:val="mn-MN"/>
        </w:rPr>
        <w:t xml:space="preserve"> </w:t>
      </w:r>
      <w:r w:rsidRPr="005F55CA">
        <w:rPr>
          <w:i/>
          <w:iCs/>
          <w:lang w:val="mn-MN"/>
        </w:rPr>
        <w:t>...................................................................</w:t>
      </w:r>
      <w:r w:rsidR="00032D50" w:rsidRPr="005F55CA">
        <w:rPr>
          <w:i/>
          <w:iCs/>
          <w:lang w:val="mn-MN"/>
        </w:rPr>
        <w:t>................</w:t>
      </w:r>
      <w:r w:rsidR="005F55CA">
        <w:rPr>
          <w:i/>
          <w:iCs/>
          <w:lang w:val="mn-MN"/>
        </w:rPr>
        <w:t>.</w:t>
      </w:r>
      <w:r w:rsidR="00032D50" w:rsidRPr="005F55CA">
        <w:rPr>
          <w:i/>
          <w:iCs/>
          <w:lang w:val="mn-MN"/>
        </w:rPr>
        <w:t>.....................</w:t>
      </w:r>
      <w:r w:rsidR="00562F92" w:rsidRPr="005F55CA">
        <w:rPr>
          <w:i/>
          <w:iCs/>
          <w:lang w:val="mn-MN"/>
        </w:rPr>
        <w:t>.</w:t>
      </w:r>
      <w:r w:rsidR="008137F9" w:rsidRPr="005F55CA">
        <w:rPr>
          <w:i/>
          <w:iCs/>
          <w:lang w:val="mn-MN"/>
        </w:rPr>
        <w:t>..6</w:t>
      </w:r>
    </w:p>
    <w:p w14:paraId="58B6200F" w14:textId="42E79587" w:rsidR="00F40769" w:rsidRPr="005F55CA" w:rsidRDefault="006D1CA1" w:rsidP="00CE57C2">
      <w:pPr>
        <w:spacing w:before="240" w:after="240" w:line="276" w:lineRule="auto"/>
        <w:rPr>
          <w:i/>
          <w:iCs/>
          <w:lang w:val="mn-MN"/>
        </w:rPr>
      </w:pPr>
      <w:r w:rsidRPr="005F55CA">
        <w:rPr>
          <w:i/>
          <w:iCs/>
          <w:noProof/>
          <w:lang w:val="mn-MN"/>
        </w:rPr>
        <w:t xml:space="preserve">Зураг </w:t>
      </w:r>
      <w:r w:rsidR="00562F92" w:rsidRPr="005F55CA">
        <w:rPr>
          <w:i/>
          <w:iCs/>
          <w:noProof/>
          <w:lang w:val="mn-MN"/>
        </w:rPr>
        <w:t>6</w:t>
      </w:r>
      <w:r w:rsidRPr="005F55CA">
        <w:rPr>
          <w:i/>
          <w:iCs/>
          <w:noProof/>
          <w:lang w:val="mn-MN"/>
        </w:rPr>
        <w:t xml:space="preserve">. </w:t>
      </w:r>
      <w:r w:rsidR="00562F92" w:rsidRPr="005F55CA">
        <w:rPr>
          <w:i/>
          <w:iCs/>
          <w:noProof/>
          <w:lang w:val="mn-MN"/>
        </w:rPr>
        <w:t xml:space="preserve"> </w:t>
      </w:r>
      <w:r w:rsidR="00562F92" w:rsidRPr="005F55CA">
        <w:rPr>
          <w:i/>
          <w:iCs/>
          <w:lang w:val="mn-MN"/>
        </w:rPr>
        <w:t>React Hook лого</w:t>
      </w:r>
      <w:r w:rsidR="00F40769" w:rsidRPr="005F55CA">
        <w:rPr>
          <w:i/>
          <w:iCs/>
          <w:lang w:val="mn-MN"/>
        </w:rPr>
        <w:t xml:space="preserve"> </w:t>
      </w:r>
      <w:r w:rsidRPr="005F55CA">
        <w:rPr>
          <w:i/>
          <w:iCs/>
          <w:lang w:val="mn-MN"/>
        </w:rPr>
        <w:t>............................................................................</w:t>
      </w:r>
      <w:r w:rsidR="00F40769" w:rsidRPr="005F55CA">
        <w:rPr>
          <w:i/>
          <w:iCs/>
          <w:lang w:val="mn-MN"/>
        </w:rPr>
        <w:t>..........</w:t>
      </w:r>
      <w:r w:rsidR="005F55CA">
        <w:rPr>
          <w:i/>
          <w:iCs/>
          <w:lang w:val="mn-MN"/>
        </w:rPr>
        <w:t>.</w:t>
      </w:r>
      <w:r w:rsidR="00F40769" w:rsidRPr="005F55CA">
        <w:rPr>
          <w:i/>
          <w:iCs/>
          <w:lang w:val="mn-MN"/>
        </w:rPr>
        <w:t>....................</w:t>
      </w:r>
      <w:r w:rsidR="00562F92" w:rsidRPr="005F55CA">
        <w:rPr>
          <w:i/>
          <w:iCs/>
          <w:lang w:val="mn-MN"/>
        </w:rPr>
        <w:t>.</w:t>
      </w:r>
      <w:r w:rsidR="008137F9" w:rsidRPr="005F55CA">
        <w:rPr>
          <w:i/>
          <w:iCs/>
          <w:lang w:val="mn-MN"/>
        </w:rPr>
        <w:t>..6</w:t>
      </w:r>
    </w:p>
    <w:p w14:paraId="571BD3B4" w14:textId="49602732" w:rsidR="00F40769" w:rsidRPr="005F55CA" w:rsidRDefault="006D1CA1" w:rsidP="00CE57C2">
      <w:pPr>
        <w:spacing w:before="240" w:after="240" w:line="276" w:lineRule="auto"/>
        <w:rPr>
          <w:i/>
          <w:iCs/>
          <w:lang w:val="mn-MN"/>
        </w:rPr>
      </w:pPr>
      <w:r w:rsidRPr="005F55CA">
        <w:rPr>
          <w:i/>
          <w:iCs/>
          <w:lang w:val="mn-MN"/>
        </w:rPr>
        <w:t xml:space="preserve">Зураг </w:t>
      </w:r>
      <w:r w:rsidR="00562F92" w:rsidRPr="005F55CA">
        <w:rPr>
          <w:i/>
          <w:iCs/>
          <w:lang w:val="mn-MN"/>
        </w:rPr>
        <w:t>7</w:t>
      </w:r>
      <w:r w:rsidRPr="005F55CA">
        <w:rPr>
          <w:i/>
          <w:iCs/>
          <w:lang w:val="mn-MN"/>
        </w:rPr>
        <w:t xml:space="preserve">. </w:t>
      </w:r>
      <w:r w:rsidR="00562F92" w:rsidRPr="005F55CA">
        <w:rPr>
          <w:i/>
          <w:iCs/>
          <w:lang w:val="mn-MN"/>
        </w:rPr>
        <w:t xml:space="preserve"> </w:t>
      </w:r>
      <w:r w:rsidR="00562F92" w:rsidRPr="005F55CA">
        <w:rPr>
          <w:i/>
          <w:iCs/>
          <w:lang w:val="mn-MN"/>
        </w:rPr>
        <w:t>Expo Router лого</w:t>
      </w:r>
      <w:r w:rsidR="00F40769" w:rsidRPr="005F55CA">
        <w:rPr>
          <w:i/>
          <w:iCs/>
          <w:lang w:val="mn-MN"/>
        </w:rPr>
        <w:t>...............</w:t>
      </w:r>
      <w:r w:rsidRPr="005F55CA">
        <w:rPr>
          <w:i/>
          <w:iCs/>
          <w:lang w:val="mn-MN"/>
        </w:rPr>
        <w:t>..............................</w:t>
      </w:r>
      <w:r w:rsidR="00F40769" w:rsidRPr="005F55CA">
        <w:rPr>
          <w:i/>
          <w:iCs/>
          <w:lang w:val="mn-MN"/>
        </w:rPr>
        <w:t>..............</w:t>
      </w:r>
      <w:r w:rsidR="00CE57C2" w:rsidRPr="005F55CA">
        <w:rPr>
          <w:i/>
          <w:iCs/>
          <w:lang w:val="mn-MN"/>
        </w:rPr>
        <w:t>...........................</w:t>
      </w:r>
      <w:r w:rsidR="005F55CA">
        <w:rPr>
          <w:i/>
          <w:iCs/>
          <w:lang w:val="mn-MN"/>
        </w:rPr>
        <w:t>.</w:t>
      </w:r>
      <w:r w:rsidR="00562F92" w:rsidRPr="005F55CA">
        <w:rPr>
          <w:i/>
          <w:iCs/>
          <w:lang w:val="mn-MN"/>
        </w:rPr>
        <w:t>...........</w:t>
      </w:r>
      <w:r w:rsidR="00CE57C2" w:rsidRPr="005F55CA">
        <w:rPr>
          <w:i/>
          <w:iCs/>
          <w:lang w:val="mn-MN"/>
        </w:rPr>
        <w:t>......</w:t>
      </w:r>
      <w:r w:rsidR="0036083F" w:rsidRPr="005F55CA">
        <w:rPr>
          <w:i/>
          <w:iCs/>
          <w:lang w:val="mn-MN"/>
        </w:rPr>
        <w:t>.</w:t>
      </w:r>
      <w:r w:rsidR="00F40769" w:rsidRPr="005F55CA">
        <w:rPr>
          <w:i/>
          <w:iCs/>
          <w:lang w:val="mn-MN"/>
        </w:rPr>
        <w:t>...</w:t>
      </w:r>
      <w:r w:rsidR="0036083F" w:rsidRPr="005F55CA">
        <w:rPr>
          <w:i/>
          <w:iCs/>
          <w:lang w:val="mn-MN"/>
        </w:rPr>
        <w:t xml:space="preserve">. </w:t>
      </w:r>
      <w:r w:rsidR="008137F9" w:rsidRPr="005F55CA">
        <w:rPr>
          <w:i/>
          <w:iCs/>
          <w:lang w:val="mn-MN"/>
        </w:rPr>
        <w:t>6</w:t>
      </w:r>
    </w:p>
    <w:p w14:paraId="636B44A1" w14:textId="08CC8A20" w:rsidR="00F40769" w:rsidRPr="005F55CA" w:rsidRDefault="006D1CA1" w:rsidP="005F55CA">
      <w:pPr>
        <w:rPr>
          <w:i/>
          <w:iCs/>
          <w:lang w:val="mn-MN"/>
        </w:rPr>
      </w:pPr>
      <w:r w:rsidRPr="005F55CA">
        <w:rPr>
          <w:i/>
          <w:iCs/>
          <w:lang w:val="mn-MN"/>
        </w:rPr>
        <w:t xml:space="preserve">Зураг </w:t>
      </w:r>
      <w:r w:rsidR="00562F92" w:rsidRPr="005F55CA">
        <w:rPr>
          <w:i/>
          <w:iCs/>
          <w:lang w:val="mn-MN"/>
        </w:rPr>
        <w:t>8</w:t>
      </w:r>
      <w:r w:rsidRPr="005F55CA">
        <w:rPr>
          <w:i/>
          <w:iCs/>
          <w:lang w:val="mn-MN"/>
        </w:rPr>
        <w:t xml:space="preserve">. </w:t>
      </w:r>
      <w:r w:rsidR="005F55CA" w:rsidRPr="005F55CA">
        <w:rPr>
          <w:i/>
          <w:iCs/>
          <w:lang w:val="mn-MN"/>
        </w:rPr>
        <w:t xml:space="preserve"> </w:t>
      </w:r>
      <w:r w:rsidR="005F55CA" w:rsidRPr="005F55CA">
        <w:rPr>
          <w:i/>
          <w:iCs/>
          <w:lang w:val="en-US"/>
        </w:rPr>
        <w:t xml:space="preserve">Figma </w:t>
      </w:r>
      <w:r w:rsidR="005F55CA" w:rsidRPr="005F55CA">
        <w:rPr>
          <w:i/>
          <w:iCs/>
          <w:lang w:val="mn-MN"/>
        </w:rPr>
        <w:t>загвар</w:t>
      </w:r>
      <w:r w:rsidR="005F55CA" w:rsidRPr="005F55CA">
        <w:rPr>
          <w:i/>
          <w:iCs/>
          <w:lang w:val="mn-MN"/>
        </w:rPr>
        <w:t>.....................</w:t>
      </w:r>
      <w:r w:rsidR="00F40769" w:rsidRPr="005F55CA">
        <w:rPr>
          <w:i/>
          <w:iCs/>
          <w:lang w:val="mn-MN"/>
        </w:rPr>
        <w:t>..........................................</w:t>
      </w:r>
      <w:r w:rsidRPr="005F55CA">
        <w:rPr>
          <w:i/>
          <w:iCs/>
          <w:lang w:val="mn-MN"/>
        </w:rPr>
        <w:t>............</w:t>
      </w:r>
      <w:r w:rsidR="00F40769" w:rsidRPr="005F55CA">
        <w:rPr>
          <w:i/>
          <w:iCs/>
          <w:lang w:val="mn-MN"/>
        </w:rPr>
        <w:t>..................</w:t>
      </w:r>
      <w:r w:rsidR="005F55CA">
        <w:rPr>
          <w:i/>
          <w:iCs/>
          <w:lang w:val="mn-MN"/>
        </w:rPr>
        <w:t>.</w:t>
      </w:r>
      <w:r w:rsidR="00F40769" w:rsidRPr="005F55CA">
        <w:rPr>
          <w:i/>
          <w:iCs/>
          <w:lang w:val="mn-MN"/>
        </w:rPr>
        <w:t>..............</w:t>
      </w:r>
      <w:r w:rsidR="00CE57C2" w:rsidRPr="005F55CA">
        <w:rPr>
          <w:i/>
          <w:iCs/>
          <w:lang w:val="mn-MN"/>
        </w:rPr>
        <w:t>..</w:t>
      </w:r>
      <w:r w:rsidR="0036083F" w:rsidRPr="005F55CA">
        <w:rPr>
          <w:i/>
          <w:iCs/>
          <w:lang w:val="mn-MN"/>
        </w:rPr>
        <w:t xml:space="preserve">..... </w:t>
      </w:r>
      <w:r w:rsidR="008137F9" w:rsidRPr="005F55CA">
        <w:rPr>
          <w:i/>
          <w:iCs/>
          <w:lang w:val="mn-MN"/>
        </w:rPr>
        <w:t>7</w:t>
      </w:r>
    </w:p>
    <w:p w14:paraId="4DDEBCD6" w14:textId="29DBA2C0" w:rsidR="00F40769" w:rsidRPr="005F55CA" w:rsidRDefault="006D1CA1" w:rsidP="00CE57C2">
      <w:pPr>
        <w:spacing w:before="240" w:after="240" w:line="276" w:lineRule="auto"/>
        <w:rPr>
          <w:i/>
          <w:iCs/>
          <w:lang w:val="mn-MN"/>
        </w:rPr>
      </w:pPr>
      <w:r w:rsidRPr="005F55CA">
        <w:rPr>
          <w:i/>
          <w:iCs/>
          <w:noProof/>
          <w:lang w:val="mn-MN"/>
        </w:rPr>
        <w:t xml:space="preserve">Зураг </w:t>
      </w:r>
      <w:r w:rsidR="00562F92" w:rsidRPr="005F55CA">
        <w:rPr>
          <w:i/>
          <w:iCs/>
          <w:noProof/>
          <w:lang w:val="mn-MN"/>
        </w:rPr>
        <w:t>9</w:t>
      </w:r>
      <w:r w:rsidRPr="005F55CA">
        <w:rPr>
          <w:i/>
          <w:iCs/>
          <w:noProof/>
          <w:lang w:val="mn-MN"/>
        </w:rPr>
        <w:t xml:space="preserve">. </w:t>
      </w:r>
      <w:r w:rsidR="005F55CA" w:rsidRPr="005F55CA">
        <w:rPr>
          <w:i/>
          <w:iCs/>
          <w:noProof/>
          <w:lang w:val="mn-MN"/>
        </w:rPr>
        <w:t xml:space="preserve"> </w:t>
      </w:r>
      <w:r w:rsidR="005F55CA" w:rsidRPr="005F55CA">
        <w:rPr>
          <w:i/>
          <w:iCs/>
          <w:lang w:val="en-US"/>
        </w:rPr>
        <w:t xml:space="preserve">Login, Register </w:t>
      </w:r>
      <w:r w:rsidR="005F55CA" w:rsidRPr="005F55CA">
        <w:rPr>
          <w:i/>
          <w:iCs/>
          <w:lang w:val="mn-MN"/>
        </w:rPr>
        <w:t>хуудас</w:t>
      </w:r>
      <w:r w:rsidR="005F55CA" w:rsidRPr="005F55CA">
        <w:rPr>
          <w:i/>
          <w:iCs/>
          <w:lang w:val="mn-MN"/>
        </w:rPr>
        <w:t>.</w:t>
      </w:r>
      <w:r w:rsidR="00F40769" w:rsidRPr="005F55CA">
        <w:rPr>
          <w:i/>
          <w:iCs/>
          <w:lang w:val="mn-MN"/>
        </w:rPr>
        <w:t>...................................</w:t>
      </w:r>
      <w:r w:rsidRPr="005F55CA">
        <w:rPr>
          <w:i/>
          <w:iCs/>
          <w:lang w:val="mn-MN"/>
        </w:rPr>
        <w:t>...........................................</w:t>
      </w:r>
      <w:r w:rsidR="005F55CA">
        <w:rPr>
          <w:i/>
          <w:iCs/>
          <w:lang w:val="mn-MN"/>
        </w:rPr>
        <w:t>.</w:t>
      </w:r>
      <w:r w:rsidRPr="005F55CA">
        <w:rPr>
          <w:i/>
          <w:iCs/>
          <w:lang w:val="mn-MN"/>
        </w:rPr>
        <w:t>..............</w:t>
      </w:r>
      <w:r w:rsidR="00F40769" w:rsidRPr="005F55CA">
        <w:rPr>
          <w:i/>
          <w:iCs/>
          <w:lang w:val="mn-MN"/>
        </w:rPr>
        <w:t>.....</w:t>
      </w:r>
      <w:r w:rsidR="005F55CA" w:rsidRPr="005F55CA">
        <w:rPr>
          <w:i/>
          <w:iCs/>
          <w:lang w:val="mn-MN"/>
        </w:rPr>
        <w:t>..</w:t>
      </w:r>
      <w:r w:rsidR="0036083F" w:rsidRPr="005F55CA">
        <w:rPr>
          <w:i/>
          <w:iCs/>
          <w:lang w:val="mn-MN"/>
        </w:rPr>
        <w:t xml:space="preserve"> </w:t>
      </w:r>
      <w:r w:rsidR="005F55CA" w:rsidRPr="005F55CA">
        <w:rPr>
          <w:i/>
          <w:iCs/>
          <w:lang w:val="mn-MN"/>
        </w:rPr>
        <w:t>8</w:t>
      </w:r>
    </w:p>
    <w:p w14:paraId="2CB4E95D" w14:textId="69FF7145" w:rsidR="00FC000B" w:rsidRPr="005F55CA" w:rsidRDefault="006D1CA1" w:rsidP="00562F92">
      <w:pPr>
        <w:spacing w:before="240" w:after="240" w:line="276" w:lineRule="auto"/>
        <w:rPr>
          <w:i/>
          <w:iCs/>
          <w:lang w:val="mn-MN"/>
        </w:rPr>
      </w:pPr>
      <w:r w:rsidRPr="005F55CA">
        <w:rPr>
          <w:i/>
          <w:iCs/>
          <w:lang w:val="mn-MN"/>
        </w:rPr>
        <w:t xml:space="preserve">Зураг </w:t>
      </w:r>
      <w:r w:rsidR="00562F92" w:rsidRPr="005F55CA">
        <w:rPr>
          <w:i/>
          <w:iCs/>
          <w:lang w:val="mn-MN"/>
        </w:rPr>
        <w:t>10</w:t>
      </w:r>
      <w:r w:rsidRPr="005F55CA">
        <w:rPr>
          <w:i/>
          <w:iCs/>
          <w:lang w:val="mn-MN"/>
        </w:rPr>
        <w:t xml:space="preserve">. </w:t>
      </w:r>
      <w:r w:rsidR="005F55CA" w:rsidRPr="005F55CA">
        <w:rPr>
          <w:i/>
          <w:iCs/>
          <w:lang w:val="en-US"/>
        </w:rPr>
        <w:t xml:space="preserve">Profile, Account </w:t>
      </w:r>
      <w:r w:rsidR="005F55CA" w:rsidRPr="005F55CA">
        <w:rPr>
          <w:i/>
          <w:iCs/>
          <w:lang w:val="mn-MN"/>
        </w:rPr>
        <w:t>хуудас</w:t>
      </w:r>
      <w:r w:rsidR="00F40769" w:rsidRPr="005F55CA">
        <w:rPr>
          <w:i/>
          <w:iCs/>
          <w:lang w:val="mn-MN"/>
        </w:rPr>
        <w:t>......</w:t>
      </w:r>
      <w:r w:rsidRPr="005F55CA">
        <w:rPr>
          <w:i/>
          <w:iCs/>
          <w:lang w:val="mn-MN"/>
        </w:rPr>
        <w:t>.......................................................................</w:t>
      </w:r>
      <w:r w:rsidR="005F55CA">
        <w:rPr>
          <w:i/>
          <w:iCs/>
          <w:lang w:val="mn-MN"/>
        </w:rPr>
        <w:t>.</w:t>
      </w:r>
      <w:r w:rsidRPr="005F55CA">
        <w:rPr>
          <w:i/>
          <w:iCs/>
          <w:lang w:val="mn-MN"/>
        </w:rPr>
        <w:t>...............</w:t>
      </w:r>
      <w:r w:rsidR="00F40769" w:rsidRPr="005F55CA">
        <w:rPr>
          <w:i/>
          <w:iCs/>
          <w:lang w:val="mn-MN"/>
        </w:rPr>
        <w:t>.</w:t>
      </w:r>
      <w:r w:rsidR="00CE57C2" w:rsidRPr="005F55CA">
        <w:rPr>
          <w:i/>
          <w:iCs/>
          <w:lang w:val="mn-MN"/>
        </w:rPr>
        <w:t>...</w:t>
      </w:r>
      <w:r w:rsidR="0036083F" w:rsidRPr="005F55CA">
        <w:rPr>
          <w:i/>
          <w:iCs/>
          <w:lang w:val="mn-MN"/>
        </w:rPr>
        <w:t xml:space="preserve">. </w:t>
      </w:r>
      <w:r w:rsidR="005F55CA" w:rsidRPr="005F55CA">
        <w:rPr>
          <w:i/>
          <w:iCs/>
          <w:lang w:val="mn-MN"/>
        </w:rPr>
        <w:t>9</w:t>
      </w:r>
    </w:p>
    <w:p w14:paraId="3472A378" w14:textId="77777777" w:rsidR="0001643C" w:rsidRDefault="0001643C" w:rsidP="00A81ACF">
      <w:pPr>
        <w:spacing w:line="276" w:lineRule="auto"/>
        <w:jc w:val="left"/>
        <w:rPr>
          <w:lang w:val="mn-MN"/>
        </w:rPr>
      </w:pPr>
    </w:p>
    <w:p w14:paraId="73AA0E20" w14:textId="77777777" w:rsidR="0001643C" w:rsidRDefault="0001643C" w:rsidP="00A81ACF">
      <w:pPr>
        <w:spacing w:line="276" w:lineRule="auto"/>
        <w:jc w:val="left"/>
        <w:rPr>
          <w:lang w:val="mn-MN"/>
        </w:rPr>
      </w:pPr>
    </w:p>
    <w:p w14:paraId="63BA3286" w14:textId="77777777" w:rsidR="0001643C" w:rsidRDefault="0001643C" w:rsidP="00A81ACF">
      <w:pPr>
        <w:spacing w:line="276" w:lineRule="auto"/>
        <w:jc w:val="left"/>
        <w:rPr>
          <w:lang w:val="mn-MN"/>
        </w:rPr>
      </w:pPr>
    </w:p>
    <w:p w14:paraId="6BA61690" w14:textId="77777777" w:rsidR="0001643C" w:rsidRDefault="0001643C" w:rsidP="00A81ACF">
      <w:pPr>
        <w:spacing w:line="276" w:lineRule="auto"/>
        <w:jc w:val="left"/>
        <w:rPr>
          <w:lang w:val="mn-MN"/>
        </w:rPr>
      </w:pPr>
    </w:p>
    <w:p w14:paraId="2533F060" w14:textId="77777777" w:rsidR="0001643C" w:rsidRDefault="0001643C" w:rsidP="00A81ACF">
      <w:pPr>
        <w:spacing w:line="276" w:lineRule="auto"/>
        <w:jc w:val="left"/>
        <w:rPr>
          <w:lang w:val="mn-MN"/>
        </w:rPr>
      </w:pPr>
    </w:p>
    <w:p w14:paraId="1B2EEE33" w14:textId="77777777" w:rsidR="0001643C" w:rsidRDefault="0001643C" w:rsidP="00A81ACF">
      <w:pPr>
        <w:spacing w:line="276" w:lineRule="auto"/>
        <w:jc w:val="left"/>
        <w:rPr>
          <w:lang w:val="mn-MN"/>
        </w:rPr>
      </w:pPr>
    </w:p>
    <w:p w14:paraId="09BBC3C0" w14:textId="77777777" w:rsidR="0001643C" w:rsidRDefault="0001643C" w:rsidP="00A81ACF">
      <w:pPr>
        <w:spacing w:line="276" w:lineRule="auto"/>
        <w:jc w:val="left"/>
        <w:rPr>
          <w:lang w:val="mn-MN"/>
        </w:rPr>
      </w:pPr>
    </w:p>
    <w:p w14:paraId="60B65BCB" w14:textId="77777777" w:rsidR="0001643C" w:rsidRDefault="0001643C" w:rsidP="00A81ACF">
      <w:pPr>
        <w:spacing w:line="276" w:lineRule="auto"/>
        <w:jc w:val="left"/>
        <w:rPr>
          <w:lang w:val="mn-MN"/>
        </w:rPr>
      </w:pPr>
    </w:p>
    <w:p w14:paraId="5E61458A" w14:textId="77777777" w:rsidR="0001643C" w:rsidRDefault="0001643C" w:rsidP="00A81ACF">
      <w:pPr>
        <w:spacing w:line="276" w:lineRule="auto"/>
        <w:jc w:val="left"/>
        <w:rPr>
          <w:lang w:val="mn-MN"/>
        </w:rPr>
      </w:pPr>
    </w:p>
    <w:p w14:paraId="5A7483AE" w14:textId="77777777" w:rsidR="0001643C" w:rsidRDefault="0001643C" w:rsidP="00A81ACF">
      <w:pPr>
        <w:spacing w:line="276" w:lineRule="auto"/>
        <w:jc w:val="left"/>
        <w:rPr>
          <w:lang w:val="mn-MN"/>
        </w:rPr>
      </w:pPr>
    </w:p>
    <w:p w14:paraId="0AF6A5D5" w14:textId="77777777" w:rsidR="0001643C" w:rsidRDefault="0001643C" w:rsidP="00A81ACF">
      <w:pPr>
        <w:spacing w:line="276" w:lineRule="auto"/>
        <w:jc w:val="left"/>
        <w:rPr>
          <w:lang w:val="mn-MN"/>
        </w:rPr>
      </w:pPr>
    </w:p>
    <w:p w14:paraId="06A936AB" w14:textId="77777777" w:rsidR="00562F92" w:rsidRDefault="00562F92" w:rsidP="00A81ACF">
      <w:pPr>
        <w:spacing w:line="276" w:lineRule="auto"/>
        <w:jc w:val="left"/>
        <w:rPr>
          <w:lang w:val="mn-MN"/>
        </w:rPr>
      </w:pPr>
    </w:p>
    <w:p w14:paraId="1C2C3476" w14:textId="77777777" w:rsidR="00562F92" w:rsidRDefault="00562F92" w:rsidP="00A81ACF">
      <w:pPr>
        <w:spacing w:line="276" w:lineRule="auto"/>
        <w:jc w:val="left"/>
        <w:rPr>
          <w:lang w:val="mn-MN"/>
        </w:rPr>
      </w:pPr>
    </w:p>
    <w:p w14:paraId="061020E7" w14:textId="77777777" w:rsidR="00562F92" w:rsidRDefault="00562F92" w:rsidP="00A81ACF">
      <w:pPr>
        <w:spacing w:line="276" w:lineRule="auto"/>
        <w:jc w:val="left"/>
        <w:rPr>
          <w:lang w:val="mn-MN"/>
        </w:rPr>
      </w:pPr>
    </w:p>
    <w:p w14:paraId="683B7722" w14:textId="77777777" w:rsidR="0001643C" w:rsidRDefault="0001643C" w:rsidP="00A81ACF">
      <w:pPr>
        <w:spacing w:line="276" w:lineRule="auto"/>
        <w:jc w:val="left"/>
        <w:rPr>
          <w:lang w:val="mn-MN"/>
        </w:rPr>
      </w:pPr>
    </w:p>
    <w:p w14:paraId="7CCC7CE5" w14:textId="77777777" w:rsidR="00562F92" w:rsidRDefault="00562F92" w:rsidP="00A81ACF">
      <w:pPr>
        <w:spacing w:line="276" w:lineRule="auto"/>
        <w:jc w:val="left"/>
        <w:rPr>
          <w:lang w:val="mn-MN"/>
        </w:rPr>
      </w:pPr>
    </w:p>
    <w:p w14:paraId="78A5666F" w14:textId="77777777" w:rsidR="00562F92" w:rsidRDefault="00562F92" w:rsidP="00A81ACF">
      <w:pPr>
        <w:spacing w:line="276" w:lineRule="auto"/>
        <w:jc w:val="left"/>
        <w:rPr>
          <w:lang w:val="mn-MN"/>
        </w:rPr>
      </w:pPr>
    </w:p>
    <w:p w14:paraId="49C02C83" w14:textId="77777777" w:rsidR="00562F92" w:rsidRDefault="00562F92" w:rsidP="00A81ACF">
      <w:pPr>
        <w:spacing w:line="276" w:lineRule="auto"/>
        <w:jc w:val="left"/>
        <w:rPr>
          <w:lang w:val="mn-MN"/>
        </w:rPr>
      </w:pPr>
    </w:p>
    <w:p w14:paraId="2551F176" w14:textId="77777777" w:rsidR="0001643C" w:rsidRDefault="0001643C" w:rsidP="00A81ACF">
      <w:pPr>
        <w:spacing w:line="276" w:lineRule="auto"/>
        <w:jc w:val="left"/>
        <w:rPr>
          <w:lang w:val="mn-MN"/>
        </w:rPr>
      </w:pPr>
    </w:p>
    <w:p w14:paraId="14882269" w14:textId="77777777" w:rsidR="0001643C" w:rsidRDefault="0001643C" w:rsidP="00A81ACF">
      <w:pPr>
        <w:spacing w:line="276" w:lineRule="auto"/>
        <w:jc w:val="left"/>
        <w:rPr>
          <w:lang w:val="mn-MN"/>
        </w:rPr>
      </w:pPr>
    </w:p>
    <w:p w14:paraId="2A06D4E9" w14:textId="77777777" w:rsidR="0001643C" w:rsidRDefault="0001643C" w:rsidP="00A81ACF">
      <w:pPr>
        <w:spacing w:line="276" w:lineRule="auto"/>
        <w:jc w:val="left"/>
        <w:rPr>
          <w:lang w:val="mn-MN"/>
        </w:rPr>
      </w:pPr>
    </w:p>
    <w:p w14:paraId="46A90348" w14:textId="77777777" w:rsidR="0001643C" w:rsidRDefault="0001643C" w:rsidP="00A81ACF">
      <w:pPr>
        <w:spacing w:line="276" w:lineRule="auto"/>
        <w:jc w:val="left"/>
        <w:rPr>
          <w:lang w:val="mn-MN"/>
        </w:rPr>
      </w:pPr>
    </w:p>
    <w:p w14:paraId="744A35C7" w14:textId="77777777" w:rsidR="0001643C" w:rsidRDefault="0001643C" w:rsidP="00A81ACF">
      <w:pPr>
        <w:spacing w:line="276" w:lineRule="auto"/>
        <w:jc w:val="left"/>
        <w:rPr>
          <w:lang w:val="mn-MN"/>
        </w:rPr>
      </w:pPr>
    </w:p>
    <w:p w14:paraId="1186727E" w14:textId="37B45B23" w:rsidR="0001643C" w:rsidRPr="0001643C" w:rsidRDefault="0001643C" w:rsidP="00A81ACF">
      <w:pPr>
        <w:spacing w:line="276" w:lineRule="auto"/>
        <w:jc w:val="left"/>
        <w:rPr>
          <w:lang w:val="mn-MN"/>
        </w:rPr>
        <w:sectPr w:rsidR="0001643C" w:rsidRPr="0001643C" w:rsidSect="00501C86">
          <w:headerReference w:type="default" r:id="rId10"/>
          <w:footerReference w:type="default" r:id="rId11"/>
          <w:pgSz w:w="11906" w:h="16838"/>
          <w:pgMar w:top="1134" w:right="851" w:bottom="1134" w:left="1701" w:header="720" w:footer="720" w:gutter="0"/>
          <w:pgNumType w:fmt="lowerRoman" w:start="1"/>
          <w:cols w:space="720"/>
        </w:sectPr>
      </w:pPr>
    </w:p>
    <w:p w14:paraId="28C8F531" w14:textId="33732084" w:rsidR="000E7016" w:rsidRPr="0001643C" w:rsidRDefault="001F6E55" w:rsidP="0001643C">
      <w:pPr>
        <w:pStyle w:val="Heading1"/>
        <w:numPr>
          <w:ilvl w:val="0"/>
          <w:numId w:val="0"/>
        </w:numPr>
        <w:jc w:val="both"/>
        <w:rPr>
          <w:rFonts w:eastAsiaTheme="minorHAnsi"/>
          <w:lang w:val="mn-MN"/>
        </w:rPr>
      </w:pPr>
      <w:bookmarkStart w:id="5" w:name="_Toc518744841"/>
      <w:bookmarkStart w:id="6" w:name="_Toc518744975"/>
      <w:bookmarkStart w:id="7" w:name="_Toc181692193"/>
      <w:bookmarkEnd w:id="5"/>
      <w:bookmarkEnd w:id="6"/>
      <w:r w:rsidRPr="0001643C">
        <w:rPr>
          <w:rFonts w:eastAsiaTheme="minorHAnsi"/>
          <w:lang w:val="mn-MN"/>
        </w:rPr>
        <w:lastRenderedPageBreak/>
        <w:t>ОРШИЛ</w:t>
      </w:r>
      <w:bookmarkEnd w:id="7"/>
      <w:r w:rsidRPr="0001643C">
        <w:rPr>
          <w:rFonts w:eastAsiaTheme="minorHAnsi"/>
          <w:lang w:val="mn-MN"/>
        </w:rPr>
        <w:t xml:space="preserve"> </w:t>
      </w:r>
    </w:p>
    <w:p w14:paraId="741D1BB6" w14:textId="49C63E4F" w:rsidR="00D77A13" w:rsidRPr="00D77A13" w:rsidRDefault="00D77A13" w:rsidP="00D77A13">
      <w:pPr>
        <w:autoSpaceDE w:val="0"/>
        <w:autoSpaceDN w:val="0"/>
        <w:adjustRightInd w:val="0"/>
        <w:spacing w:line="276" w:lineRule="auto"/>
        <w:ind w:firstLine="567"/>
        <w:rPr>
          <w:rFonts w:eastAsiaTheme="minorHAnsi"/>
          <w:noProof/>
          <w:color w:val="000000"/>
          <w:lang w:val="en-US"/>
        </w:rPr>
      </w:pPr>
      <w:bookmarkStart w:id="8" w:name="_Toc181692194"/>
      <w:r w:rsidRPr="00D77A13">
        <w:rPr>
          <w:rFonts w:eastAsiaTheme="minorHAnsi"/>
          <w:noProof/>
          <w:color w:val="000000"/>
          <w:lang w:val="en-US"/>
        </w:rPr>
        <w:t xml:space="preserve">Мандах Их Сургууль, Мэдээлэл Технологийн Сургуульд суралцах хугацаандаа хуримтлуулсан онолын мэдлэг, чадвараа практик үйл ажиллагаатай холбох, мобайл аппликейшн хөгжүүлэлтийн явцтай танилцах зорилгоор </w:t>
      </w:r>
      <w:r w:rsidRPr="00D77A13">
        <w:rPr>
          <w:rFonts w:eastAsiaTheme="minorHAnsi"/>
          <w:b/>
          <w:bCs/>
          <w:noProof/>
          <w:color w:val="000000"/>
          <w:lang w:val="en-US"/>
        </w:rPr>
        <w:t>“Юнимедиа Солюшн” ХХК</w:t>
      </w:r>
      <w:r w:rsidRPr="00D77A13">
        <w:rPr>
          <w:rFonts w:eastAsiaTheme="minorHAnsi"/>
          <w:noProof/>
          <w:color w:val="000000"/>
          <w:lang w:val="en-US"/>
        </w:rPr>
        <w:t>-д үйлдвэрлэлийн дадлагыг 202</w:t>
      </w:r>
      <w:r>
        <w:rPr>
          <w:rFonts w:eastAsiaTheme="minorHAnsi"/>
          <w:noProof/>
          <w:color w:val="000000"/>
          <w:lang w:val="en-US"/>
        </w:rPr>
        <w:t>5</w:t>
      </w:r>
      <w:r w:rsidRPr="00D77A13">
        <w:rPr>
          <w:rFonts w:eastAsiaTheme="minorHAnsi"/>
          <w:noProof/>
          <w:color w:val="000000"/>
          <w:lang w:val="en-US"/>
        </w:rPr>
        <w:t>.</w:t>
      </w:r>
      <w:r>
        <w:rPr>
          <w:rFonts w:eastAsiaTheme="minorHAnsi"/>
          <w:noProof/>
          <w:color w:val="000000"/>
          <w:lang w:val="en-US"/>
        </w:rPr>
        <w:t>06</w:t>
      </w:r>
      <w:r w:rsidRPr="00D77A13">
        <w:rPr>
          <w:rFonts w:eastAsiaTheme="minorHAnsi"/>
          <w:noProof/>
          <w:color w:val="000000"/>
          <w:lang w:val="en-US"/>
        </w:rPr>
        <w:t>.</w:t>
      </w:r>
      <w:r>
        <w:rPr>
          <w:rFonts w:eastAsiaTheme="minorHAnsi"/>
          <w:noProof/>
          <w:color w:val="000000"/>
          <w:lang w:val="en-US"/>
        </w:rPr>
        <w:t>02</w:t>
      </w:r>
      <w:r w:rsidRPr="00D77A13">
        <w:rPr>
          <w:rFonts w:eastAsiaTheme="minorHAnsi"/>
          <w:noProof/>
          <w:color w:val="000000"/>
          <w:lang w:val="en-US"/>
        </w:rPr>
        <w:t>-ны өдрөөс 202</w:t>
      </w:r>
      <w:r>
        <w:rPr>
          <w:rFonts w:eastAsiaTheme="minorHAnsi"/>
          <w:noProof/>
          <w:color w:val="000000"/>
          <w:lang w:val="en-US"/>
        </w:rPr>
        <w:t>5</w:t>
      </w:r>
      <w:r w:rsidRPr="00D77A13">
        <w:rPr>
          <w:rFonts w:eastAsiaTheme="minorHAnsi"/>
          <w:noProof/>
          <w:color w:val="000000"/>
          <w:lang w:val="en-US"/>
        </w:rPr>
        <w:t>.</w:t>
      </w:r>
      <w:r>
        <w:rPr>
          <w:rFonts w:eastAsiaTheme="minorHAnsi"/>
          <w:noProof/>
          <w:color w:val="000000"/>
          <w:lang w:val="en-US"/>
        </w:rPr>
        <w:t>07</w:t>
      </w:r>
      <w:r w:rsidRPr="00D77A13">
        <w:rPr>
          <w:rFonts w:eastAsiaTheme="minorHAnsi"/>
          <w:noProof/>
          <w:color w:val="000000"/>
          <w:lang w:val="en-US"/>
        </w:rPr>
        <w:t>.</w:t>
      </w:r>
      <w:r>
        <w:rPr>
          <w:rFonts w:eastAsiaTheme="minorHAnsi"/>
          <w:noProof/>
          <w:color w:val="000000"/>
          <w:lang w:val="en-US"/>
        </w:rPr>
        <w:t>09</w:t>
      </w:r>
      <w:r w:rsidRPr="00D77A13">
        <w:rPr>
          <w:rFonts w:eastAsiaTheme="minorHAnsi"/>
          <w:noProof/>
          <w:color w:val="000000"/>
          <w:lang w:val="en-US"/>
        </w:rPr>
        <w:t>-ны өдөр хүртэлх хугацаанд хийж гүйцэтгэлээ.</w:t>
      </w:r>
    </w:p>
    <w:p w14:paraId="1BBD0B22" w14:textId="77777777" w:rsidR="00D77A13" w:rsidRPr="00D77A13" w:rsidRDefault="00D77A13" w:rsidP="00D77A13">
      <w:pPr>
        <w:autoSpaceDE w:val="0"/>
        <w:autoSpaceDN w:val="0"/>
        <w:adjustRightInd w:val="0"/>
        <w:spacing w:line="276" w:lineRule="auto"/>
        <w:ind w:firstLine="567"/>
        <w:rPr>
          <w:rFonts w:eastAsiaTheme="minorHAnsi"/>
          <w:noProof/>
          <w:color w:val="000000"/>
          <w:lang w:val="en-US"/>
        </w:rPr>
      </w:pPr>
      <w:r w:rsidRPr="00D77A13">
        <w:rPr>
          <w:rFonts w:eastAsiaTheme="minorHAnsi"/>
          <w:noProof/>
          <w:color w:val="000000"/>
          <w:lang w:val="en-US"/>
        </w:rPr>
        <w:t xml:space="preserve">Дадлагын хугацаанд тус компанийн хөгжүүлж буй </w:t>
      </w:r>
      <w:r w:rsidRPr="00D77A13">
        <w:rPr>
          <w:rFonts w:eastAsiaTheme="minorHAnsi"/>
          <w:b/>
          <w:bCs/>
          <w:noProof/>
          <w:color w:val="000000"/>
          <w:lang w:val="en-US"/>
        </w:rPr>
        <w:t>“Support Ticket System”</w:t>
      </w:r>
      <w:r w:rsidRPr="00D77A13">
        <w:rPr>
          <w:rFonts w:eastAsiaTheme="minorHAnsi"/>
          <w:noProof/>
          <w:color w:val="000000"/>
          <w:lang w:val="en-US"/>
        </w:rPr>
        <w:t xml:space="preserve"> төслийн мобайл аппликейшн хөгжүүлэлтийн багт багтсан бөгөөд </w:t>
      </w:r>
      <w:r w:rsidRPr="00D77A13">
        <w:rPr>
          <w:rFonts w:eastAsiaTheme="minorHAnsi"/>
          <w:b/>
          <w:bCs/>
          <w:noProof/>
          <w:color w:val="000000"/>
          <w:lang w:val="en-US"/>
        </w:rPr>
        <w:t>React Native Expo</w:t>
      </w:r>
      <w:r w:rsidRPr="00D77A13">
        <w:rPr>
          <w:rFonts w:eastAsiaTheme="minorHAnsi"/>
          <w:noProof/>
          <w:color w:val="000000"/>
          <w:lang w:val="en-US"/>
        </w:rPr>
        <w:t xml:space="preserve"> технологи дээр суурилан системийн хэрэглэгчийн интерфейс (Frontend) хэсгийг хариуцан ажилласан. Хийж буй үүрэг даалгавар бүртээ хариуцлагатай хандаж, багийн гишүүд болон удирдагч багшаас өгсөн зааварчилгааны дагуу аппликейшны хэрэглэгчийн хэсгийн логик болон дизайныг амжилттай хөгжүүлсэн болно.</w:t>
      </w:r>
    </w:p>
    <w:p w14:paraId="3E60CE20" w14:textId="77777777" w:rsidR="00D77A13" w:rsidRDefault="00D77A13" w:rsidP="00D77A13">
      <w:pPr>
        <w:autoSpaceDE w:val="0"/>
        <w:autoSpaceDN w:val="0"/>
        <w:adjustRightInd w:val="0"/>
        <w:spacing w:line="276" w:lineRule="auto"/>
        <w:ind w:firstLine="567"/>
        <w:rPr>
          <w:rFonts w:eastAsiaTheme="minorHAnsi"/>
          <w:noProof/>
          <w:color w:val="000000"/>
          <w:lang w:val="en-US"/>
        </w:rPr>
      </w:pPr>
      <w:r w:rsidRPr="00D77A13">
        <w:rPr>
          <w:rFonts w:eastAsiaTheme="minorHAnsi"/>
          <w:noProof/>
          <w:color w:val="000000"/>
          <w:lang w:val="en-US"/>
        </w:rPr>
        <w:t>Энэхүү төслийн үндсэн зорилго нь “Юнимедиа Солюшн” ХХК-ийн вэб болон мобайл системүүдийг ашиглаж буй хэрэглэгчид тулгарсан асуудлаа шуурхай мэдэгдэх (Ticket үүсгэх), хөгжүүлэгчидтэй шууд чатаар харилцах, системийн сайжруулалтын санал хүсэлт илгээх боломжтой нэгдсэн платформыг бий болгоход оршино.</w:t>
      </w:r>
    </w:p>
    <w:bookmarkEnd w:id="8"/>
    <w:p w14:paraId="66AC0781" w14:textId="69C4DB19" w:rsidR="00163B55" w:rsidRPr="0001643C" w:rsidRDefault="00163B55" w:rsidP="00D77A13">
      <w:pPr>
        <w:autoSpaceDE w:val="0"/>
        <w:autoSpaceDN w:val="0"/>
        <w:adjustRightInd w:val="0"/>
        <w:spacing w:line="276" w:lineRule="auto"/>
        <w:rPr>
          <w:rFonts w:eastAsiaTheme="minorHAnsi"/>
          <w:lang w:val="mn-MN"/>
        </w:rPr>
      </w:pPr>
    </w:p>
    <w:p w14:paraId="5A31F54A" w14:textId="0B21A24A" w:rsidR="00D77A13" w:rsidRPr="00D77A13" w:rsidRDefault="00D77A13" w:rsidP="00D77A13">
      <w:pPr>
        <w:pStyle w:val="Caption"/>
        <w:jc w:val="both"/>
        <w:rPr>
          <w:b/>
          <w:bCs/>
          <w:lang w:val="en-US"/>
        </w:rPr>
      </w:pPr>
      <w:bookmarkStart w:id="9" w:name="_Toc181692195"/>
      <w:r w:rsidRPr="00D77A13">
        <w:rPr>
          <w:b/>
          <w:bCs/>
          <w:lang w:val="en-US"/>
        </w:rPr>
        <w:t>ЗОРИЛГО</w:t>
      </w:r>
    </w:p>
    <w:p w14:paraId="499C0C2C" w14:textId="77777777" w:rsidR="00D77A13" w:rsidRPr="00D77A13" w:rsidRDefault="00D77A13" w:rsidP="00D77A13">
      <w:pPr>
        <w:pStyle w:val="Caption"/>
        <w:ind w:firstLine="576"/>
        <w:jc w:val="both"/>
        <w:rPr>
          <w:lang w:val="mn-MN"/>
        </w:rPr>
      </w:pPr>
      <w:r w:rsidRPr="00D77A13">
        <w:rPr>
          <w:lang w:val="mn-MN"/>
        </w:rPr>
        <w:t>Мэдээллийн технологийн үйлчилгээ үзүүлэгч байгууллагуудын хувьд хэрэглэгчийн санал хүсэлтийг цаг алдалгүй хүлээн авч, гарсан алдаа (bug)-г шуурхай засах нь бүтээгдэхүүний чанар болон хэрэглэгчийн сэтгэл ханамжид шууд нөлөөлдөг. Тиймээс хэрэглэгч болон хөгжүүлэгчдийн хооронд гүүр болох, асуудлыг ангилан шийдвэрлэх боломжтой "Support Ticket" мобайл аппликейшны Frontend хэсгийг орчин үеийн технологийн шийдлээр хөгжүүлэх нь энэхүү дадлагын үндсэн зорилго байв.</w:t>
      </w:r>
    </w:p>
    <w:p w14:paraId="0C02C2A7" w14:textId="028BCA3B" w:rsidR="0001643C" w:rsidRPr="00611423" w:rsidRDefault="0001643C" w:rsidP="0001643C">
      <w:pPr>
        <w:pStyle w:val="Caption"/>
        <w:jc w:val="both"/>
        <w:rPr>
          <w:lang w:val="mn-MN"/>
        </w:rPr>
      </w:pPr>
    </w:p>
    <w:p w14:paraId="314DDB1D" w14:textId="2454E5D3" w:rsidR="00205C12" w:rsidRPr="0001643C" w:rsidRDefault="004E23E7" w:rsidP="002152A0">
      <w:pPr>
        <w:pStyle w:val="Heading2"/>
        <w:numPr>
          <w:ilvl w:val="0"/>
          <w:numId w:val="0"/>
        </w:numPr>
        <w:spacing w:line="276" w:lineRule="auto"/>
        <w:ind w:left="576" w:hanging="576"/>
        <w:rPr>
          <w:rFonts w:eastAsiaTheme="minorHAnsi"/>
          <w:lang w:val="mn-MN"/>
        </w:rPr>
      </w:pPr>
      <w:r w:rsidRPr="0001643C">
        <w:rPr>
          <w:rFonts w:eastAsiaTheme="minorHAnsi"/>
          <w:lang w:val="mn-MN"/>
        </w:rPr>
        <w:t>З</w:t>
      </w:r>
      <w:bookmarkEnd w:id="9"/>
      <w:r w:rsidR="00223802">
        <w:rPr>
          <w:rFonts w:eastAsiaTheme="minorHAnsi"/>
          <w:lang w:val="mn-MN"/>
        </w:rPr>
        <w:t>ОРИЛТ</w:t>
      </w:r>
    </w:p>
    <w:p w14:paraId="4ED49288" w14:textId="24DD8E0C" w:rsidR="00F37481" w:rsidRPr="00223802" w:rsidRDefault="00F37481" w:rsidP="00F37481">
      <w:pPr>
        <w:pStyle w:val="Caption"/>
        <w:numPr>
          <w:ilvl w:val="0"/>
          <w:numId w:val="31"/>
        </w:numPr>
        <w:jc w:val="both"/>
        <w:rPr>
          <w:color w:val="000000" w:themeColor="text1"/>
          <w:lang w:val="mn-MN"/>
        </w:rPr>
      </w:pPr>
      <w:bookmarkStart w:id="10" w:name="zurag3"/>
      <w:bookmarkStart w:id="11" w:name="_Toc181692196"/>
      <w:r w:rsidRPr="00223802">
        <w:rPr>
          <w:b/>
          <w:bCs/>
          <w:color w:val="000000" w:themeColor="text1"/>
          <w:lang w:val="mn-MN"/>
        </w:rPr>
        <w:t>React Native Expo</w:t>
      </w:r>
      <w:r w:rsidRPr="00223802">
        <w:rPr>
          <w:color w:val="000000" w:themeColor="text1"/>
          <w:lang w:val="mn-MN"/>
        </w:rPr>
        <w:t xml:space="preserve"> орчныг ашиглан мобайл аппликейшны үндсэн бүтцийг үүсгэх.</w:t>
      </w:r>
    </w:p>
    <w:p w14:paraId="4C064E46" w14:textId="620CF2C9" w:rsidR="00F37481" w:rsidRPr="00F37481" w:rsidRDefault="00F37481" w:rsidP="00F37481">
      <w:pPr>
        <w:pStyle w:val="Caption"/>
        <w:numPr>
          <w:ilvl w:val="0"/>
          <w:numId w:val="31"/>
        </w:numPr>
        <w:spacing w:before="0"/>
        <w:jc w:val="both"/>
        <w:rPr>
          <w:color w:val="000000" w:themeColor="text1"/>
          <w:lang w:val="mn-MN"/>
        </w:rPr>
      </w:pPr>
      <w:r w:rsidRPr="00F37481">
        <w:rPr>
          <w:color w:val="000000" w:themeColor="text1"/>
          <w:lang w:val="mn-MN"/>
        </w:rPr>
        <w:t>Хэрэглэгчдэд ойлгомжтой, хэрэглэхэд хялбар UI/UX дизайн бүхий интерфейсүүдийг кодлох.</w:t>
      </w:r>
    </w:p>
    <w:p w14:paraId="28F5B3F0" w14:textId="6901D1BA" w:rsidR="00F37481" w:rsidRPr="00F37481" w:rsidRDefault="00F37481" w:rsidP="00F37481">
      <w:pPr>
        <w:pStyle w:val="Caption"/>
        <w:numPr>
          <w:ilvl w:val="0"/>
          <w:numId w:val="31"/>
        </w:numPr>
        <w:spacing w:before="0"/>
        <w:jc w:val="both"/>
        <w:rPr>
          <w:color w:val="000000" w:themeColor="text1"/>
          <w:lang w:val="mn-MN"/>
        </w:rPr>
      </w:pPr>
      <w:r w:rsidRPr="00F37481">
        <w:rPr>
          <w:color w:val="000000" w:themeColor="text1"/>
          <w:lang w:val="mn-MN"/>
        </w:rPr>
        <w:t>Хэрэглэгч асуудлаа тайлбарлан бичих, зураг болон файл хавсарган "Ticket" илгээх хэсгийг хөгжүүлэх.</w:t>
      </w:r>
    </w:p>
    <w:p w14:paraId="7504D63A" w14:textId="4B72ED81" w:rsidR="00F37481" w:rsidRPr="00F37481" w:rsidRDefault="00F37481" w:rsidP="00F37481">
      <w:pPr>
        <w:pStyle w:val="Caption"/>
        <w:numPr>
          <w:ilvl w:val="0"/>
          <w:numId w:val="31"/>
        </w:numPr>
        <w:spacing w:before="0"/>
        <w:jc w:val="both"/>
        <w:rPr>
          <w:color w:val="000000" w:themeColor="text1"/>
          <w:lang w:val="mn-MN"/>
        </w:rPr>
      </w:pPr>
      <w:r w:rsidRPr="00F37481">
        <w:rPr>
          <w:color w:val="000000" w:themeColor="text1"/>
          <w:lang w:val="mn-MN"/>
        </w:rPr>
        <w:t>Хэрэглэгч болон дэмжлэгийн багийн хооронд бодит цагт харилцах чат хэсгийг хөгжүүлж, UI-д тусгах.</w:t>
      </w:r>
    </w:p>
    <w:p w14:paraId="559B5951" w14:textId="5A27A018" w:rsidR="00F37481" w:rsidRPr="00F37481" w:rsidRDefault="00F37481" w:rsidP="00F37481">
      <w:pPr>
        <w:pStyle w:val="Caption"/>
        <w:numPr>
          <w:ilvl w:val="0"/>
          <w:numId w:val="31"/>
        </w:numPr>
        <w:spacing w:before="0"/>
        <w:jc w:val="both"/>
        <w:rPr>
          <w:color w:val="000000" w:themeColor="text1"/>
          <w:lang w:val="mn-MN"/>
        </w:rPr>
      </w:pPr>
      <w:r w:rsidRPr="00F37481">
        <w:rPr>
          <w:color w:val="000000" w:themeColor="text1"/>
          <w:lang w:val="mn-MN"/>
        </w:rPr>
        <w:t>Системийн сайжруулалт болон санал хүсэлт өгөх фортуудыг бэлтгэх.</w:t>
      </w:r>
    </w:p>
    <w:p w14:paraId="43BE6825" w14:textId="508B8390" w:rsidR="00F37481" w:rsidRPr="00F37481" w:rsidRDefault="00F37481" w:rsidP="00F37481">
      <w:pPr>
        <w:pStyle w:val="Caption"/>
        <w:numPr>
          <w:ilvl w:val="0"/>
          <w:numId w:val="31"/>
        </w:numPr>
        <w:spacing w:before="0"/>
        <w:jc w:val="both"/>
        <w:rPr>
          <w:color w:val="000000" w:themeColor="text1"/>
          <w:lang w:val="mn-MN"/>
        </w:rPr>
      </w:pPr>
      <w:r w:rsidRPr="00F37481">
        <w:rPr>
          <w:color w:val="000000" w:themeColor="text1"/>
          <w:lang w:val="mn-MN"/>
        </w:rPr>
        <w:t>Багийн хөгжүүлэлтийн стандарт, Git version control-той танилцаж, хамтын ажиллагааг сайжруулах.</w:t>
      </w:r>
    </w:p>
    <w:bookmarkEnd w:id="10"/>
    <w:p w14:paraId="0C8EA2A7" w14:textId="3ECADD20" w:rsidR="00AA1BA1" w:rsidRDefault="00CE3F61" w:rsidP="00F37481">
      <w:pPr>
        <w:pStyle w:val="Caption"/>
        <w:numPr>
          <w:ilvl w:val="0"/>
          <w:numId w:val="31"/>
        </w:numPr>
        <w:spacing w:before="0"/>
        <w:jc w:val="both"/>
        <w:rPr>
          <w:rFonts w:eastAsiaTheme="minorHAnsi"/>
          <w:lang w:val="mn-MN"/>
        </w:rPr>
      </w:pPr>
      <w:r w:rsidRPr="0001643C">
        <w:rPr>
          <w:rFonts w:eastAsiaTheme="minorHAnsi"/>
          <w:lang w:val="mn-MN"/>
        </w:rPr>
        <w:t>Байгууллагын танилцуулга</w:t>
      </w:r>
      <w:bookmarkEnd w:id="11"/>
    </w:p>
    <w:p w14:paraId="02FD8DD9" w14:textId="77777777" w:rsidR="003B463C" w:rsidRDefault="003B463C" w:rsidP="003B463C">
      <w:pPr>
        <w:rPr>
          <w:rFonts w:eastAsiaTheme="minorHAnsi"/>
          <w:lang w:val="mn-MN"/>
        </w:rPr>
      </w:pPr>
    </w:p>
    <w:p w14:paraId="6E5BD15D" w14:textId="77777777" w:rsidR="003B463C" w:rsidRDefault="003B463C" w:rsidP="003B463C">
      <w:pPr>
        <w:rPr>
          <w:rFonts w:eastAsiaTheme="minorHAnsi"/>
          <w:lang w:val="mn-MN"/>
        </w:rPr>
      </w:pPr>
    </w:p>
    <w:p w14:paraId="4D9558CD" w14:textId="77777777" w:rsidR="003B463C" w:rsidRDefault="003B463C" w:rsidP="003B463C">
      <w:pPr>
        <w:rPr>
          <w:rFonts w:eastAsiaTheme="minorHAnsi"/>
          <w:lang w:val="mn-MN"/>
        </w:rPr>
      </w:pPr>
    </w:p>
    <w:p w14:paraId="45C49162" w14:textId="27A8E912" w:rsidR="003B463C" w:rsidRDefault="003B463C" w:rsidP="003B463C">
      <w:pPr>
        <w:rPr>
          <w:rFonts w:eastAsiaTheme="minorHAnsi"/>
          <w:b/>
          <w:bCs/>
          <w:lang w:val="mn-MN"/>
        </w:rPr>
      </w:pPr>
      <w:r w:rsidRPr="003B463C">
        <w:rPr>
          <w:rFonts w:eastAsiaTheme="minorHAnsi"/>
          <w:b/>
          <w:bCs/>
          <w:lang w:val="mn-MN"/>
        </w:rPr>
        <w:lastRenderedPageBreak/>
        <w:t>Байгууллагын танилцуулга</w:t>
      </w:r>
    </w:p>
    <w:p w14:paraId="0EA70EB2" w14:textId="2F33BBDC" w:rsidR="005003A0" w:rsidRPr="005003A0" w:rsidRDefault="003B463C" w:rsidP="005003A0">
      <w:pPr>
        <w:rPr>
          <w:noProof/>
          <w:lang w:val="en-US" w:eastAsia="en-AU"/>
        </w:rPr>
      </w:pPr>
      <w:r>
        <w:rPr>
          <w:noProof/>
        </w:rPr>
        <w:drawing>
          <wp:anchor distT="0" distB="0" distL="114300" distR="114300" simplePos="0" relativeHeight="251758592" behindDoc="0" locked="0" layoutInCell="1" allowOverlap="1" wp14:anchorId="4949CEED" wp14:editId="66B5D711">
            <wp:simplePos x="0" y="0"/>
            <wp:positionH relativeFrom="margin">
              <wp:align>left</wp:align>
            </wp:positionH>
            <wp:positionV relativeFrom="paragraph">
              <wp:posOffset>101600</wp:posOffset>
            </wp:positionV>
            <wp:extent cx="2286000" cy="2286000"/>
            <wp:effectExtent l="0" t="0" r="0" b="0"/>
            <wp:wrapSquare wrapText="bothSides"/>
            <wp:docPr id="1792083329" name="Picture 4" descr="Unimedia Solution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imedia Solutions LL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anchor>
        </w:drawing>
      </w:r>
      <w:r w:rsidR="005003A0" w:rsidRPr="005003A0">
        <w:rPr>
          <w:b/>
          <w:bCs/>
          <w:noProof/>
          <w:lang w:val="en-US" w:eastAsia="en-AU"/>
        </w:rPr>
        <w:t>“Юнимедиа Солюшн” ХХК</w:t>
      </w:r>
      <w:r w:rsidR="005003A0" w:rsidRPr="005003A0">
        <w:rPr>
          <w:noProof/>
          <w:lang w:val="en-US" w:eastAsia="en-AU"/>
        </w:rPr>
        <w:t xml:space="preserve"> нь Японы "Юнимедиа" группын гишүүн компани бөгөөд Монголын мэдээллийн технологийн салбарт шилдэг мэргэжилтнүүдээр багаа бүрдүүлсэн, өндөр туршлагатай хүчтэй өрсөлдөгч байгууллага юм. Тус компани нь Монгол болон Япон улсын корпорацийн соёл, ажлын арга барилын давуу талуудыг чадварлаг хослуулж чадсанаар шинийг эрэлхийлэгч байж, хурд болон чанараар зах зээлд ялгардаг.</w:t>
      </w:r>
    </w:p>
    <w:p w14:paraId="41D4BE6B" w14:textId="7F040000" w:rsidR="000A3DB0" w:rsidRPr="006B37CB" w:rsidRDefault="00447DA9" w:rsidP="006B37CB">
      <w:pPr>
        <w:rPr>
          <w:noProof/>
          <w:lang w:val="en-US" w:eastAsia="en-AU"/>
        </w:rPr>
      </w:pPr>
      <w:r w:rsidRPr="00447DA9">
        <w:rPr>
          <w:b/>
          <w:caps/>
          <w:noProof/>
          <w:lang w:val="mn-MN"/>
        </w:rPr>
        <mc:AlternateContent>
          <mc:Choice Requires="wps">
            <w:drawing>
              <wp:anchor distT="45720" distB="45720" distL="114300" distR="114300" simplePos="0" relativeHeight="251768832" behindDoc="0" locked="0" layoutInCell="1" allowOverlap="1" wp14:anchorId="6B7157E1" wp14:editId="3B352B36">
                <wp:simplePos x="0" y="0"/>
                <wp:positionH relativeFrom="margin">
                  <wp:align>left</wp:align>
                </wp:positionH>
                <wp:positionV relativeFrom="paragraph">
                  <wp:posOffset>75565</wp:posOffset>
                </wp:positionV>
                <wp:extent cx="2360930" cy="140462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F67C8D" w14:textId="77777777" w:rsidR="00447DA9" w:rsidRPr="00447DA9" w:rsidRDefault="00447DA9" w:rsidP="00447DA9">
                            <w:pPr>
                              <w:rPr>
                                <w:i/>
                                <w:iCs/>
                                <w:lang w:val="mn-MN"/>
                              </w:rPr>
                            </w:pPr>
                            <w:r w:rsidRPr="00447DA9">
                              <w:rPr>
                                <w:i/>
                                <w:iCs/>
                                <w:lang w:val="mn-MN"/>
                              </w:rPr>
                              <w:t>Зураг 1 Юнимедиа солюшнс лого</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7157E1" id="_x0000_t202" coordsize="21600,21600" o:spt="202" path="m,l,21600r21600,l21600,xe">
                <v:stroke joinstyle="miter"/>
                <v:path gradientshapeok="t" o:connecttype="rect"/>
              </v:shapetype>
              <v:shape id="Text Box 2" o:spid="_x0000_s1026" type="#_x0000_t202" style="position:absolute;left:0;text-align:left;margin-left:0;margin-top:5.95pt;width:185.9pt;height:110.6pt;z-index:25176883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" filled="f" stroked="f">
                <v:textbox style="mso-fit-shape-to-text:t">
                  <w:txbxContent>
                    <w:p w14:paraId="6FF67C8D" w14:textId="77777777" w:rsidR="00447DA9" w:rsidRPr="00447DA9" w:rsidRDefault="00447DA9" w:rsidP="00447DA9">
                      <w:pPr>
                        <w:rPr>
                          <w:i/>
                          <w:iCs/>
                          <w:lang w:val="mn-MN"/>
                        </w:rPr>
                      </w:pPr>
                      <w:r w:rsidRPr="00447DA9">
                        <w:rPr>
                          <w:i/>
                          <w:iCs/>
                          <w:lang w:val="mn-MN"/>
                        </w:rPr>
                        <w:t>Зураг 1 Юнимедиа солюшнс лого</w:t>
                      </w:r>
                    </w:p>
                  </w:txbxContent>
                </v:textbox>
                <w10:wrap type="square" anchorx="margin"/>
              </v:shape>
            </w:pict>
          </mc:Fallback>
        </mc:AlternateContent>
      </w:r>
      <w:r w:rsidR="005003A0" w:rsidRPr="005003A0">
        <w:rPr>
          <w:noProof/>
          <w:lang w:val="en-US" w:eastAsia="en-AU"/>
        </w:rPr>
        <w:t>Тус байгууллагын үндсэн онцлог нь нэгэн зорилгын дор нэгдсэн, бие биенээ хүндэтгэн дэмждэг, нэг гэр бүл мэт халуун дулаан уур амьсгалыг бүрдүүлсэн хамт олон юм. Юнимедиа Солюшн ХХК нь вэб болон мобайл аппликейшн хөгжүүлэлт, системийн интеграци, аутсорсинг үйлчилгээг олон улсын стандартын дагуу гүйцэтгэж, мэргэжлийн инженерүүд болон дизайнеруудын бүрэлдэхүүнтэйгээр дотоодын болон Японы зах зээлд томоохон төслүүдийг амжилттай хэрэгжүүлэн ажиллаж байна.</w:t>
      </w:r>
      <w:bookmarkStart w:id="12" w:name="_Toc181692197"/>
    </w:p>
    <w:p w14:paraId="32E38B61" w14:textId="63B85B9E" w:rsidR="006E78FC" w:rsidRPr="00A6552A" w:rsidRDefault="00FD3147" w:rsidP="00A6552A">
      <w:pPr>
        <w:spacing w:line="240" w:lineRule="auto"/>
        <w:jc w:val="left"/>
        <w:rPr>
          <w:rFonts w:eastAsiaTheme="minorHAnsi"/>
          <w:b/>
          <w:lang w:val="mn-MN"/>
        </w:rPr>
      </w:pPr>
      <w:r w:rsidRPr="0001643C">
        <w:rPr>
          <w:rFonts w:eastAsiaTheme="minorHAnsi"/>
          <w:b/>
          <w:lang w:val="mn-MN"/>
        </w:rPr>
        <w:t>Байгууллагын бүтэц з</w:t>
      </w:r>
      <w:r w:rsidR="003446B3" w:rsidRPr="0001643C">
        <w:rPr>
          <w:rFonts w:eastAsiaTheme="minorHAnsi"/>
          <w:b/>
          <w:lang w:val="mn-MN"/>
        </w:rPr>
        <w:t>охион</w:t>
      </w:r>
      <w:r w:rsidRPr="0001643C">
        <w:rPr>
          <w:rFonts w:eastAsiaTheme="minorHAnsi"/>
          <w:b/>
          <w:lang w:val="mn-MN"/>
        </w:rPr>
        <w:t xml:space="preserve"> байгуулалт</w:t>
      </w:r>
      <w:bookmarkEnd w:id="12"/>
    </w:p>
    <w:p w14:paraId="6866CA4C" w14:textId="42A4EE47" w:rsidR="007956B8" w:rsidRPr="00A6552A" w:rsidRDefault="00447DA9" w:rsidP="002A74FA">
      <w:pPr>
        <w:tabs>
          <w:tab w:val="left" w:pos="2520"/>
        </w:tabs>
        <w:spacing w:before="120" w:after="120" w:line="240" w:lineRule="auto"/>
        <w:rPr>
          <w:lang w:val="en-US"/>
        </w:rPr>
      </w:pPr>
      <w:r w:rsidRPr="00447DA9">
        <w:rPr>
          <w:b/>
          <w:caps/>
          <w:noProof/>
          <w:lang w:val="mn-MN"/>
        </w:rPr>
        <mc:AlternateContent>
          <mc:Choice Requires="wps">
            <w:drawing>
              <wp:anchor distT="45720" distB="45720" distL="114300" distR="114300" simplePos="0" relativeHeight="251770880" behindDoc="0" locked="0" layoutInCell="1" allowOverlap="1" wp14:anchorId="669D116D" wp14:editId="51F2D2F8">
                <wp:simplePos x="0" y="0"/>
                <wp:positionH relativeFrom="margin">
                  <wp:posOffset>1830705</wp:posOffset>
                </wp:positionH>
                <wp:positionV relativeFrom="paragraph">
                  <wp:posOffset>3938270</wp:posOffset>
                </wp:positionV>
                <wp:extent cx="3778250" cy="1404620"/>
                <wp:effectExtent l="0" t="0" r="0" b="7620"/>
                <wp:wrapSquare wrapText="bothSides"/>
                <wp:docPr id="431537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831798" w14:textId="4341A606" w:rsidR="00447DA9" w:rsidRPr="00447DA9" w:rsidRDefault="00447DA9" w:rsidP="00447DA9">
                            <w:pPr>
                              <w:rPr>
                                <w:i/>
                                <w:iCs/>
                                <w:lang w:val="mn-MN"/>
                              </w:rPr>
                            </w:pPr>
                            <w:r w:rsidRPr="00447DA9">
                              <w:rPr>
                                <w:i/>
                                <w:iCs/>
                                <w:lang w:val="mn-MN"/>
                              </w:rPr>
                              <w:t xml:space="preserve">Зураг </w:t>
                            </w:r>
                            <w:r>
                              <w:rPr>
                                <w:i/>
                                <w:iCs/>
                                <w:lang w:val="mn-MN"/>
                              </w:rPr>
                              <w:t>2</w:t>
                            </w:r>
                            <w:r w:rsidRPr="00447DA9">
                              <w:rPr>
                                <w:i/>
                                <w:iCs/>
                                <w:lang w:val="mn-MN"/>
                              </w:rPr>
                              <w:t xml:space="preserve"> </w:t>
                            </w:r>
                            <w:r>
                              <w:rPr>
                                <w:i/>
                                <w:iCs/>
                                <w:lang w:val="mn-MN"/>
                              </w:rPr>
                              <w:t>Ю</w:t>
                            </w:r>
                            <w:r w:rsidRPr="00447DA9">
                              <w:rPr>
                                <w:i/>
                                <w:iCs/>
                                <w:lang w:val="mn-MN"/>
                              </w:rPr>
                              <w:t xml:space="preserve">нимедиа солюшнс </w:t>
                            </w:r>
                            <w:r w:rsidRPr="00447DA9">
                              <w:rPr>
                                <w:i/>
                                <w:iCs/>
                                <w:lang w:val="mn-MN"/>
                              </w:rPr>
                              <w:t>бүтэц зохион байгуулалт</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9D116D" id="_x0000_s1027" type="#_x0000_t202" style="position:absolute;left:0;text-align:left;margin-left:144.15pt;margin-top:310.1pt;width:297.5pt;height:110.6pt;z-index:2517708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" filled="f" stroked="f">
                <v:textbox style="mso-fit-shape-to-text:t">
                  <w:txbxContent>
                    <w:p w14:paraId="7A831798" w14:textId="4341A606" w:rsidR="00447DA9" w:rsidRPr="00447DA9" w:rsidRDefault="00447DA9" w:rsidP="00447DA9">
                      <w:pPr>
                        <w:rPr>
                          <w:i/>
                          <w:iCs/>
                          <w:lang w:val="mn-MN"/>
                        </w:rPr>
                      </w:pPr>
                      <w:r w:rsidRPr="00447DA9">
                        <w:rPr>
                          <w:i/>
                          <w:iCs/>
                          <w:lang w:val="mn-MN"/>
                        </w:rPr>
                        <w:t xml:space="preserve">Зураг </w:t>
                      </w:r>
                      <w:r>
                        <w:rPr>
                          <w:i/>
                          <w:iCs/>
                          <w:lang w:val="mn-MN"/>
                        </w:rPr>
                        <w:t>2</w:t>
                      </w:r>
                      <w:r w:rsidRPr="00447DA9">
                        <w:rPr>
                          <w:i/>
                          <w:iCs/>
                          <w:lang w:val="mn-MN"/>
                        </w:rPr>
                        <w:t xml:space="preserve"> </w:t>
                      </w:r>
                      <w:r>
                        <w:rPr>
                          <w:i/>
                          <w:iCs/>
                          <w:lang w:val="mn-MN"/>
                        </w:rPr>
                        <w:t>Ю</w:t>
                      </w:r>
                      <w:r w:rsidRPr="00447DA9">
                        <w:rPr>
                          <w:i/>
                          <w:iCs/>
                          <w:lang w:val="mn-MN"/>
                        </w:rPr>
                        <w:t xml:space="preserve">нимедиа солюшнс </w:t>
                      </w:r>
                      <w:r w:rsidRPr="00447DA9">
                        <w:rPr>
                          <w:i/>
                          <w:iCs/>
                          <w:lang w:val="mn-MN"/>
                        </w:rPr>
                        <w:t>бүтэц зохион байгуулалт</w:t>
                      </w:r>
                    </w:p>
                  </w:txbxContent>
                </v:textbox>
                <w10:wrap type="square" anchorx="margin"/>
              </v:shape>
            </w:pict>
          </mc:Fallback>
        </mc:AlternateContent>
      </w:r>
      <w:r w:rsidR="00A6552A" w:rsidRPr="00A6552A">
        <w:rPr>
          <w:lang w:val="en-US"/>
        </w:rPr>
        <w:drawing>
          <wp:anchor distT="0" distB="0" distL="114300" distR="114300" simplePos="0" relativeHeight="251759616" behindDoc="0" locked="0" layoutInCell="1" allowOverlap="1" wp14:anchorId="4DB6D4F2" wp14:editId="73CAAA57">
            <wp:simplePos x="0" y="0"/>
            <wp:positionH relativeFrom="margin">
              <wp:align>left</wp:align>
            </wp:positionH>
            <wp:positionV relativeFrom="paragraph">
              <wp:posOffset>307975</wp:posOffset>
            </wp:positionV>
            <wp:extent cx="5671099" cy="3779520"/>
            <wp:effectExtent l="0" t="0" r="6350" b="0"/>
            <wp:wrapTopAndBottom/>
            <wp:docPr id="7163119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1099" cy="3779520"/>
                    </a:xfrm>
                    <a:prstGeom prst="rect">
                      <a:avLst/>
                    </a:prstGeom>
                    <a:noFill/>
                    <a:ln>
                      <a:noFill/>
                    </a:ln>
                  </pic:spPr>
                </pic:pic>
              </a:graphicData>
            </a:graphic>
          </wp:anchor>
        </w:drawing>
      </w:r>
    </w:p>
    <w:p w14:paraId="371B21B6" w14:textId="7D370417" w:rsidR="00A5393A" w:rsidRPr="0001643C" w:rsidRDefault="008E7A4B" w:rsidP="0001643C">
      <w:pPr>
        <w:pStyle w:val="Heading1"/>
        <w:numPr>
          <w:ilvl w:val="0"/>
          <w:numId w:val="0"/>
        </w:numPr>
        <w:spacing w:after="120" w:line="276" w:lineRule="auto"/>
        <w:jc w:val="both"/>
        <w:rPr>
          <w:lang w:val="mn-MN" w:eastAsia="en-AU"/>
        </w:rPr>
      </w:pPr>
      <w:bookmarkStart w:id="13" w:name="_Toc181692198"/>
      <w:r w:rsidRPr="0001643C">
        <w:rPr>
          <w:lang w:val="mn-MN" w:eastAsia="en-AU"/>
        </w:rPr>
        <w:lastRenderedPageBreak/>
        <w:t>үндсэн хэсэг</w:t>
      </w:r>
      <w:bookmarkEnd w:id="13"/>
    </w:p>
    <w:p w14:paraId="5AA0CBA2" w14:textId="242126B7" w:rsidR="00C370EA" w:rsidRDefault="00915BBB" w:rsidP="00C370EA">
      <w:pPr>
        <w:pStyle w:val="Heading2"/>
        <w:numPr>
          <w:ilvl w:val="0"/>
          <w:numId w:val="0"/>
        </w:numPr>
        <w:spacing w:before="120" w:line="276" w:lineRule="auto"/>
        <w:rPr>
          <w:lang w:val="mn-MN"/>
        </w:rPr>
      </w:pPr>
      <w:bookmarkStart w:id="14" w:name="_Toc181692199"/>
      <w:r w:rsidRPr="0001643C">
        <w:rPr>
          <w:lang w:val="mn-MN"/>
        </w:rPr>
        <w:t>Ашигласан технологи</w:t>
      </w:r>
      <w:bookmarkEnd w:id="14"/>
    </w:p>
    <w:p w14:paraId="34570B00" w14:textId="77777777" w:rsidR="00EF6411" w:rsidRDefault="00EF6411" w:rsidP="00EF6411">
      <w:pPr>
        <w:rPr>
          <w:lang w:val="mn-MN"/>
        </w:rPr>
      </w:pPr>
    </w:p>
    <w:p w14:paraId="5EAE3618" w14:textId="77777777" w:rsidR="001B382E" w:rsidRPr="00EF6411" w:rsidRDefault="001B382E" w:rsidP="00EF6411">
      <w:pPr>
        <w:rPr>
          <w:lang w:val="mn-MN"/>
        </w:rPr>
      </w:pPr>
    </w:p>
    <w:p w14:paraId="4C3CF913" w14:textId="2B152B16" w:rsidR="00FA181E" w:rsidRPr="00EF6411" w:rsidRDefault="00DF5DD2" w:rsidP="00EF6411">
      <w:pPr>
        <w:rPr>
          <w:b/>
          <w:bCs/>
          <w:lang w:val="en-US"/>
        </w:rPr>
      </w:pPr>
      <w:r w:rsidRPr="00DF5DD2">
        <w:rPr>
          <w:b/>
          <w:bCs/>
        </w:rPr>
        <w:t>React Native &amp; React 19</w:t>
      </w:r>
      <w:r>
        <w:rPr>
          <w:b/>
          <w:bCs/>
        </w:rPr>
        <w:t xml:space="preserve"> </w:t>
      </w:r>
      <w:r w:rsidRPr="00DF5DD2">
        <w:rPr>
          <w:b/>
          <w:bCs/>
          <w:lang w:val="en-US"/>
        </w:rPr>
        <w:t xml:space="preserve">&amp; </w:t>
      </w:r>
      <w:r w:rsidRPr="00DF5DD2">
        <w:rPr>
          <w:b/>
          <w:bCs/>
        </w:rPr>
        <w:t>Expo (v53.0)</w:t>
      </w:r>
    </w:p>
    <w:p w14:paraId="2C7D8D79" w14:textId="438C6061" w:rsidR="00EF6411" w:rsidRPr="00FA181E" w:rsidRDefault="006B37CB" w:rsidP="00EF6411">
      <w:pPr>
        <w:spacing w:before="100" w:beforeAutospacing="1" w:line="276" w:lineRule="auto"/>
        <w:rPr>
          <w:rFonts w:eastAsiaTheme="minorEastAsia"/>
          <w:noProof/>
          <w:color w:val="000000"/>
          <w:lang w:val="en-US"/>
        </w:rPr>
      </w:pPr>
      <w:r w:rsidRPr="00447DA9">
        <w:rPr>
          <w:b/>
          <w:caps/>
          <w:noProof/>
          <w:lang w:val="mn-MN"/>
        </w:rPr>
        <mc:AlternateContent>
          <mc:Choice Requires="wps">
            <w:drawing>
              <wp:anchor distT="45720" distB="45720" distL="114300" distR="114300" simplePos="0" relativeHeight="251772928" behindDoc="0" locked="0" layoutInCell="1" allowOverlap="1" wp14:anchorId="68B35323" wp14:editId="4371F8CE">
                <wp:simplePos x="0" y="0"/>
                <wp:positionH relativeFrom="margin">
                  <wp:align>left</wp:align>
                </wp:positionH>
                <wp:positionV relativeFrom="paragraph">
                  <wp:posOffset>1222375</wp:posOffset>
                </wp:positionV>
                <wp:extent cx="2179320" cy="1404620"/>
                <wp:effectExtent l="0" t="0" r="0" b="7620"/>
                <wp:wrapSquare wrapText="bothSides"/>
                <wp:docPr id="1218199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D11763" w14:textId="5D6621DF" w:rsidR="006B37CB" w:rsidRPr="006B37CB" w:rsidRDefault="006B37CB" w:rsidP="006B37CB">
                            <w:pPr>
                              <w:rPr>
                                <w:i/>
                                <w:iCs/>
                                <w:lang w:val="mn-MN"/>
                              </w:rPr>
                            </w:pPr>
                            <w:r w:rsidRPr="00447DA9">
                              <w:rPr>
                                <w:i/>
                                <w:iCs/>
                                <w:lang w:val="mn-MN"/>
                              </w:rPr>
                              <w:t>Зураг</w:t>
                            </w:r>
                            <w:r>
                              <w:rPr>
                                <w:i/>
                                <w:iCs/>
                                <w:lang w:val="mn-MN"/>
                              </w:rPr>
                              <w:t xml:space="preserve"> 3 </w:t>
                            </w:r>
                            <w:r>
                              <w:rPr>
                                <w:i/>
                                <w:iCs/>
                                <w:lang w:val="en-US"/>
                              </w:rPr>
                              <w:t xml:space="preserve">React expo </w:t>
                            </w:r>
                            <w:r>
                              <w:rPr>
                                <w:i/>
                                <w:iCs/>
                                <w:lang w:val="mn-MN"/>
                              </w:rPr>
                              <w:t>Лого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B35323" id="_x0000_s1028" type="#_x0000_t202" style="position:absolute;left:0;text-align:left;margin-left:0;margin-top:96.25pt;width:171.6pt;height:110.6pt;z-index:25177292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" filled="f" stroked="f">
                <v:textbox style="mso-fit-shape-to-text:t">
                  <w:txbxContent>
                    <w:p w14:paraId="09D11763" w14:textId="5D6621DF" w:rsidR="006B37CB" w:rsidRPr="006B37CB" w:rsidRDefault="006B37CB" w:rsidP="006B37CB">
                      <w:pPr>
                        <w:rPr>
                          <w:i/>
                          <w:iCs/>
                          <w:lang w:val="mn-MN"/>
                        </w:rPr>
                      </w:pPr>
                      <w:r w:rsidRPr="00447DA9">
                        <w:rPr>
                          <w:i/>
                          <w:iCs/>
                          <w:lang w:val="mn-MN"/>
                        </w:rPr>
                        <w:t>Зураг</w:t>
                      </w:r>
                      <w:r>
                        <w:rPr>
                          <w:i/>
                          <w:iCs/>
                          <w:lang w:val="mn-MN"/>
                        </w:rPr>
                        <w:t xml:space="preserve"> 3 </w:t>
                      </w:r>
                      <w:r>
                        <w:rPr>
                          <w:i/>
                          <w:iCs/>
                          <w:lang w:val="en-US"/>
                        </w:rPr>
                        <w:t xml:space="preserve">React expo </w:t>
                      </w:r>
                      <w:r>
                        <w:rPr>
                          <w:i/>
                          <w:iCs/>
                          <w:lang w:val="mn-MN"/>
                        </w:rPr>
                        <w:t>Лого</w:t>
                      </w:r>
                    </w:p>
                  </w:txbxContent>
                </v:textbox>
                <w10:wrap type="square" anchorx="margin"/>
              </v:shape>
            </w:pict>
          </mc:Fallback>
        </mc:AlternateContent>
      </w:r>
      <w:r w:rsidR="00EF6411">
        <w:rPr>
          <w:noProof/>
        </w:rPr>
        <w:drawing>
          <wp:anchor distT="0" distB="0" distL="114300" distR="114300" simplePos="0" relativeHeight="251760640" behindDoc="0" locked="0" layoutInCell="1" allowOverlap="1" wp14:anchorId="456D4288" wp14:editId="2ED81F9F">
            <wp:simplePos x="0" y="0"/>
            <wp:positionH relativeFrom="margin">
              <wp:align>left</wp:align>
            </wp:positionH>
            <wp:positionV relativeFrom="paragraph">
              <wp:posOffset>224790</wp:posOffset>
            </wp:positionV>
            <wp:extent cx="2130425" cy="845820"/>
            <wp:effectExtent l="0" t="0" r="3175" b="0"/>
            <wp:wrapSquare wrapText="bothSides"/>
            <wp:docPr id="209949518" name="Picture 14" descr="React-Native: Should I use expo or not? - App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eact-Native: Should I use expo or not? - Appmo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0425" cy="845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411">
        <w:rPr>
          <w:rFonts w:eastAsiaTheme="minorEastAsia"/>
          <w:noProof/>
          <w:color w:val="000000"/>
          <w:lang w:val="mn-MN"/>
        </w:rPr>
        <w:t>Т</w:t>
      </w:r>
      <w:r w:rsidR="00EF6411" w:rsidRPr="00FA181E">
        <w:rPr>
          <w:rFonts w:eastAsiaTheme="minorEastAsia"/>
          <w:noProof/>
          <w:color w:val="000000"/>
          <w:lang w:val="en-US"/>
        </w:rPr>
        <w:t>өслийн суурь технологиор React Native (React 19) фреймворкийг сонгосон. Энэ нь JavaScript хэл дээр тулгуурлан iOS болон Android үйлдлийн системүүдэд зориулсан "Native" компонентуудыг үүсгэх боломжийг олгодог. Шинэ архитектурын JSI (JavaScript Interface) шийдлийг ашигласнаар аппликейшны ажиллагаа илүү хурдан болж, төхөөрөмжийн нөөцийг оновчтой ашиглах нөхцөл бүрдсэн.</w:t>
      </w:r>
    </w:p>
    <w:p w14:paraId="770F11D9" w14:textId="04F19922" w:rsidR="00990D4B" w:rsidRDefault="00EF6411" w:rsidP="00990D4B">
      <w:pPr>
        <w:spacing w:before="100" w:beforeAutospacing="1" w:line="276" w:lineRule="auto"/>
        <w:rPr>
          <w:rFonts w:eastAsiaTheme="minorEastAsia"/>
          <w:noProof/>
          <w:color w:val="000000"/>
          <w:lang w:val="en-US"/>
        </w:rPr>
      </w:pPr>
      <w:r w:rsidRPr="00FA181E">
        <w:rPr>
          <w:rFonts w:eastAsiaTheme="minorEastAsia"/>
          <w:noProof/>
          <w:color w:val="000000"/>
          <w:lang w:val="en-US"/>
        </w:rPr>
        <w:t>Хөгжүүлэлтийн явцыг хурдасгаж, системийн тогтвортой байдлыг хангах үүднээс Expo (v53.0) экосистемийг ашиглав. Expo-ийн Managed Workflow нь төхөөрөмжийн камер, санах ой, мэдэгдэл илгээх зэрэг нарийн төвөгтэй функцүүдийг бэлэн модулиар шийдэх боломжийг олгосон бөгөөд ялангуяа Expo Router-ийг ашиглан хуудас хоорондын навигацийг вэб хөгжүүлэлттэй ижил "File-based" зарчмаар зохион байгуулсан нь кодын бүтцийг илүү ойлгомжтой болгосон.</w:t>
      </w:r>
    </w:p>
    <w:p w14:paraId="21D5F6CB" w14:textId="77777777" w:rsidR="001B382E" w:rsidRDefault="001B382E" w:rsidP="00990D4B">
      <w:pPr>
        <w:spacing w:before="100" w:beforeAutospacing="1" w:line="276" w:lineRule="auto"/>
        <w:rPr>
          <w:rFonts w:eastAsiaTheme="minorEastAsia"/>
          <w:noProof/>
          <w:color w:val="000000"/>
          <w:lang w:val="en-US"/>
        </w:rPr>
      </w:pPr>
    </w:p>
    <w:p w14:paraId="0501BD18" w14:textId="38F42FEC" w:rsidR="00990D4B" w:rsidRPr="00FA181E" w:rsidRDefault="00990D4B" w:rsidP="00990D4B">
      <w:pPr>
        <w:spacing w:before="100" w:beforeAutospacing="1" w:line="276" w:lineRule="auto"/>
        <w:rPr>
          <w:rFonts w:eastAsiaTheme="minorEastAsia"/>
          <w:b/>
          <w:bCs/>
          <w:noProof/>
          <w:color w:val="000000"/>
          <w:lang w:val="en-US"/>
        </w:rPr>
      </w:pPr>
      <w:r>
        <w:rPr>
          <w:rFonts w:eastAsiaTheme="minorEastAsia"/>
          <w:b/>
          <w:bCs/>
          <w:noProof/>
          <w:color w:val="000000"/>
          <w:lang w:val="en-US"/>
        </w:rPr>
        <w:t>Tanstack Query &amp; Axios</w:t>
      </w:r>
    </w:p>
    <w:p w14:paraId="4D355DB8" w14:textId="77777777" w:rsidR="006B37CB" w:rsidRDefault="00990D4B" w:rsidP="00EF6411">
      <w:pPr>
        <w:spacing w:before="100" w:beforeAutospacing="1" w:line="276" w:lineRule="auto"/>
        <w:rPr>
          <w:rFonts w:eastAsiaTheme="minorEastAsia"/>
          <w:noProof/>
          <w:color w:val="000000"/>
          <w:lang w:val="en-US"/>
        </w:rPr>
      </w:pPr>
      <w:r w:rsidRPr="00990D4B">
        <w:rPr>
          <w:rFonts w:eastAsiaTheme="minorEastAsia"/>
          <w:b/>
          <w:bCs/>
          <w:noProof/>
          <w:color w:val="000000"/>
          <w:lang w:val="en-US"/>
        </w:rPr>
        <w:drawing>
          <wp:anchor distT="0" distB="0" distL="114300" distR="114300" simplePos="0" relativeHeight="251761664" behindDoc="0" locked="0" layoutInCell="1" allowOverlap="1" wp14:anchorId="34A4D5C7" wp14:editId="15645FC6">
            <wp:simplePos x="0" y="0"/>
            <wp:positionH relativeFrom="column">
              <wp:posOffset>24765</wp:posOffset>
            </wp:positionH>
            <wp:positionV relativeFrom="paragraph">
              <wp:posOffset>60325</wp:posOffset>
            </wp:positionV>
            <wp:extent cx="1508760" cy="1508760"/>
            <wp:effectExtent l="0" t="0" r="0" b="0"/>
            <wp:wrapSquare wrapText="bothSides"/>
            <wp:docPr id="12045057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6411" w:rsidRPr="00EF6411">
        <w:rPr>
          <w:rFonts w:eastAsiaTheme="minorEastAsia"/>
          <w:noProof/>
          <w:color w:val="000000"/>
          <w:lang w:val="en-US"/>
        </w:rPr>
        <w:t xml:space="preserve">Сервер талын өгөгдлийг удирдах, кэшлэх үйл явцыг </w:t>
      </w:r>
      <w:r w:rsidR="00EF6411" w:rsidRPr="00EF6411">
        <w:rPr>
          <w:rFonts w:eastAsiaTheme="minorEastAsia"/>
          <w:b/>
          <w:bCs/>
          <w:noProof/>
          <w:color w:val="000000"/>
          <w:lang w:val="en-US"/>
        </w:rPr>
        <w:t>TanStack Query (React Query)</w:t>
      </w:r>
      <w:r w:rsidR="00EF6411" w:rsidRPr="00EF6411">
        <w:rPr>
          <w:rFonts w:eastAsiaTheme="minorEastAsia"/>
          <w:noProof/>
          <w:color w:val="000000"/>
          <w:lang w:val="en-US"/>
        </w:rPr>
        <w:t>-ээр шийдсэн. Энэ нь серверээс ирж буй "Server State"-ийг ухаалгаар удирдаж, өгөгдөл шинэчлэгдэх үед апп-ыг бүхэлд нь дахин ачаалахгүйгээр зөвхөн шаардлагатай хэсгийг шинэчилдэг. Жишээ нь, хэрэглэгч шинэ Тикет үүсгэхэд жагсаалт автоматаар шинэчлэгдэх (invalidating queries) процессыг энэхүү сангаар зохицуулсан.</w:t>
      </w:r>
    </w:p>
    <w:p w14:paraId="1751DA4F" w14:textId="07A482AA" w:rsidR="001B382E" w:rsidRPr="00EF6411" w:rsidRDefault="006B37CB" w:rsidP="00EF6411">
      <w:pPr>
        <w:spacing w:before="100" w:beforeAutospacing="1" w:line="276" w:lineRule="auto"/>
        <w:rPr>
          <w:rFonts w:eastAsiaTheme="minorEastAsia"/>
          <w:noProof/>
          <w:color w:val="000000"/>
          <w:lang w:val="en-US"/>
        </w:rPr>
      </w:pPr>
      <w:r w:rsidRPr="00447DA9">
        <w:rPr>
          <w:b/>
          <w:caps/>
          <w:noProof/>
          <w:lang w:val="mn-MN"/>
        </w:rPr>
        <mc:AlternateContent>
          <mc:Choice Requires="wps">
            <w:drawing>
              <wp:anchor distT="45720" distB="45720" distL="114300" distR="114300" simplePos="0" relativeHeight="251774976" behindDoc="0" locked="0" layoutInCell="1" allowOverlap="1" wp14:anchorId="6DF951B4" wp14:editId="6C6E9EFC">
                <wp:simplePos x="0" y="0"/>
                <wp:positionH relativeFrom="margin">
                  <wp:posOffset>-97155</wp:posOffset>
                </wp:positionH>
                <wp:positionV relativeFrom="paragraph">
                  <wp:posOffset>78740</wp:posOffset>
                </wp:positionV>
                <wp:extent cx="2080260" cy="1404620"/>
                <wp:effectExtent l="0" t="0" r="0" b="0"/>
                <wp:wrapSquare wrapText="bothSides"/>
                <wp:docPr id="10986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0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62CEBB" w14:textId="1345BBAA" w:rsidR="006B37CB" w:rsidRPr="00447DA9" w:rsidRDefault="006B37CB" w:rsidP="006B37CB">
                            <w:pPr>
                              <w:rPr>
                                <w:i/>
                                <w:iCs/>
                                <w:lang w:val="mn-MN"/>
                              </w:rPr>
                            </w:pPr>
                            <w:r w:rsidRPr="00447DA9">
                              <w:rPr>
                                <w:i/>
                                <w:iCs/>
                                <w:lang w:val="mn-MN"/>
                              </w:rPr>
                              <w:t xml:space="preserve">Зураг </w:t>
                            </w:r>
                            <w:r>
                              <w:rPr>
                                <w:i/>
                                <w:iCs/>
                                <w:lang w:val="mn-MN"/>
                              </w:rPr>
                              <w:t>4</w:t>
                            </w:r>
                            <w:r w:rsidRPr="00447DA9">
                              <w:rPr>
                                <w:i/>
                                <w:iCs/>
                                <w:lang w:val="mn-MN"/>
                              </w:rPr>
                              <w:t xml:space="preserve"> </w:t>
                            </w:r>
                            <w:proofErr w:type="spellStart"/>
                            <w:r>
                              <w:rPr>
                                <w:i/>
                                <w:iCs/>
                                <w:lang w:val="en-US"/>
                              </w:rPr>
                              <w:t>Tanstack</w:t>
                            </w:r>
                            <w:proofErr w:type="spellEnd"/>
                            <w:r>
                              <w:rPr>
                                <w:i/>
                                <w:iCs/>
                                <w:lang w:val="en-US"/>
                              </w:rPr>
                              <w:t xml:space="preserve"> Query</w:t>
                            </w:r>
                            <w:r w:rsidRPr="00447DA9">
                              <w:rPr>
                                <w:i/>
                                <w:iCs/>
                                <w:lang w:val="mn-MN"/>
                              </w:rPr>
                              <w:t xml:space="preserve"> лого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F951B4" id="_x0000_s1029" type="#_x0000_t202" style="position:absolute;left:0;text-align:left;margin-left:-7.65pt;margin-top:6.2pt;width:163.8pt;height:110.6pt;z-index:2517749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" filled="f" stroked="f">
                <v:textbox style="mso-fit-shape-to-text:t">
                  <w:txbxContent>
                    <w:p w14:paraId="0662CEBB" w14:textId="1345BBAA" w:rsidR="006B37CB" w:rsidRPr="00447DA9" w:rsidRDefault="006B37CB" w:rsidP="006B37CB">
                      <w:pPr>
                        <w:rPr>
                          <w:i/>
                          <w:iCs/>
                          <w:lang w:val="mn-MN"/>
                        </w:rPr>
                      </w:pPr>
                      <w:r w:rsidRPr="00447DA9">
                        <w:rPr>
                          <w:i/>
                          <w:iCs/>
                          <w:lang w:val="mn-MN"/>
                        </w:rPr>
                        <w:t xml:space="preserve">Зураг </w:t>
                      </w:r>
                      <w:r>
                        <w:rPr>
                          <w:i/>
                          <w:iCs/>
                          <w:lang w:val="mn-MN"/>
                        </w:rPr>
                        <w:t>4</w:t>
                      </w:r>
                      <w:r w:rsidRPr="00447DA9">
                        <w:rPr>
                          <w:i/>
                          <w:iCs/>
                          <w:lang w:val="mn-MN"/>
                        </w:rPr>
                        <w:t xml:space="preserve"> </w:t>
                      </w:r>
                      <w:proofErr w:type="spellStart"/>
                      <w:r>
                        <w:rPr>
                          <w:i/>
                          <w:iCs/>
                          <w:lang w:val="en-US"/>
                        </w:rPr>
                        <w:t>Tanstack</w:t>
                      </w:r>
                      <w:proofErr w:type="spellEnd"/>
                      <w:r>
                        <w:rPr>
                          <w:i/>
                          <w:iCs/>
                          <w:lang w:val="en-US"/>
                        </w:rPr>
                        <w:t xml:space="preserve"> Query</w:t>
                      </w:r>
                      <w:r w:rsidRPr="00447DA9">
                        <w:rPr>
                          <w:i/>
                          <w:iCs/>
                          <w:lang w:val="mn-MN"/>
                        </w:rPr>
                        <w:t xml:space="preserve"> лого</w:t>
                      </w:r>
                    </w:p>
                  </w:txbxContent>
                </v:textbox>
                <w10:wrap type="square" anchorx="margin"/>
              </v:shape>
            </w:pict>
          </mc:Fallback>
        </mc:AlternateContent>
      </w:r>
    </w:p>
    <w:p w14:paraId="49E0867F" w14:textId="5FE5E712" w:rsidR="00EF6411" w:rsidRDefault="00EF6411" w:rsidP="00EF6411">
      <w:pPr>
        <w:spacing w:line="276" w:lineRule="auto"/>
        <w:rPr>
          <w:rFonts w:eastAsiaTheme="minorEastAsia"/>
          <w:noProof/>
          <w:color w:val="000000"/>
          <w:lang w:val="en-US"/>
        </w:rPr>
      </w:pPr>
      <w:r w:rsidRPr="00EF6411">
        <w:rPr>
          <w:rFonts w:eastAsiaTheme="minorEastAsia"/>
          <w:noProof/>
          <w:color w:val="000000"/>
          <w:lang w:val="en-US"/>
        </w:rPr>
        <w:t xml:space="preserve">Аппликейшны дотоод төлөв буюу хэрэглэгчийн нэвтрэх мэдээлэл, глобал тохиргоог хадгалахад </w:t>
      </w:r>
      <w:r w:rsidRPr="00EF6411">
        <w:rPr>
          <w:rFonts w:eastAsiaTheme="minorEastAsia"/>
          <w:b/>
          <w:bCs/>
          <w:noProof/>
          <w:color w:val="000000"/>
          <w:lang w:val="en-US"/>
        </w:rPr>
        <w:t>Zustand</w:t>
      </w:r>
      <w:r w:rsidRPr="00EF6411">
        <w:rPr>
          <w:rFonts w:eastAsiaTheme="minorEastAsia"/>
          <w:noProof/>
          <w:color w:val="000000"/>
          <w:lang w:val="en-US"/>
        </w:rPr>
        <w:t xml:space="preserve"> санг ашиглав. Энэ нь Redux-тай харьцуулахад маш хөнгөн бөгөөд мобайл төхөөрөмжийн санах ойд ачаалал өгөхгүйгээр өгөгдлийг глобал түвшинд удирдах боломжийг олгосон. Харин сервертэй холбогдох үндсэн гүүр болгож </w:t>
      </w:r>
      <w:r w:rsidRPr="00EF6411">
        <w:rPr>
          <w:rFonts w:eastAsiaTheme="minorEastAsia"/>
          <w:b/>
          <w:bCs/>
          <w:noProof/>
          <w:color w:val="000000"/>
          <w:lang w:val="en-US"/>
        </w:rPr>
        <w:t>Axios</w:t>
      </w:r>
      <w:r w:rsidRPr="00EF6411">
        <w:rPr>
          <w:rFonts w:eastAsiaTheme="minorEastAsia"/>
          <w:noProof/>
          <w:color w:val="000000"/>
          <w:lang w:val="en-US"/>
        </w:rPr>
        <w:t>-ийг ашиглан, бүх HTTP хүсэлтүүдийг стандартчилж, алдааг нэгдсэн байдлаар боловсруулсан.</w:t>
      </w:r>
    </w:p>
    <w:p w14:paraId="740C6D52" w14:textId="77777777" w:rsidR="001B382E" w:rsidRDefault="001B382E" w:rsidP="00EF6411">
      <w:pPr>
        <w:spacing w:line="276" w:lineRule="auto"/>
        <w:rPr>
          <w:rFonts w:eastAsiaTheme="minorEastAsia"/>
          <w:noProof/>
          <w:color w:val="000000"/>
          <w:lang w:val="en-US"/>
        </w:rPr>
      </w:pPr>
    </w:p>
    <w:p w14:paraId="410DC925" w14:textId="77777777" w:rsidR="001B382E" w:rsidRDefault="001B382E" w:rsidP="00EF6411">
      <w:pPr>
        <w:spacing w:line="276" w:lineRule="auto"/>
        <w:rPr>
          <w:rFonts w:eastAsiaTheme="minorEastAsia"/>
          <w:noProof/>
          <w:color w:val="000000"/>
          <w:lang w:val="en-US"/>
        </w:rPr>
      </w:pPr>
    </w:p>
    <w:p w14:paraId="2F9582DD" w14:textId="64BB852D" w:rsidR="0001643C" w:rsidRDefault="001B382E" w:rsidP="001B382E">
      <w:pPr>
        <w:spacing w:line="276" w:lineRule="auto"/>
        <w:rPr>
          <w:rFonts w:eastAsiaTheme="minorEastAsia"/>
          <w:b/>
          <w:bCs/>
          <w:noProof/>
          <w:color w:val="000000"/>
        </w:rPr>
      </w:pPr>
      <w:r w:rsidRPr="001B382E">
        <w:rPr>
          <w:rFonts w:eastAsiaTheme="minorEastAsia"/>
          <w:b/>
          <w:bCs/>
          <w:noProof/>
          <w:color w:val="000000"/>
        </w:rPr>
        <w:t>NativeWind &amp; Tailwind CSS</w:t>
      </w:r>
    </w:p>
    <w:p w14:paraId="2D1A439F" w14:textId="33DABF22" w:rsidR="001B382E" w:rsidRDefault="001B382E" w:rsidP="001B382E">
      <w:pPr>
        <w:spacing w:line="276" w:lineRule="auto"/>
        <w:rPr>
          <w:rFonts w:eastAsiaTheme="minorEastAsia"/>
          <w:noProof/>
          <w:color w:val="000000"/>
          <w:lang w:val="en-US"/>
        </w:rPr>
      </w:pPr>
      <w:r>
        <w:rPr>
          <w:noProof/>
        </w:rPr>
        <w:drawing>
          <wp:anchor distT="0" distB="0" distL="114300" distR="114300" simplePos="0" relativeHeight="251762688" behindDoc="0" locked="0" layoutInCell="1" allowOverlap="1" wp14:anchorId="20FD7D14" wp14:editId="50849344">
            <wp:simplePos x="0" y="0"/>
            <wp:positionH relativeFrom="margin">
              <wp:align>left</wp:align>
            </wp:positionH>
            <wp:positionV relativeFrom="paragraph">
              <wp:posOffset>64135</wp:posOffset>
            </wp:positionV>
            <wp:extent cx="1889760" cy="1252220"/>
            <wp:effectExtent l="0" t="0" r="0" b="5080"/>
            <wp:wrapSquare wrapText="bothSides"/>
            <wp:docPr id="1635058712" name="Picture 19" descr="A Programmer's Guide: How to Use NativeWind (Tailwind CSS) in Your React  Native Application in 2023 | Simple and Shor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 Programmer's Guide: How to Use NativeWind (Tailwind CSS) in Your React  Native Application in 2023 | Simple and Short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5922" cy="1256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382E">
        <w:rPr>
          <w:rFonts w:eastAsiaTheme="minorEastAsia"/>
          <w:noProof/>
          <w:color w:val="000000"/>
          <w:lang w:val="en-US"/>
        </w:rPr>
        <w:t>Аппликейшны харагдац болон загварчлалыг NativeWind (Tailwind CSS) ашиглан гүйцэтгэсэн. Энэ нь "Utility-first" зарчмаар стилийг компонентод шууд классын нэрээр өгөх боломжийг олгож, хөгжүүлэлтийн хурдыг нэмэгдүүлснээс гадна Android болон iOS дээр загвар ижил харагдах (Consistency) нөхцөлийг бүрдүүлсэн.</w:t>
      </w:r>
    </w:p>
    <w:p w14:paraId="295E3D06" w14:textId="0BF844E8" w:rsidR="001B382E" w:rsidRPr="001B382E" w:rsidRDefault="006B37CB" w:rsidP="001B382E">
      <w:pPr>
        <w:spacing w:line="276" w:lineRule="auto"/>
        <w:rPr>
          <w:rFonts w:eastAsiaTheme="minorEastAsia"/>
          <w:noProof/>
          <w:color w:val="000000"/>
          <w:lang w:val="en-US"/>
        </w:rPr>
      </w:pPr>
      <w:r w:rsidRPr="00447DA9">
        <w:rPr>
          <w:b/>
          <w:caps/>
          <w:noProof/>
          <w:lang w:val="mn-MN"/>
        </w:rPr>
        <mc:AlternateContent>
          <mc:Choice Requires="wps">
            <w:drawing>
              <wp:anchor distT="45720" distB="45720" distL="114300" distR="114300" simplePos="0" relativeHeight="251777024" behindDoc="0" locked="0" layoutInCell="1" allowOverlap="1" wp14:anchorId="6C553F00" wp14:editId="353A7E1E">
                <wp:simplePos x="0" y="0"/>
                <wp:positionH relativeFrom="margin">
                  <wp:posOffset>47625</wp:posOffset>
                </wp:positionH>
                <wp:positionV relativeFrom="paragraph">
                  <wp:posOffset>166370</wp:posOffset>
                </wp:positionV>
                <wp:extent cx="1836420" cy="1404620"/>
                <wp:effectExtent l="0" t="0" r="0" b="7620"/>
                <wp:wrapSquare wrapText="bothSides"/>
                <wp:docPr id="1130036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3D363B" w14:textId="0014435A" w:rsidR="006B37CB" w:rsidRPr="00447DA9" w:rsidRDefault="006B37CB" w:rsidP="006B37CB">
                            <w:pPr>
                              <w:rPr>
                                <w:i/>
                                <w:iCs/>
                                <w:lang w:val="mn-MN"/>
                              </w:rPr>
                            </w:pPr>
                            <w:r w:rsidRPr="00447DA9">
                              <w:rPr>
                                <w:i/>
                                <w:iCs/>
                                <w:lang w:val="mn-MN"/>
                              </w:rPr>
                              <w:t xml:space="preserve">Зураг </w:t>
                            </w:r>
                            <w:r>
                              <w:rPr>
                                <w:i/>
                                <w:iCs/>
                                <w:lang w:val="mn-MN"/>
                              </w:rPr>
                              <w:t xml:space="preserve">5 </w:t>
                            </w:r>
                            <w:r>
                              <w:rPr>
                                <w:i/>
                                <w:iCs/>
                                <w:lang w:val="en-US"/>
                              </w:rPr>
                              <w:t xml:space="preserve">Native Wind </w:t>
                            </w:r>
                            <w:r w:rsidRPr="00447DA9">
                              <w:rPr>
                                <w:i/>
                                <w:iCs/>
                                <w:lang w:val="mn-MN"/>
                              </w:rPr>
                              <w:t xml:space="preserve"> лого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553F00" id="_x0000_s1030" type="#_x0000_t202" style="position:absolute;left:0;text-align:left;margin-left:3.75pt;margin-top:13.1pt;width:144.6pt;height:110.6pt;z-index:2517770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" filled="f" stroked="f">
                <v:textbox style="mso-fit-shape-to-text:t">
                  <w:txbxContent>
                    <w:p w14:paraId="753D363B" w14:textId="0014435A" w:rsidR="006B37CB" w:rsidRPr="00447DA9" w:rsidRDefault="006B37CB" w:rsidP="006B37CB">
                      <w:pPr>
                        <w:rPr>
                          <w:i/>
                          <w:iCs/>
                          <w:lang w:val="mn-MN"/>
                        </w:rPr>
                      </w:pPr>
                      <w:r w:rsidRPr="00447DA9">
                        <w:rPr>
                          <w:i/>
                          <w:iCs/>
                          <w:lang w:val="mn-MN"/>
                        </w:rPr>
                        <w:t xml:space="preserve">Зураг </w:t>
                      </w:r>
                      <w:r>
                        <w:rPr>
                          <w:i/>
                          <w:iCs/>
                          <w:lang w:val="mn-MN"/>
                        </w:rPr>
                        <w:t xml:space="preserve">5 </w:t>
                      </w:r>
                      <w:r>
                        <w:rPr>
                          <w:i/>
                          <w:iCs/>
                          <w:lang w:val="en-US"/>
                        </w:rPr>
                        <w:t xml:space="preserve">Native Wind </w:t>
                      </w:r>
                      <w:r w:rsidRPr="00447DA9">
                        <w:rPr>
                          <w:i/>
                          <w:iCs/>
                          <w:lang w:val="mn-MN"/>
                        </w:rPr>
                        <w:t xml:space="preserve"> лого</w:t>
                      </w:r>
                    </w:p>
                  </w:txbxContent>
                </v:textbox>
                <w10:wrap type="square" anchorx="margin"/>
              </v:shape>
            </w:pict>
          </mc:Fallback>
        </mc:AlternateContent>
      </w:r>
    </w:p>
    <w:p w14:paraId="22998770" w14:textId="256C434A" w:rsidR="001B382E" w:rsidRPr="006B37CB" w:rsidRDefault="001B382E" w:rsidP="001B382E">
      <w:pPr>
        <w:spacing w:line="276" w:lineRule="auto"/>
        <w:rPr>
          <w:rFonts w:eastAsiaTheme="minorEastAsia"/>
          <w:noProof/>
          <w:color w:val="000000"/>
          <w:lang w:val="en-US"/>
        </w:rPr>
      </w:pPr>
      <w:r w:rsidRPr="001B382E">
        <w:rPr>
          <w:rFonts w:eastAsiaTheme="minorEastAsia"/>
          <w:noProof/>
          <w:color w:val="000000"/>
          <w:lang w:val="en-US"/>
        </w:rPr>
        <w:t>Интерфейсийг илүү амьд, интерактив болгох үүднээс Moti болон React Native Reanimated сангуудыг ашиглан хөдөлгөөнт дүрслэлүүдийг (Animations) нэмсэн. Эдгээр сангууд нь утасны үндсэн процесс (UI thread) дээр ажилладаг тул 60fps хурдтай, гацалтгүй хөдөлгөөнийг бий болгодог. Мөн Lucide React Native сангийн вектор иконуудыг ашигласан нь апп-ын хэмжээг багасгаж, дүрсний нягтаршлыг дээд түвшинд хадгалсан.</w:t>
      </w:r>
    </w:p>
    <w:p w14:paraId="5A2A683E" w14:textId="77777777" w:rsidR="006B37CB" w:rsidRDefault="006B37CB" w:rsidP="001B382E">
      <w:pPr>
        <w:spacing w:line="276" w:lineRule="auto"/>
        <w:rPr>
          <w:rFonts w:eastAsiaTheme="minorEastAsia"/>
          <w:b/>
          <w:bCs/>
          <w:noProof/>
          <w:color w:val="000000"/>
        </w:rPr>
      </w:pPr>
    </w:p>
    <w:p w14:paraId="6DBF7B63" w14:textId="6B3E974C" w:rsidR="006B37CB" w:rsidRDefault="006B37CB" w:rsidP="001B382E">
      <w:pPr>
        <w:spacing w:line="276" w:lineRule="auto"/>
        <w:rPr>
          <w:rFonts w:eastAsiaTheme="minorEastAsia"/>
          <w:b/>
          <w:bCs/>
          <w:noProof/>
          <w:color w:val="000000"/>
        </w:rPr>
      </w:pPr>
    </w:p>
    <w:p w14:paraId="5FE784BC" w14:textId="77777777" w:rsidR="006B37CB" w:rsidRDefault="006B37CB" w:rsidP="001B382E">
      <w:pPr>
        <w:spacing w:line="276" w:lineRule="auto"/>
        <w:rPr>
          <w:rFonts w:eastAsiaTheme="minorEastAsia"/>
          <w:b/>
          <w:bCs/>
          <w:noProof/>
          <w:color w:val="000000"/>
        </w:rPr>
      </w:pPr>
    </w:p>
    <w:p w14:paraId="4714AB7F" w14:textId="77777777" w:rsidR="006B37CB" w:rsidRDefault="006B37CB" w:rsidP="001B382E">
      <w:pPr>
        <w:spacing w:line="276" w:lineRule="auto"/>
        <w:rPr>
          <w:rFonts w:eastAsiaTheme="minorEastAsia"/>
          <w:b/>
          <w:bCs/>
          <w:noProof/>
          <w:color w:val="000000"/>
        </w:rPr>
      </w:pPr>
    </w:p>
    <w:p w14:paraId="163EE7B5" w14:textId="1DA20404" w:rsidR="001B382E" w:rsidRDefault="001B382E" w:rsidP="001B382E">
      <w:pPr>
        <w:spacing w:line="276" w:lineRule="auto"/>
        <w:rPr>
          <w:rFonts w:eastAsiaTheme="minorEastAsia"/>
          <w:b/>
          <w:bCs/>
          <w:noProof/>
          <w:color w:val="000000"/>
        </w:rPr>
      </w:pPr>
      <w:r>
        <w:rPr>
          <w:rFonts w:eastAsiaTheme="minorEastAsia"/>
          <w:b/>
          <w:bCs/>
          <w:noProof/>
          <w:color w:val="000000"/>
        </w:rPr>
        <w:t>React hook form</w:t>
      </w:r>
    </w:p>
    <w:p w14:paraId="42A99144" w14:textId="5B3F3EE3" w:rsidR="001B382E" w:rsidRDefault="006B37CB" w:rsidP="001B382E">
      <w:pPr>
        <w:spacing w:line="276" w:lineRule="auto"/>
        <w:rPr>
          <w:rFonts w:eastAsiaTheme="minorEastAsia"/>
          <w:noProof/>
          <w:color w:val="000000"/>
        </w:rPr>
      </w:pPr>
      <w:r w:rsidRPr="00447DA9">
        <w:rPr>
          <w:b/>
          <w:caps/>
          <w:noProof/>
          <w:lang w:val="mn-MN"/>
        </w:rPr>
        <mc:AlternateContent>
          <mc:Choice Requires="wps">
            <w:drawing>
              <wp:anchor distT="45720" distB="45720" distL="114300" distR="114300" simplePos="0" relativeHeight="251779072" behindDoc="0" locked="0" layoutInCell="1" allowOverlap="1" wp14:anchorId="550986F7" wp14:editId="4D7D2B3C">
                <wp:simplePos x="0" y="0"/>
                <wp:positionH relativeFrom="margin">
                  <wp:align>left</wp:align>
                </wp:positionH>
                <wp:positionV relativeFrom="paragraph">
                  <wp:posOffset>1136650</wp:posOffset>
                </wp:positionV>
                <wp:extent cx="1958340" cy="1404620"/>
                <wp:effectExtent l="0" t="0" r="0" b="7620"/>
                <wp:wrapSquare wrapText="bothSides"/>
                <wp:docPr id="1683803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D62DB8" w14:textId="07D0E5D6" w:rsidR="006B37CB" w:rsidRPr="00447DA9" w:rsidRDefault="006B37CB" w:rsidP="006B37CB">
                            <w:pPr>
                              <w:rPr>
                                <w:i/>
                                <w:iCs/>
                                <w:lang w:val="mn-MN"/>
                              </w:rPr>
                            </w:pPr>
                            <w:r w:rsidRPr="00447DA9">
                              <w:rPr>
                                <w:i/>
                                <w:iCs/>
                                <w:lang w:val="mn-MN"/>
                              </w:rPr>
                              <w:t xml:space="preserve">Зураг </w:t>
                            </w:r>
                            <w:r>
                              <w:rPr>
                                <w:i/>
                                <w:iCs/>
                                <w:lang w:val="mn-MN"/>
                              </w:rPr>
                              <w:t>6</w:t>
                            </w:r>
                            <w:r w:rsidRPr="00447DA9">
                              <w:rPr>
                                <w:i/>
                                <w:iCs/>
                                <w:lang w:val="mn-MN"/>
                              </w:rPr>
                              <w:t xml:space="preserve"> </w:t>
                            </w:r>
                            <w:r>
                              <w:rPr>
                                <w:i/>
                                <w:iCs/>
                                <w:lang w:val="mn-MN"/>
                              </w:rPr>
                              <w:t xml:space="preserve">React Hook </w:t>
                            </w:r>
                            <w:r w:rsidRPr="00447DA9">
                              <w:rPr>
                                <w:i/>
                                <w:iCs/>
                                <w:lang w:val="mn-MN"/>
                              </w:rPr>
                              <w:t>лого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0986F7" id="_x0000_s1031" type="#_x0000_t202" style="position:absolute;left:0;text-align:left;margin-left:0;margin-top:89.5pt;width:154.2pt;height:110.6pt;z-index:2517790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" filled="f" stroked="f">
                <v:textbox style="mso-fit-shape-to-text:t">
                  <w:txbxContent>
                    <w:p w14:paraId="6AD62DB8" w14:textId="07D0E5D6" w:rsidR="006B37CB" w:rsidRPr="00447DA9" w:rsidRDefault="006B37CB" w:rsidP="006B37CB">
                      <w:pPr>
                        <w:rPr>
                          <w:i/>
                          <w:iCs/>
                          <w:lang w:val="mn-MN"/>
                        </w:rPr>
                      </w:pPr>
                      <w:r w:rsidRPr="00447DA9">
                        <w:rPr>
                          <w:i/>
                          <w:iCs/>
                          <w:lang w:val="mn-MN"/>
                        </w:rPr>
                        <w:t xml:space="preserve">Зураг </w:t>
                      </w:r>
                      <w:r>
                        <w:rPr>
                          <w:i/>
                          <w:iCs/>
                          <w:lang w:val="mn-MN"/>
                        </w:rPr>
                        <w:t>6</w:t>
                      </w:r>
                      <w:r w:rsidRPr="00447DA9">
                        <w:rPr>
                          <w:i/>
                          <w:iCs/>
                          <w:lang w:val="mn-MN"/>
                        </w:rPr>
                        <w:t xml:space="preserve"> </w:t>
                      </w:r>
                      <w:r>
                        <w:rPr>
                          <w:i/>
                          <w:iCs/>
                          <w:lang w:val="mn-MN"/>
                        </w:rPr>
                        <w:t xml:space="preserve">React Hook </w:t>
                      </w:r>
                      <w:r w:rsidRPr="00447DA9">
                        <w:rPr>
                          <w:i/>
                          <w:iCs/>
                          <w:lang w:val="mn-MN"/>
                        </w:rPr>
                        <w:t>лого</w:t>
                      </w:r>
                    </w:p>
                  </w:txbxContent>
                </v:textbox>
                <w10:wrap type="square" anchorx="margin"/>
              </v:shape>
            </w:pict>
          </mc:Fallback>
        </mc:AlternateContent>
      </w:r>
      <w:r w:rsidR="001B382E">
        <w:rPr>
          <w:noProof/>
        </w:rPr>
        <w:drawing>
          <wp:anchor distT="0" distB="0" distL="114300" distR="114300" simplePos="0" relativeHeight="251763712" behindDoc="0" locked="0" layoutInCell="1" allowOverlap="1" wp14:anchorId="09B585C1" wp14:editId="6956B2BB">
            <wp:simplePos x="0" y="0"/>
            <wp:positionH relativeFrom="margin">
              <wp:posOffset>0</wp:posOffset>
            </wp:positionH>
            <wp:positionV relativeFrom="paragraph">
              <wp:posOffset>60960</wp:posOffset>
            </wp:positionV>
            <wp:extent cx="1943100" cy="1092835"/>
            <wp:effectExtent l="0" t="0" r="0" b="0"/>
            <wp:wrapSquare wrapText="bothSides"/>
            <wp:docPr id="1264237552" name="Picture 20" descr="React Hook Form: A Lightweight Form State Management Library for React | by  Allrounddik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act Hook Form: A Lightweight Form State Management Library for React | by  Allrounddiksha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43100" cy="1092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382E" w:rsidRPr="001B382E">
        <w:rPr>
          <w:rFonts w:eastAsiaTheme="minorEastAsia"/>
          <w:noProof/>
          <w:color w:val="000000"/>
        </w:rPr>
        <w:t>Хэрэглэгчээс мэдээлэл авах, Тикет бөглөх хэсэгт React Hook Form-ийг ашигласан. Энэ нь мобайл апп-д гарч болох "Re-render" буюу илүүц дахин ачааллыг багасгаж, системийн ажиллагааг хурдтай байлгахад тусалсан. Оруулсан өгөгдлийг баталгаажуулахдаа (Validation) Zod болон Class Validator сангуудыг ашиглан схем үүсгэсэн. Ингэснээр хэрэглэгч буруу форматтай мэдээлэл оруулах, эсвэл заавал бөглөх талбарыг орхих үед систем клиент талд шууд алдааг мэдээлж, серверийн ачааллыг оновчтой болгосон юм.</w:t>
      </w:r>
    </w:p>
    <w:p w14:paraId="62FC65F0" w14:textId="30E56024" w:rsidR="001B382E" w:rsidRDefault="001B382E" w:rsidP="001B382E">
      <w:pPr>
        <w:spacing w:line="276" w:lineRule="auto"/>
        <w:rPr>
          <w:rFonts w:eastAsiaTheme="minorEastAsia"/>
          <w:noProof/>
          <w:color w:val="000000"/>
        </w:rPr>
      </w:pPr>
    </w:p>
    <w:p w14:paraId="4B294A71" w14:textId="77777777" w:rsidR="006B37CB" w:rsidRDefault="006B37CB" w:rsidP="001B382E">
      <w:pPr>
        <w:spacing w:line="276" w:lineRule="auto"/>
        <w:rPr>
          <w:rFonts w:eastAsiaTheme="minorEastAsia"/>
          <w:noProof/>
          <w:color w:val="000000"/>
        </w:rPr>
      </w:pPr>
    </w:p>
    <w:p w14:paraId="1D815ABC" w14:textId="77777777" w:rsidR="001B382E" w:rsidRDefault="001B382E" w:rsidP="001B382E">
      <w:pPr>
        <w:spacing w:line="276" w:lineRule="auto"/>
        <w:rPr>
          <w:rFonts w:eastAsiaTheme="minorEastAsia"/>
          <w:noProof/>
          <w:color w:val="000000"/>
        </w:rPr>
      </w:pPr>
    </w:p>
    <w:p w14:paraId="25B9EAA3" w14:textId="77777777" w:rsidR="001B382E" w:rsidRDefault="001B382E" w:rsidP="001B382E">
      <w:pPr>
        <w:spacing w:line="276" w:lineRule="auto"/>
        <w:rPr>
          <w:rFonts w:eastAsiaTheme="minorEastAsia"/>
          <w:noProof/>
          <w:color w:val="000000"/>
        </w:rPr>
      </w:pPr>
    </w:p>
    <w:p w14:paraId="75322306" w14:textId="67DDF28D" w:rsidR="001B382E" w:rsidRDefault="001B382E" w:rsidP="001B382E">
      <w:pPr>
        <w:spacing w:line="276" w:lineRule="auto"/>
        <w:rPr>
          <w:rFonts w:eastAsiaTheme="minorEastAsia"/>
          <w:b/>
          <w:bCs/>
          <w:noProof/>
          <w:color w:val="000000"/>
        </w:rPr>
      </w:pPr>
      <w:r>
        <w:rPr>
          <w:rFonts w:eastAsiaTheme="minorEastAsia"/>
          <w:b/>
          <w:bCs/>
          <w:noProof/>
          <w:color w:val="000000"/>
        </w:rPr>
        <w:t xml:space="preserve">Expo Router &amp; </w:t>
      </w:r>
      <w:r w:rsidRPr="001B382E">
        <w:rPr>
          <w:rFonts w:eastAsiaTheme="minorEastAsia"/>
          <w:b/>
          <w:bCs/>
          <w:noProof/>
          <w:color w:val="000000"/>
        </w:rPr>
        <w:t>React Navigation</w:t>
      </w:r>
    </w:p>
    <w:p w14:paraId="517E7B81" w14:textId="11F33C0E" w:rsidR="001B382E" w:rsidRPr="001B382E" w:rsidRDefault="001B382E" w:rsidP="001B382E">
      <w:pPr>
        <w:spacing w:line="276" w:lineRule="auto"/>
        <w:rPr>
          <w:rFonts w:eastAsiaTheme="minorEastAsia"/>
          <w:b/>
          <w:bCs/>
          <w:noProof/>
          <w:color w:val="000000"/>
        </w:rPr>
      </w:pPr>
      <w:r>
        <w:rPr>
          <w:noProof/>
        </w:rPr>
        <w:drawing>
          <wp:anchor distT="0" distB="0" distL="114300" distR="114300" simplePos="0" relativeHeight="251764736" behindDoc="0" locked="0" layoutInCell="1" allowOverlap="1" wp14:anchorId="17560323" wp14:editId="5CFFDE3C">
            <wp:simplePos x="0" y="0"/>
            <wp:positionH relativeFrom="column">
              <wp:posOffset>-20955</wp:posOffset>
            </wp:positionH>
            <wp:positionV relativeFrom="paragraph">
              <wp:posOffset>86360</wp:posOffset>
            </wp:positionV>
            <wp:extent cx="1120140" cy="1120140"/>
            <wp:effectExtent l="0" t="0" r="0" b="0"/>
            <wp:wrapSquare wrapText="bothSides"/>
            <wp:docPr id="1674965725" name="Picture 21" descr="React Navigation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React Navigation · GitHu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DFC6C" w14:textId="0D33A951" w:rsidR="0001643C" w:rsidRPr="0001643C" w:rsidRDefault="001B382E" w:rsidP="001B382E">
      <w:pPr>
        <w:spacing w:line="276" w:lineRule="auto"/>
        <w:rPr>
          <w:rFonts w:eastAsiaTheme="minorEastAsia"/>
          <w:noProof/>
          <w:color w:val="000000"/>
          <w:lang w:val="mn-MN"/>
        </w:rPr>
      </w:pPr>
      <w:r w:rsidRPr="001B382E">
        <w:rPr>
          <w:rFonts w:eastAsiaTheme="minorEastAsia"/>
          <w:noProof/>
          <w:color w:val="000000"/>
        </w:rPr>
        <w:t xml:space="preserve">Аппликейшны үндсэн шилжилтийг </w:t>
      </w:r>
      <w:r w:rsidRPr="001B382E">
        <w:rPr>
          <w:rFonts w:eastAsiaTheme="minorEastAsia"/>
          <w:b/>
          <w:bCs/>
          <w:noProof/>
          <w:color w:val="000000"/>
        </w:rPr>
        <w:t>Expo Router</w:t>
      </w:r>
      <w:r w:rsidRPr="001B382E">
        <w:rPr>
          <w:rFonts w:eastAsiaTheme="minorEastAsia"/>
          <w:noProof/>
          <w:color w:val="000000"/>
        </w:rPr>
        <w:t xml:space="preserve"> болон </w:t>
      </w:r>
      <w:r w:rsidRPr="001B382E">
        <w:rPr>
          <w:rFonts w:eastAsiaTheme="minorEastAsia"/>
          <w:b/>
          <w:bCs/>
          <w:noProof/>
          <w:color w:val="000000"/>
        </w:rPr>
        <w:t>React Navigation</w:t>
      </w:r>
      <w:r w:rsidRPr="001B382E">
        <w:rPr>
          <w:rFonts w:eastAsiaTheme="minorEastAsia"/>
          <w:noProof/>
          <w:color w:val="000000"/>
        </w:rPr>
        <w:t>-ийн Drawer (хажуугийн цэс) навигациар шийдсэн. Энэ нь хэрэглэгч Тикетийн жагсаалт, мэдэгдэл, профайл хэсэг рүү чөлөөтэй шилжих боломжийг олгосон бөгөөд хуудас бүрийн логик салангид байх нөхцөлийг бүрдүүлсэн.</w:t>
      </w:r>
    </w:p>
    <w:p w14:paraId="76FE3937" w14:textId="3F0950D1" w:rsidR="001B382E" w:rsidRPr="0001643C" w:rsidRDefault="001B382E" w:rsidP="00146F38">
      <w:pPr>
        <w:spacing w:line="276" w:lineRule="auto"/>
        <w:ind w:left="360"/>
        <w:rPr>
          <w:rFonts w:eastAsiaTheme="minorEastAsia"/>
          <w:noProof/>
          <w:color w:val="000000"/>
          <w:lang w:val="mn-MN"/>
        </w:rPr>
      </w:pPr>
    </w:p>
    <w:p w14:paraId="1C2EC68E" w14:textId="3EE28810" w:rsidR="0001643C" w:rsidRPr="0001643C" w:rsidRDefault="006B37CB" w:rsidP="00146F38">
      <w:pPr>
        <w:spacing w:line="276" w:lineRule="auto"/>
        <w:ind w:left="360"/>
        <w:rPr>
          <w:rFonts w:eastAsiaTheme="minorEastAsia"/>
          <w:noProof/>
          <w:color w:val="000000"/>
          <w:lang w:val="mn-MN"/>
        </w:rPr>
      </w:pPr>
      <w:r w:rsidRPr="00447DA9">
        <w:rPr>
          <w:b/>
          <w:caps/>
          <w:noProof/>
          <w:lang w:val="mn-MN"/>
        </w:rPr>
        <mc:AlternateContent>
          <mc:Choice Requires="wps">
            <w:drawing>
              <wp:anchor distT="45720" distB="45720" distL="114300" distR="114300" simplePos="0" relativeHeight="251781120" behindDoc="0" locked="0" layoutInCell="1" allowOverlap="1" wp14:anchorId="138AA927" wp14:editId="59FB70F9">
                <wp:simplePos x="0" y="0"/>
                <wp:positionH relativeFrom="margin">
                  <wp:align>left</wp:align>
                </wp:positionH>
                <wp:positionV relativeFrom="paragraph">
                  <wp:posOffset>13335</wp:posOffset>
                </wp:positionV>
                <wp:extent cx="2360930" cy="1404620"/>
                <wp:effectExtent l="0" t="0" r="0" b="7620"/>
                <wp:wrapSquare wrapText="bothSides"/>
                <wp:docPr id="1058885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19AD84" w14:textId="55855A48" w:rsidR="006B37CB" w:rsidRPr="00447DA9" w:rsidRDefault="006B37CB" w:rsidP="006B37CB">
                            <w:pPr>
                              <w:rPr>
                                <w:i/>
                                <w:iCs/>
                                <w:lang w:val="mn-MN"/>
                              </w:rPr>
                            </w:pPr>
                            <w:r w:rsidRPr="00447DA9">
                              <w:rPr>
                                <w:i/>
                                <w:iCs/>
                                <w:lang w:val="mn-MN"/>
                              </w:rPr>
                              <w:t>Зураг</w:t>
                            </w:r>
                            <w:r w:rsidR="00562F92">
                              <w:rPr>
                                <w:i/>
                                <w:iCs/>
                                <w:lang w:val="mn-MN"/>
                              </w:rPr>
                              <w:t xml:space="preserve"> 7</w:t>
                            </w:r>
                            <w:r w:rsidRPr="00447DA9">
                              <w:rPr>
                                <w:i/>
                                <w:iCs/>
                                <w:lang w:val="mn-MN"/>
                              </w:rPr>
                              <w:t xml:space="preserve"> </w:t>
                            </w:r>
                            <w:r>
                              <w:rPr>
                                <w:i/>
                                <w:iCs/>
                                <w:lang w:val="mn-MN"/>
                              </w:rPr>
                              <w:t>Expo Router</w:t>
                            </w:r>
                            <w:r w:rsidRPr="00447DA9">
                              <w:rPr>
                                <w:i/>
                                <w:iCs/>
                                <w:lang w:val="mn-MN"/>
                              </w:rPr>
                              <w:t xml:space="preserve"> лого</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8AA927" id="_x0000_s1032" type="#_x0000_t202" style="position:absolute;left:0;text-align:left;margin-left:0;margin-top:1.05pt;width:185.9pt;height:110.6pt;z-index:25178112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" filled="f" stroked="f">
                <v:textbox style="mso-fit-shape-to-text:t">
                  <w:txbxContent>
                    <w:p w14:paraId="0A19AD84" w14:textId="55855A48" w:rsidR="006B37CB" w:rsidRPr="00447DA9" w:rsidRDefault="006B37CB" w:rsidP="006B37CB">
                      <w:pPr>
                        <w:rPr>
                          <w:i/>
                          <w:iCs/>
                          <w:lang w:val="mn-MN"/>
                        </w:rPr>
                      </w:pPr>
                      <w:r w:rsidRPr="00447DA9">
                        <w:rPr>
                          <w:i/>
                          <w:iCs/>
                          <w:lang w:val="mn-MN"/>
                        </w:rPr>
                        <w:t>Зураг</w:t>
                      </w:r>
                      <w:r w:rsidR="00562F92">
                        <w:rPr>
                          <w:i/>
                          <w:iCs/>
                          <w:lang w:val="mn-MN"/>
                        </w:rPr>
                        <w:t xml:space="preserve"> 7</w:t>
                      </w:r>
                      <w:r w:rsidRPr="00447DA9">
                        <w:rPr>
                          <w:i/>
                          <w:iCs/>
                          <w:lang w:val="mn-MN"/>
                        </w:rPr>
                        <w:t xml:space="preserve"> </w:t>
                      </w:r>
                      <w:r>
                        <w:rPr>
                          <w:i/>
                          <w:iCs/>
                          <w:lang w:val="mn-MN"/>
                        </w:rPr>
                        <w:t>Expo Router</w:t>
                      </w:r>
                      <w:r w:rsidRPr="00447DA9">
                        <w:rPr>
                          <w:i/>
                          <w:iCs/>
                          <w:lang w:val="mn-MN"/>
                        </w:rPr>
                        <w:t xml:space="preserve"> лого</w:t>
                      </w:r>
                    </w:p>
                  </w:txbxContent>
                </v:textbox>
                <w10:wrap type="square" anchorx="margin"/>
              </v:shape>
            </w:pict>
          </mc:Fallback>
        </mc:AlternateContent>
      </w:r>
    </w:p>
    <w:p w14:paraId="206BB781" w14:textId="77777777" w:rsidR="0001643C" w:rsidRPr="0001643C" w:rsidRDefault="0001643C" w:rsidP="00255088">
      <w:pPr>
        <w:pStyle w:val="NoSpacing"/>
        <w:rPr>
          <w:rStyle w:val="Emphasis"/>
          <w:i w:val="0"/>
          <w:iCs w:val="0"/>
          <w:lang w:val="mn-MN"/>
        </w:rPr>
      </w:pPr>
    </w:p>
    <w:p w14:paraId="71F5814E" w14:textId="0A7EB95B" w:rsidR="00255088" w:rsidRPr="0001643C" w:rsidRDefault="00255088" w:rsidP="00255088">
      <w:pPr>
        <w:pStyle w:val="Heading2"/>
        <w:numPr>
          <w:ilvl w:val="0"/>
          <w:numId w:val="0"/>
        </w:numPr>
        <w:spacing w:before="120" w:line="276" w:lineRule="auto"/>
        <w:rPr>
          <w:lang w:val="mn-MN"/>
        </w:rPr>
      </w:pPr>
      <w:r w:rsidRPr="0001643C">
        <w:rPr>
          <w:lang w:val="mn-MN"/>
        </w:rPr>
        <w:lastRenderedPageBreak/>
        <w:t>Дадлагын хүрээнд хийж гүйцэтгэсэн ажил үүрэг</w:t>
      </w:r>
    </w:p>
    <w:p w14:paraId="340F3E27" w14:textId="27E1654D" w:rsidR="00255088" w:rsidRPr="00CB086C" w:rsidRDefault="00CB086C" w:rsidP="00CB086C">
      <w:pPr>
        <w:pStyle w:val="ListParagraph"/>
        <w:numPr>
          <w:ilvl w:val="0"/>
          <w:numId w:val="32"/>
        </w:numPr>
        <w:rPr>
          <w:rFonts w:ascii="Times New Roman" w:eastAsia="Arial" w:hAnsi="Times New Roman" w:cs="Times New Roman"/>
          <w:color w:val="000000"/>
          <w:lang w:val="mn-MN"/>
        </w:rPr>
      </w:pPr>
      <w:r w:rsidRPr="00CB086C">
        <w:rPr>
          <w:rFonts w:ascii="Times New Roman" w:eastAsia="Arial" w:hAnsi="Times New Roman" w:cs="Times New Roman"/>
          <w:color w:val="000000"/>
          <w:lang w:val="mn-MN"/>
        </w:rPr>
        <w:t xml:space="preserve">Багаар </w:t>
      </w:r>
      <w:r w:rsidRPr="00CB086C">
        <w:rPr>
          <w:rFonts w:ascii="Times New Roman" w:eastAsia="Arial" w:hAnsi="Times New Roman" w:cs="Times New Roman"/>
          <w:color w:val="000000"/>
          <w:lang w:val="en-US"/>
        </w:rPr>
        <w:t xml:space="preserve">Figma </w:t>
      </w:r>
      <w:r w:rsidRPr="00CB086C">
        <w:rPr>
          <w:rFonts w:ascii="Times New Roman" w:eastAsia="Arial" w:hAnsi="Times New Roman" w:cs="Times New Roman"/>
          <w:color w:val="000000"/>
          <w:lang w:val="mn-MN"/>
        </w:rPr>
        <w:t>дээр хийх аппл</w:t>
      </w:r>
      <w:r w:rsidR="00306802">
        <w:rPr>
          <w:rFonts w:ascii="Times New Roman" w:eastAsia="Arial" w:hAnsi="Times New Roman" w:cs="Times New Roman"/>
          <w:color w:val="000000"/>
          <w:lang w:val="mn-MN"/>
        </w:rPr>
        <w:t>и</w:t>
      </w:r>
      <w:r w:rsidRPr="00CB086C">
        <w:rPr>
          <w:rFonts w:ascii="Times New Roman" w:eastAsia="Arial" w:hAnsi="Times New Roman" w:cs="Times New Roman"/>
          <w:color w:val="000000"/>
          <w:lang w:val="mn-MN"/>
        </w:rPr>
        <w:t>кэйшных</w:t>
      </w:r>
      <w:r w:rsidR="00306802">
        <w:rPr>
          <w:rFonts w:ascii="Times New Roman" w:eastAsia="Arial" w:hAnsi="Times New Roman" w:cs="Times New Roman"/>
          <w:color w:val="000000"/>
          <w:lang w:val="mn-MN"/>
        </w:rPr>
        <w:t>аа</w:t>
      </w:r>
      <w:r w:rsidRPr="00CB086C">
        <w:rPr>
          <w:rFonts w:ascii="Times New Roman" w:eastAsia="Arial" w:hAnsi="Times New Roman" w:cs="Times New Roman"/>
          <w:color w:val="000000"/>
          <w:lang w:val="mn-MN"/>
        </w:rPr>
        <w:t xml:space="preserve"> загварыг гаргасан</w:t>
      </w:r>
      <w:r w:rsidR="00255088" w:rsidRPr="00CB086C">
        <w:rPr>
          <w:rFonts w:ascii="Times New Roman" w:eastAsia="Arial" w:hAnsi="Times New Roman" w:cs="Times New Roman"/>
          <w:color w:val="000000"/>
          <w:lang w:val="mn-MN"/>
        </w:rPr>
        <w:t>.</w:t>
      </w:r>
    </w:p>
    <w:p w14:paraId="2C51A531" w14:textId="6DCD80E1" w:rsidR="00CB086C" w:rsidRDefault="00CB086C" w:rsidP="00CB086C">
      <w:pPr>
        <w:pStyle w:val="ListParagraph"/>
        <w:rPr>
          <w:rFonts w:eastAsia="Arial"/>
          <w:color w:val="000000"/>
          <w:lang w:val="mn-MN"/>
        </w:rPr>
      </w:pPr>
      <w:r w:rsidRPr="00CB086C">
        <w:rPr>
          <w:rFonts w:eastAsia="Arial"/>
          <w:color w:val="000000"/>
          <w:lang w:val="mn-MN"/>
        </w:rPr>
        <w:drawing>
          <wp:anchor distT="0" distB="0" distL="114300" distR="114300" simplePos="0" relativeHeight="251765760" behindDoc="0" locked="0" layoutInCell="1" allowOverlap="1" wp14:anchorId="1FBC2ED3" wp14:editId="7FD62BE0">
            <wp:simplePos x="0" y="0"/>
            <wp:positionH relativeFrom="margin">
              <wp:align>right</wp:align>
            </wp:positionH>
            <wp:positionV relativeFrom="paragraph">
              <wp:posOffset>182245</wp:posOffset>
            </wp:positionV>
            <wp:extent cx="5939790" cy="3883025"/>
            <wp:effectExtent l="0" t="0" r="3810" b="3175"/>
            <wp:wrapTopAndBottom/>
            <wp:docPr id="125324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49888" name=""/>
                    <pic:cNvPicPr/>
                  </pic:nvPicPr>
                  <pic:blipFill>
                    <a:blip r:embed="rId19"/>
                    <a:stretch>
                      <a:fillRect/>
                    </a:stretch>
                  </pic:blipFill>
                  <pic:spPr>
                    <a:xfrm>
                      <a:off x="0" y="0"/>
                      <a:ext cx="5939790" cy="3883025"/>
                    </a:xfrm>
                    <a:prstGeom prst="rect">
                      <a:avLst/>
                    </a:prstGeom>
                  </pic:spPr>
                </pic:pic>
              </a:graphicData>
            </a:graphic>
          </wp:anchor>
        </w:drawing>
      </w:r>
    </w:p>
    <w:p w14:paraId="58A133E3" w14:textId="725E1B63" w:rsidR="00AF2EBF" w:rsidRPr="0001643C" w:rsidRDefault="00562F92" w:rsidP="00CB086C">
      <w:pPr>
        <w:spacing w:line="240" w:lineRule="auto"/>
        <w:jc w:val="left"/>
        <w:rPr>
          <w:rFonts w:eastAsia="Arial"/>
          <w:color w:val="000000"/>
          <w:lang w:val="mn-MN"/>
        </w:rPr>
      </w:pPr>
      <w:r w:rsidRPr="00447DA9">
        <w:rPr>
          <w:b/>
          <w:caps/>
          <w:noProof/>
          <w:lang w:val="mn-MN"/>
        </w:rPr>
        <mc:AlternateContent>
          <mc:Choice Requires="wps">
            <w:drawing>
              <wp:anchor distT="45720" distB="45720" distL="114300" distR="114300" simplePos="0" relativeHeight="251783168" behindDoc="0" locked="0" layoutInCell="1" allowOverlap="1" wp14:anchorId="74019F8F" wp14:editId="7755B819">
                <wp:simplePos x="0" y="0"/>
                <wp:positionH relativeFrom="margin">
                  <wp:align>right</wp:align>
                </wp:positionH>
                <wp:positionV relativeFrom="paragraph">
                  <wp:posOffset>3952240</wp:posOffset>
                </wp:positionV>
                <wp:extent cx="1572260" cy="1404620"/>
                <wp:effectExtent l="0" t="0" r="0" b="7620"/>
                <wp:wrapSquare wrapText="bothSides"/>
                <wp:docPr id="759170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26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C4C170" w14:textId="6926758A" w:rsidR="007E57E0" w:rsidRPr="00562F92" w:rsidRDefault="007E57E0" w:rsidP="007E57E0">
                            <w:pPr>
                              <w:rPr>
                                <w:i/>
                                <w:iCs/>
                                <w:lang w:val="mn-MN"/>
                              </w:rPr>
                            </w:pPr>
                            <w:r w:rsidRPr="00447DA9">
                              <w:rPr>
                                <w:i/>
                                <w:iCs/>
                                <w:lang w:val="mn-MN"/>
                              </w:rPr>
                              <w:t xml:space="preserve">Зураг </w:t>
                            </w:r>
                            <w:r w:rsidR="00562F92">
                              <w:rPr>
                                <w:i/>
                                <w:iCs/>
                                <w:lang w:val="mn-MN"/>
                              </w:rPr>
                              <w:t xml:space="preserve">8 </w:t>
                            </w:r>
                            <w:r w:rsidR="00562F92">
                              <w:rPr>
                                <w:i/>
                                <w:iCs/>
                                <w:lang w:val="en-US"/>
                              </w:rPr>
                              <w:t xml:space="preserve">Figma </w:t>
                            </w:r>
                            <w:r w:rsidR="00562F92">
                              <w:rPr>
                                <w:i/>
                                <w:iCs/>
                                <w:lang w:val="mn-MN"/>
                              </w:rPr>
                              <w:t>загвар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019F8F" id="_x0000_s1033" type="#_x0000_t202" style="position:absolute;margin-left:72.6pt;margin-top:311.2pt;width:123.8pt;height:110.6pt;z-index:251783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" filled="f" stroked="f">
                <v:textbox style="mso-fit-shape-to-text:t">
                  <w:txbxContent>
                    <w:p w14:paraId="6BC4C170" w14:textId="6926758A" w:rsidR="007E57E0" w:rsidRPr="00562F92" w:rsidRDefault="007E57E0" w:rsidP="007E57E0">
                      <w:pPr>
                        <w:rPr>
                          <w:i/>
                          <w:iCs/>
                          <w:lang w:val="mn-MN"/>
                        </w:rPr>
                      </w:pPr>
                      <w:r w:rsidRPr="00447DA9">
                        <w:rPr>
                          <w:i/>
                          <w:iCs/>
                          <w:lang w:val="mn-MN"/>
                        </w:rPr>
                        <w:t xml:space="preserve">Зураг </w:t>
                      </w:r>
                      <w:r w:rsidR="00562F92">
                        <w:rPr>
                          <w:i/>
                          <w:iCs/>
                          <w:lang w:val="mn-MN"/>
                        </w:rPr>
                        <w:t xml:space="preserve">8 </w:t>
                      </w:r>
                      <w:r w:rsidR="00562F92">
                        <w:rPr>
                          <w:i/>
                          <w:iCs/>
                          <w:lang w:val="en-US"/>
                        </w:rPr>
                        <w:t xml:space="preserve">Figma </w:t>
                      </w:r>
                      <w:r w:rsidR="00562F92">
                        <w:rPr>
                          <w:i/>
                          <w:iCs/>
                          <w:lang w:val="mn-MN"/>
                        </w:rPr>
                        <w:t>загвар</w:t>
                      </w:r>
                    </w:p>
                  </w:txbxContent>
                </v:textbox>
                <w10:wrap type="square" anchorx="margin"/>
              </v:shape>
            </w:pict>
          </mc:Fallback>
        </mc:AlternateContent>
      </w:r>
    </w:p>
    <w:p w14:paraId="1931D482" w14:textId="77777777" w:rsidR="007E57E0" w:rsidRDefault="007E57E0" w:rsidP="0093219A">
      <w:pPr>
        <w:spacing w:line="240" w:lineRule="auto"/>
        <w:ind w:left="360"/>
        <w:jc w:val="left"/>
        <w:rPr>
          <w:color w:val="000000"/>
          <w:sz w:val="26"/>
          <w:szCs w:val="26"/>
          <w:lang w:val="mn-MN"/>
        </w:rPr>
      </w:pPr>
    </w:p>
    <w:p w14:paraId="7CC8589B" w14:textId="24F6E3F1" w:rsidR="007E57E0" w:rsidRDefault="007E57E0" w:rsidP="0093219A">
      <w:pPr>
        <w:spacing w:line="240" w:lineRule="auto"/>
        <w:ind w:left="360"/>
        <w:jc w:val="left"/>
        <w:rPr>
          <w:color w:val="000000"/>
          <w:sz w:val="26"/>
          <w:szCs w:val="26"/>
          <w:lang w:val="mn-MN"/>
        </w:rPr>
      </w:pPr>
    </w:p>
    <w:p w14:paraId="6D3BF09E" w14:textId="7537A266" w:rsidR="00AA281C" w:rsidRPr="00001918" w:rsidRDefault="00AA281C" w:rsidP="0093219A">
      <w:pPr>
        <w:spacing w:line="240" w:lineRule="auto"/>
        <w:ind w:left="360"/>
        <w:jc w:val="left"/>
        <w:rPr>
          <w:color w:val="000000"/>
          <w:sz w:val="26"/>
          <w:szCs w:val="26"/>
          <w:lang w:val="mn-MN"/>
        </w:rPr>
      </w:pPr>
    </w:p>
    <w:p w14:paraId="6D325667" w14:textId="2ABA4ED8" w:rsidR="00A42493" w:rsidRPr="00001918" w:rsidRDefault="00306802" w:rsidP="00001918">
      <w:pPr>
        <w:pStyle w:val="ListParagraph"/>
        <w:numPr>
          <w:ilvl w:val="0"/>
          <w:numId w:val="32"/>
        </w:numPr>
        <w:pBdr>
          <w:top w:val="nil"/>
          <w:left w:val="nil"/>
          <w:bottom w:val="nil"/>
          <w:right w:val="nil"/>
          <w:between w:val="nil"/>
        </w:pBdr>
        <w:rPr>
          <w:rFonts w:ascii="Times New Roman" w:hAnsi="Times New Roman" w:cs="Times New Roman"/>
          <w:color w:val="000000"/>
          <w:sz w:val="26"/>
          <w:szCs w:val="26"/>
          <w:lang w:val="mn-MN"/>
        </w:rPr>
      </w:pPr>
      <w:r w:rsidRPr="00001918">
        <w:rPr>
          <w:rFonts w:ascii="Times New Roman" w:eastAsia="Arial" w:hAnsi="Times New Roman" w:cs="Times New Roman"/>
          <w:color w:val="000000"/>
          <w:lang w:val="mn-MN"/>
        </w:rPr>
        <w:t xml:space="preserve">Аппликейшныг олон хэлний сонголттой болгосон </w:t>
      </w:r>
      <w:r w:rsidRPr="00001918">
        <w:rPr>
          <w:rFonts w:ascii="Times New Roman" w:eastAsia="Arial" w:hAnsi="Times New Roman" w:cs="Times New Roman"/>
          <w:color w:val="000000"/>
          <w:lang w:val="en-US"/>
        </w:rPr>
        <w:t>(internationalization)</w:t>
      </w:r>
    </w:p>
    <w:p w14:paraId="6BE1DC38" w14:textId="77777777" w:rsidR="00306802" w:rsidRPr="00306802" w:rsidRDefault="00306802" w:rsidP="00306802">
      <w:pPr>
        <w:pStyle w:val="ListParagraph"/>
        <w:pBdr>
          <w:top w:val="nil"/>
          <w:left w:val="nil"/>
          <w:bottom w:val="nil"/>
          <w:right w:val="nil"/>
          <w:between w:val="nil"/>
        </w:pBdr>
        <w:ind w:left="1080"/>
        <w:rPr>
          <w:rFonts w:ascii="Times New Roman" w:hAnsi="Times New Roman" w:cs="Times New Roman"/>
          <w:color w:val="000000"/>
          <w:sz w:val="26"/>
          <w:szCs w:val="26"/>
          <w:lang w:val="mn-MN"/>
        </w:rPr>
      </w:pPr>
    </w:p>
    <w:p w14:paraId="4218497F" w14:textId="77777777" w:rsidR="00306802" w:rsidRPr="00306802" w:rsidRDefault="00306802" w:rsidP="00957D60">
      <w:pPr>
        <w:pBdr>
          <w:top w:val="nil"/>
          <w:left w:val="nil"/>
          <w:bottom w:val="nil"/>
          <w:right w:val="nil"/>
          <w:between w:val="nil"/>
        </w:pBdr>
        <w:spacing w:line="240" w:lineRule="auto"/>
        <w:rPr>
          <w:color w:val="000000"/>
          <w:lang w:val="mn-MN"/>
        </w:rPr>
      </w:pPr>
      <w:r w:rsidRPr="00306802">
        <w:rPr>
          <w:color w:val="000000"/>
          <w:lang w:val="mn-MN"/>
        </w:rPr>
        <w:t>Аппликейшныг хэрэглэгчийн хүсэл сонирхол болон төхөөрөмжийн үндсэн тохиргоонд нийцүүлэн Монгол, Англи хэлний сонголттойгоор ашиглах боломжийг бүрдүүлсэн. Үүний тулд i18n-js болон expo-localization сангуудыг ашиглан хэлний нэгдсэн удирдлагын бүтцийг хөгжүүлсэн.</w:t>
      </w:r>
    </w:p>
    <w:p w14:paraId="38C85BAA" w14:textId="77777777" w:rsidR="00306802" w:rsidRPr="00306802" w:rsidRDefault="00306802" w:rsidP="00957D60">
      <w:pPr>
        <w:numPr>
          <w:ilvl w:val="0"/>
          <w:numId w:val="33"/>
        </w:numPr>
        <w:pBdr>
          <w:top w:val="nil"/>
          <w:left w:val="nil"/>
          <w:bottom w:val="nil"/>
          <w:right w:val="nil"/>
          <w:between w:val="nil"/>
        </w:pBdr>
        <w:spacing w:line="240" w:lineRule="auto"/>
        <w:rPr>
          <w:color w:val="000000"/>
          <w:lang w:val="mn-MN"/>
        </w:rPr>
      </w:pPr>
      <w:r w:rsidRPr="00306802">
        <w:rPr>
          <w:b/>
          <w:bCs/>
          <w:color w:val="000000"/>
          <w:lang w:val="mn-MN"/>
        </w:rPr>
        <w:t>Техникийн хэрэгжүүлэлт:</w:t>
      </w:r>
      <w:r w:rsidRPr="00306802">
        <w:rPr>
          <w:color w:val="000000"/>
          <w:lang w:val="mn-MN"/>
        </w:rPr>
        <w:t xml:space="preserve"> getLocales() функцээр дамжуулан хэрэглэгчийн төхөөрөмжийн үндсэн хэлийг автоматаар таньж, апп-ын анхдагч хэлийг тохируулах логикийг бичсэн. Хэрэв төхөөрөмж "mn" (Монгол) кодтой бол систем Монгол хэл дээр, бусад тохиолдолд Англи хэл дээр ачааллахаар тохируулсан.</w:t>
      </w:r>
    </w:p>
    <w:p w14:paraId="17F6A4B4" w14:textId="77777777" w:rsidR="00001918" w:rsidRDefault="00306802" w:rsidP="00957D60">
      <w:pPr>
        <w:numPr>
          <w:ilvl w:val="0"/>
          <w:numId w:val="33"/>
        </w:numPr>
        <w:pBdr>
          <w:top w:val="nil"/>
          <w:left w:val="nil"/>
          <w:bottom w:val="nil"/>
          <w:right w:val="nil"/>
          <w:between w:val="nil"/>
        </w:pBdr>
        <w:spacing w:line="240" w:lineRule="auto"/>
        <w:rPr>
          <w:color w:val="000000"/>
          <w:lang w:val="mn-MN"/>
        </w:rPr>
      </w:pPr>
      <w:r w:rsidRPr="00306802">
        <w:rPr>
          <w:b/>
          <w:bCs/>
          <w:color w:val="000000"/>
          <w:lang w:val="mn-MN"/>
        </w:rPr>
        <w:t>Уян хатан байдал:</w:t>
      </w:r>
      <w:r w:rsidRPr="00306802">
        <w:rPr>
          <w:color w:val="000000"/>
          <w:lang w:val="mn-MN"/>
        </w:rPr>
        <w:t xml:space="preserve"> Апп доторх бүх текстийг t() функцээр дамжуулан JSON файлуудаас (en.json, mn.json) татаж байгаа нь цаашид өөр хэлнүүд нэмэх боломжийг нээлттэй үлдээж байгаа юм. Мөн changeLanguage функцээр дамжуулан хэрэглэгч апп-ыг ашиглах явцдаа хэлээ хүссэн үедээ солих функцийг амжилттай нэгтгэсэн</w:t>
      </w:r>
    </w:p>
    <w:p w14:paraId="31E5DC1B" w14:textId="2A80941E" w:rsidR="00AA281C" w:rsidRPr="00001918" w:rsidRDefault="00001918" w:rsidP="00001918">
      <w:pPr>
        <w:pStyle w:val="ListParagraph"/>
        <w:numPr>
          <w:ilvl w:val="0"/>
          <w:numId w:val="33"/>
        </w:numPr>
        <w:pBdr>
          <w:top w:val="nil"/>
          <w:left w:val="nil"/>
          <w:bottom w:val="nil"/>
          <w:right w:val="nil"/>
          <w:between w:val="nil"/>
        </w:pBdr>
        <w:spacing w:line="276" w:lineRule="auto"/>
        <w:rPr>
          <w:rFonts w:ascii="Times New Roman" w:hAnsi="Times New Roman" w:cs="Times New Roman"/>
          <w:color w:val="000000"/>
          <w:lang w:val="mn-MN"/>
        </w:rPr>
      </w:pPr>
      <w:r w:rsidRPr="00001918">
        <w:rPr>
          <w:rFonts w:ascii="Times New Roman" w:hAnsi="Times New Roman" w:cs="Times New Roman"/>
          <w:noProof/>
          <w:color w:val="000000"/>
        </w:rPr>
        <w:t>Харагдах байдлын горим буюу Dark Mode тохиргоо</w:t>
      </w:r>
    </w:p>
    <w:p w14:paraId="0F736627" w14:textId="77777777" w:rsidR="00001918" w:rsidRDefault="00001918" w:rsidP="00001918">
      <w:pPr>
        <w:pBdr>
          <w:top w:val="nil"/>
          <w:left w:val="nil"/>
          <w:bottom w:val="nil"/>
          <w:right w:val="nil"/>
          <w:between w:val="nil"/>
        </w:pBdr>
        <w:spacing w:line="276" w:lineRule="auto"/>
        <w:rPr>
          <w:color w:val="000000"/>
          <w:lang w:val="mn-MN"/>
        </w:rPr>
      </w:pPr>
    </w:p>
    <w:p w14:paraId="45BD70A5" w14:textId="77777777" w:rsidR="00957D60" w:rsidRDefault="00957D60" w:rsidP="00001918">
      <w:pPr>
        <w:pBdr>
          <w:top w:val="nil"/>
          <w:left w:val="nil"/>
          <w:bottom w:val="nil"/>
          <w:right w:val="nil"/>
          <w:between w:val="nil"/>
        </w:pBdr>
        <w:spacing w:line="276" w:lineRule="auto"/>
        <w:rPr>
          <w:color w:val="000000"/>
          <w:lang w:val="mn-MN"/>
        </w:rPr>
      </w:pPr>
    </w:p>
    <w:p w14:paraId="3A2CB487" w14:textId="77777777" w:rsidR="00957D60" w:rsidRDefault="00957D60" w:rsidP="00001918">
      <w:pPr>
        <w:pBdr>
          <w:top w:val="nil"/>
          <w:left w:val="nil"/>
          <w:bottom w:val="nil"/>
          <w:right w:val="nil"/>
          <w:between w:val="nil"/>
        </w:pBdr>
        <w:spacing w:line="276" w:lineRule="auto"/>
        <w:rPr>
          <w:color w:val="000000"/>
          <w:lang w:val="mn-MN"/>
        </w:rPr>
      </w:pPr>
    </w:p>
    <w:p w14:paraId="5570D294" w14:textId="77777777" w:rsidR="00957D60" w:rsidRDefault="00957D60" w:rsidP="00001918">
      <w:pPr>
        <w:pBdr>
          <w:top w:val="nil"/>
          <w:left w:val="nil"/>
          <w:bottom w:val="nil"/>
          <w:right w:val="nil"/>
          <w:between w:val="nil"/>
        </w:pBdr>
        <w:spacing w:line="276" w:lineRule="auto"/>
        <w:rPr>
          <w:color w:val="000000"/>
          <w:lang w:val="mn-MN"/>
        </w:rPr>
      </w:pPr>
    </w:p>
    <w:p w14:paraId="3BA874E6" w14:textId="3991E882" w:rsidR="00957D60" w:rsidRDefault="00957D60" w:rsidP="00957D60">
      <w:pPr>
        <w:pStyle w:val="ListParagraph"/>
        <w:numPr>
          <w:ilvl w:val="0"/>
          <w:numId w:val="33"/>
        </w:numPr>
        <w:pBdr>
          <w:top w:val="nil"/>
          <w:left w:val="nil"/>
          <w:bottom w:val="nil"/>
          <w:right w:val="nil"/>
          <w:between w:val="nil"/>
        </w:pBdr>
        <w:spacing w:line="276" w:lineRule="auto"/>
        <w:rPr>
          <w:rFonts w:ascii="Times New Roman" w:hAnsi="Times New Roman" w:cs="Times New Roman"/>
          <w:color w:val="000000"/>
          <w:lang w:val="mn-MN"/>
        </w:rPr>
      </w:pPr>
      <w:r w:rsidRPr="00957D60">
        <w:rPr>
          <w:rFonts w:ascii="Times New Roman" w:hAnsi="Times New Roman" w:cs="Times New Roman"/>
          <w:color w:val="000000"/>
          <w:lang w:val="mn-MN"/>
        </w:rPr>
        <w:lastRenderedPageBreak/>
        <w:t>Харагдах байдлын горим буюу Dark Mode тохиргоо</w:t>
      </w:r>
    </w:p>
    <w:p w14:paraId="48DCCED4" w14:textId="77777777" w:rsidR="00957D60" w:rsidRPr="00957D60" w:rsidRDefault="00957D60" w:rsidP="00957D60">
      <w:pPr>
        <w:pStyle w:val="ListParagraph"/>
        <w:pBdr>
          <w:top w:val="nil"/>
          <w:left w:val="nil"/>
          <w:bottom w:val="nil"/>
          <w:right w:val="nil"/>
          <w:between w:val="nil"/>
        </w:pBdr>
        <w:spacing w:line="276" w:lineRule="auto"/>
        <w:rPr>
          <w:rFonts w:ascii="Times New Roman" w:hAnsi="Times New Roman" w:cs="Times New Roman"/>
          <w:color w:val="000000"/>
          <w:lang w:val="mn-MN"/>
        </w:rPr>
      </w:pPr>
    </w:p>
    <w:p w14:paraId="6D9A43EA" w14:textId="644B6682" w:rsidR="00001918" w:rsidRPr="00001918" w:rsidRDefault="00001918" w:rsidP="00001918">
      <w:pPr>
        <w:pBdr>
          <w:top w:val="nil"/>
          <w:left w:val="nil"/>
          <w:bottom w:val="nil"/>
          <w:right w:val="nil"/>
          <w:between w:val="nil"/>
        </w:pBdr>
        <w:spacing w:line="276" w:lineRule="auto"/>
        <w:rPr>
          <w:color w:val="000000"/>
          <w:lang w:val="mn-MN"/>
        </w:rPr>
      </w:pPr>
      <w:r w:rsidRPr="00001918">
        <w:rPr>
          <w:color w:val="000000"/>
          <w:lang w:val="mn-MN"/>
        </w:rPr>
        <w:t xml:space="preserve">Орчин үеийн мобайл аппликейшны стандартын дагуу хэрэглэгчийн нүдний ачааллыг бууруулах, цахилгаан зарцуулалтыг хэмнэх зорилгоор </w:t>
      </w:r>
      <w:r w:rsidRPr="00001918">
        <w:rPr>
          <w:b/>
          <w:bCs/>
          <w:color w:val="000000"/>
          <w:lang w:val="mn-MN"/>
        </w:rPr>
        <w:t>Dark Mode</w:t>
      </w:r>
      <w:r w:rsidRPr="00001918">
        <w:rPr>
          <w:color w:val="000000"/>
          <w:lang w:val="mn-MN"/>
        </w:rPr>
        <w:t xml:space="preserve"> (Харанхуй горим) болон </w:t>
      </w:r>
      <w:r w:rsidRPr="00001918">
        <w:rPr>
          <w:b/>
          <w:bCs/>
          <w:color w:val="000000"/>
          <w:lang w:val="mn-MN"/>
        </w:rPr>
        <w:t>Light Mode</w:t>
      </w:r>
      <w:r w:rsidRPr="00001918">
        <w:rPr>
          <w:color w:val="000000"/>
          <w:lang w:val="mn-MN"/>
        </w:rPr>
        <w:t xml:space="preserve"> (Гэрэлт горим)-ийн тохиргоог нэвтрүүлсэн.</w:t>
      </w:r>
    </w:p>
    <w:p w14:paraId="522C4D3C" w14:textId="77777777" w:rsidR="00001918" w:rsidRPr="00957D60" w:rsidRDefault="00001918" w:rsidP="00957D60">
      <w:pPr>
        <w:pStyle w:val="ListParagraph"/>
        <w:numPr>
          <w:ilvl w:val="0"/>
          <w:numId w:val="35"/>
        </w:numPr>
        <w:pBdr>
          <w:top w:val="nil"/>
          <w:left w:val="nil"/>
          <w:bottom w:val="nil"/>
          <w:right w:val="nil"/>
          <w:between w:val="nil"/>
        </w:pBdr>
        <w:spacing w:line="276" w:lineRule="auto"/>
        <w:rPr>
          <w:rFonts w:ascii="Times New Roman" w:hAnsi="Times New Roman" w:cs="Times New Roman"/>
          <w:color w:val="000000"/>
          <w:lang w:val="mn-MN"/>
        </w:rPr>
      </w:pPr>
      <w:r w:rsidRPr="00957D60">
        <w:rPr>
          <w:rFonts w:ascii="Times New Roman" w:hAnsi="Times New Roman" w:cs="Times New Roman"/>
          <w:b/>
          <w:bCs/>
          <w:color w:val="000000"/>
          <w:lang w:val="mn-MN"/>
        </w:rPr>
        <w:t>Техникийн шийдэл:</w:t>
      </w:r>
      <w:r w:rsidRPr="00957D60">
        <w:rPr>
          <w:rFonts w:ascii="Times New Roman" w:hAnsi="Times New Roman" w:cs="Times New Roman"/>
          <w:color w:val="000000"/>
          <w:lang w:val="mn-MN"/>
        </w:rPr>
        <w:t xml:space="preserve"> Төсөлд ашигласан </w:t>
      </w:r>
      <w:r w:rsidRPr="00957D60">
        <w:rPr>
          <w:rFonts w:ascii="Times New Roman" w:hAnsi="Times New Roman" w:cs="Times New Roman"/>
          <w:b/>
          <w:bCs/>
          <w:color w:val="000000"/>
          <w:lang w:val="mn-MN"/>
        </w:rPr>
        <w:t>NativeWind</w:t>
      </w:r>
      <w:r w:rsidRPr="00957D60">
        <w:rPr>
          <w:rFonts w:ascii="Times New Roman" w:hAnsi="Times New Roman" w:cs="Times New Roman"/>
          <w:color w:val="000000"/>
          <w:lang w:val="mn-MN"/>
        </w:rPr>
        <w:t xml:space="preserve"> болон </w:t>
      </w:r>
      <w:r w:rsidRPr="00957D60">
        <w:rPr>
          <w:rFonts w:ascii="Times New Roman" w:hAnsi="Times New Roman" w:cs="Times New Roman"/>
          <w:b/>
          <w:bCs/>
          <w:color w:val="000000"/>
          <w:lang w:val="mn-MN"/>
        </w:rPr>
        <w:t>Tailwind CSS</w:t>
      </w:r>
      <w:r w:rsidRPr="00957D60">
        <w:rPr>
          <w:rFonts w:ascii="Times New Roman" w:hAnsi="Times New Roman" w:cs="Times New Roman"/>
          <w:color w:val="000000"/>
          <w:lang w:val="mn-MN"/>
        </w:rPr>
        <w:t>-ийн тусламжтайгаар өнгөний хослолыг системээр удирдах боломжтой болсон. Хэрэглэгчийн үйлдлийн системийн тохиргооноос хамааран эсвэл апп-ын тохиргооны хэсгээс харагдах байдлыг сольсноор апп-ын бүх компонент (Background, Text color, Button styles) автоматаар өнгөө хувиргах логикийг хэрэгжүүлсэн.</w:t>
      </w:r>
    </w:p>
    <w:p w14:paraId="089BDFED" w14:textId="77777777" w:rsidR="00001918" w:rsidRPr="00957D60" w:rsidRDefault="00001918" w:rsidP="00957D60">
      <w:pPr>
        <w:pStyle w:val="ListParagraph"/>
        <w:numPr>
          <w:ilvl w:val="0"/>
          <w:numId w:val="35"/>
        </w:numPr>
        <w:pBdr>
          <w:top w:val="nil"/>
          <w:left w:val="nil"/>
          <w:bottom w:val="nil"/>
          <w:right w:val="nil"/>
          <w:between w:val="nil"/>
        </w:pBdr>
        <w:spacing w:line="276" w:lineRule="auto"/>
        <w:rPr>
          <w:rFonts w:ascii="Times New Roman" w:hAnsi="Times New Roman" w:cs="Times New Roman"/>
          <w:color w:val="000000"/>
          <w:lang w:val="mn-MN"/>
        </w:rPr>
      </w:pPr>
      <w:r w:rsidRPr="00957D60">
        <w:rPr>
          <w:rFonts w:ascii="Times New Roman" w:hAnsi="Times New Roman" w:cs="Times New Roman"/>
          <w:b/>
          <w:bCs/>
          <w:color w:val="000000"/>
          <w:lang w:val="mn-MN"/>
        </w:rPr>
        <w:t>Үр дүн:</w:t>
      </w:r>
      <w:r w:rsidRPr="00957D60">
        <w:rPr>
          <w:rFonts w:ascii="Times New Roman" w:hAnsi="Times New Roman" w:cs="Times New Roman"/>
          <w:color w:val="000000"/>
          <w:lang w:val="mn-MN"/>
        </w:rPr>
        <w:t xml:space="preserve"> Систем бүхэлдээ "Theme" буюу загварын нэгдсэн удирдлагатай болсноор UI/UX-ийн хувьд илүү мэргэжлийн бөгөөд хэрэглэгчид ээлтэй шийдэл болж чадсан.</w:t>
      </w:r>
    </w:p>
    <w:p w14:paraId="1408C219" w14:textId="77777777" w:rsidR="00001918" w:rsidRPr="00001918" w:rsidRDefault="00001918" w:rsidP="00001918">
      <w:pPr>
        <w:pStyle w:val="ListParagraph"/>
        <w:pBdr>
          <w:top w:val="nil"/>
          <w:left w:val="nil"/>
          <w:bottom w:val="nil"/>
          <w:right w:val="nil"/>
          <w:between w:val="nil"/>
        </w:pBdr>
        <w:spacing w:line="276" w:lineRule="auto"/>
        <w:rPr>
          <w:rFonts w:ascii="Times New Roman" w:hAnsi="Times New Roman" w:cs="Times New Roman"/>
          <w:color w:val="000000"/>
          <w:lang w:val="mn-MN"/>
        </w:rPr>
      </w:pPr>
    </w:p>
    <w:p w14:paraId="72C5D1AB" w14:textId="77777777" w:rsidR="00AA281C" w:rsidRPr="0001643C" w:rsidRDefault="00AA281C" w:rsidP="00037655">
      <w:pPr>
        <w:pBdr>
          <w:top w:val="nil"/>
          <w:left w:val="nil"/>
          <w:bottom w:val="nil"/>
          <w:right w:val="nil"/>
          <w:between w:val="nil"/>
        </w:pBdr>
        <w:spacing w:line="276" w:lineRule="auto"/>
        <w:ind w:left="720"/>
        <w:jc w:val="left"/>
        <w:rPr>
          <w:color w:val="000000"/>
          <w:lang w:val="mn-MN"/>
        </w:rPr>
      </w:pPr>
    </w:p>
    <w:p w14:paraId="606DA63D" w14:textId="16E7B9D2" w:rsidR="00562F92" w:rsidRPr="00562F92" w:rsidRDefault="00562F92" w:rsidP="00665F4F">
      <w:pPr>
        <w:pStyle w:val="ListParagraph"/>
        <w:numPr>
          <w:ilvl w:val="0"/>
          <w:numId w:val="21"/>
        </w:numPr>
        <w:rPr>
          <w:rFonts w:ascii="Times New Roman" w:hAnsi="Times New Roman" w:cs="Times New Roman"/>
          <w:lang w:val="mn-MN"/>
        </w:rPr>
      </w:pPr>
      <w:r w:rsidRPr="00562F92">
        <w:rPr>
          <w:rFonts w:ascii="Times New Roman" w:eastAsia="Arial" w:hAnsi="Times New Roman" w:cs="Times New Roman"/>
          <w:color w:val="000000"/>
          <w:lang w:val="mn-MN"/>
        </w:rPr>
        <w:drawing>
          <wp:anchor distT="0" distB="0" distL="114300" distR="114300" simplePos="0" relativeHeight="251787264" behindDoc="0" locked="0" layoutInCell="1" allowOverlap="1" wp14:anchorId="29DB8338" wp14:editId="7EFAD798">
            <wp:simplePos x="0" y="0"/>
            <wp:positionH relativeFrom="page">
              <wp:align>center</wp:align>
            </wp:positionH>
            <wp:positionV relativeFrom="paragraph">
              <wp:posOffset>346710</wp:posOffset>
            </wp:positionV>
            <wp:extent cx="4419600" cy="4075430"/>
            <wp:effectExtent l="0" t="0" r="0" b="1270"/>
            <wp:wrapTopAndBottom/>
            <wp:docPr id="18811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0263" name=""/>
                    <pic:cNvPicPr/>
                  </pic:nvPicPr>
                  <pic:blipFill>
                    <a:blip r:embed="rId20"/>
                    <a:stretch>
                      <a:fillRect/>
                    </a:stretch>
                  </pic:blipFill>
                  <pic:spPr>
                    <a:xfrm>
                      <a:off x="0" y="0"/>
                      <a:ext cx="4419600" cy="4075430"/>
                    </a:xfrm>
                    <a:prstGeom prst="rect">
                      <a:avLst/>
                    </a:prstGeom>
                  </pic:spPr>
                </pic:pic>
              </a:graphicData>
            </a:graphic>
            <wp14:sizeRelH relativeFrom="margin">
              <wp14:pctWidth>0</wp14:pctWidth>
            </wp14:sizeRelH>
            <wp14:sizeRelV relativeFrom="margin">
              <wp14:pctHeight>0</wp14:pctHeight>
            </wp14:sizeRelV>
          </wp:anchor>
        </w:drawing>
      </w:r>
      <w:r w:rsidR="00957D60" w:rsidRPr="00562F92">
        <w:rPr>
          <w:rFonts w:ascii="Times New Roman" w:eastAsia="Arial" w:hAnsi="Times New Roman" w:cs="Times New Roman"/>
          <w:color w:val="000000"/>
          <w:lang w:val="en-US"/>
        </w:rPr>
        <w:t>Login</w:t>
      </w:r>
      <w:r>
        <w:rPr>
          <w:rFonts w:ascii="Times New Roman" w:eastAsia="Arial" w:hAnsi="Times New Roman" w:cs="Times New Roman"/>
          <w:color w:val="000000"/>
          <w:lang w:val="en-US"/>
        </w:rPr>
        <w:t>,</w:t>
      </w:r>
      <w:r w:rsidRPr="00562F92">
        <w:rPr>
          <w:rFonts w:ascii="Times New Roman" w:eastAsia="Arial" w:hAnsi="Times New Roman" w:cs="Times New Roman"/>
          <w:color w:val="000000"/>
          <w:lang w:val="en-US"/>
        </w:rPr>
        <w:t xml:space="preserve"> Register</w:t>
      </w:r>
      <w:r w:rsidR="00957D60" w:rsidRPr="00562F92">
        <w:rPr>
          <w:rFonts w:ascii="Times New Roman" w:eastAsia="Arial" w:hAnsi="Times New Roman" w:cs="Times New Roman"/>
          <w:color w:val="000000"/>
          <w:lang w:val="en-US"/>
        </w:rPr>
        <w:t xml:space="preserve"> </w:t>
      </w:r>
      <w:r w:rsidR="00957D60" w:rsidRPr="00562F92">
        <w:rPr>
          <w:rFonts w:ascii="Times New Roman" w:eastAsia="Arial" w:hAnsi="Times New Roman" w:cs="Times New Roman"/>
          <w:color w:val="000000"/>
          <w:lang w:val="mn-MN"/>
        </w:rPr>
        <w:t xml:space="preserve">хуудас </w:t>
      </w:r>
      <w:r w:rsidR="00957D60" w:rsidRPr="00562F92">
        <w:rPr>
          <w:rFonts w:ascii="Times New Roman" w:eastAsia="Arial" w:hAnsi="Times New Roman" w:cs="Times New Roman"/>
          <w:color w:val="000000"/>
          <w:lang w:val="en-US"/>
        </w:rPr>
        <w:t xml:space="preserve">front-End </w:t>
      </w:r>
      <w:r w:rsidR="00957D60" w:rsidRPr="00562F92">
        <w:rPr>
          <w:rFonts w:ascii="Times New Roman" w:eastAsia="Arial" w:hAnsi="Times New Roman" w:cs="Times New Roman"/>
          <w:color w:val="000000"/>
          <w:lang w:val="mn-MN"/>
        </w:rPr>
        <w:t xml:space="preserve">хэсэг </w:t>
      </w:r>
    </w:p>
    <w:p w14:paraId="2A9C7837" w14:textId="4CCE2EE0" w:rsidR="00562F92" w:rsidRPr="00562F92" w:rsidRDefault="00562F92" w:rsidP="00562F92">
      <w:pPr>
        <w:pStyle w:val="ListParagraph"/>
        <w:ind w:left="1080"/>
        <w:rPr>
          <w:rFonts w:ascii="Times New Roman" w:hAnsi="Times New Roman" w:cs="Times New Roman"/>
          <w:lang w:val="mn-MN"/>
        </w:rPr>
      </w:pPr>
      <w:r w:rsidRPr="00447DA9">
        <w:rPr>
          <w:b/>
          <w:caps/>
          <w:noProof/>
          <w:lang w:val="mn-MN"/>
        </w:rPr>
        <mc:AlternateContent>
          <mc:Choice Requires="wps">
            <w:drawing>
              <wp:anchor distT="45720" distB="45720" distL="114300" distR="114300" simplePos="0" relativeHeight="251785216" behindDoc="0" locked="0" layoutInCell="1" allowOverlap="1" wp14:anchorId="72C5D9E6" wp14:editId="5CA682BB">
                <wp:simplePos x="0" y="0"/>
                <wp:positionH relativeFrom="margin">
                  <wp:posOffset>2784937</wp:posOffset>
                </wp:positionH>
                <wp:positionV relativeFrom="paragraph">
                  <wp:posOffset>4312516</wp:posOffset>
                </wp:positionV>
                <wp:extent cx="2161540" cy="1404620"/>
                <wp:effectExtent l="0" t="0" r="0" b="7620"/>
                <wp:wrapSquare wrapText="bothSides"/>
                <wp:docPr id="127181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15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782FF0" w14:textId="35479CB1" w:rsidR="00562F92" w:rsidRPr="00447DA9" w:rsidRDefault="00562F92" w:rsidP="00562F92">
                            <w:pPr>
                              <w:rPr>
                                <w:i/>
                                <w:iCs/>
                                <w:lang w:val="mn-MN"/>
                              </w:rPr>
                            </w:pPr>
                            <w:r w:rsidRPr="00447DA9">
                              <w:rPr>
                                <w:i/>
                                <w:iCs/>
                                <w:lang w:val="mn-MN"/>
                              </w:rPr>
                              <w:t>Зураг</w:t>
                            </w:r>
                            <w:r>
                              <w:rPr>
                                <w:i/>
                                <w:iCs/>
                                <w:lang w:val="mn-MN"/>
                              </w:rPr>
                              <w:t xml:space="preserve"> 9</w:t>
                            </w:r>
                            <w:r w:rsidRPr="00447DA9">
                              <w:rPr>
                                <w:i/>
                                <w:iCs/>
                                <w:lang w:val="mn-MN"/>
                              </w:rPr>
                              <w:t xml:space="preserve">  </w:t>
                            </w:r>
                            <w:r>
                              <w:rPr>
                                <w:i/>
                                <w:iCs/>
                                <w:lang w:val="en-US"/>
                              </w:rPr>
                              <w:t xml:space="preserve">Login, Register </w:t>
                            </w:r>
                            <w:r>
                              <w:rPr>
                                <w:i/>
                                <w:iCs/>
                                <w:lang w:val="mn-MN"/>
                              </w:rPr>
                              <w:t>хуудас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C5D9E6" id="_x0000_s1034" type="#_x0000_t202" style="position:absolute;left:0;text-align:left;margin-left:219.3pt;margin-top:339.55pt;width:170.2pt;height:110.6pt;z-index:251785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" filled="f" stroked="f">
                <v:textbox style="mso-fit-shape-to-text:t">
                  <w:txbxContent>
                    <w:p w14:paraId="03782FF0" w14:textId="35479CB1" w:rsidR="00562F92" w:rsidRPr="00447DA9" w:rsidRDefault="00562F92" w:rsidP="00562F92">
                      <w:pPr>
                        <w:rPr>
                          <w:i/>
                          <w:iCs/>
                          <w:lang w:val="mn-MN"/>
                        </w:rPr>
                      </w:pPr>
                      <w:r w:rsidRPr="00447DA9">
                        <w:rPr>
                          <w:i/>
                          <w:iCs/>
                          <w:lang w:val="mn-MN"/>
                        </w:rPr>
                        <w:t>Зураг</w:t>
                      </w:r>
                      <w:r>
                        <w:rPr>
                          <w:i/>
                          <w:iCs/>
                          <w:lang w:val="mn-MN"/>
                        </w:rPr>
                        <w:t xml:space="preserve"> 9</w:t>
                      </w:r>
                      <w:r w:rsidRPr="00447DA9">
                        <w:rPr>
                          <w:i/>
                          <w:iCs/>
                          <w:lang w:val="mn-MN"/>
                        </w:rPr>
                        <w:t xml:space="preserve">  </w:t>
                      </w:r>
                      <w:r>
                        <w:rPr>
                          <w:i/>
                          <w:iCs/>
                          <w:lang w:val="en-US"/>
                        </w:rPr>
                        <w:t xml:space="preserve">Login, Register </w:t>
                      </w:r>
                      <w:r>
                        <w:rPr>
                          <w:i/>
                          <w:iCs/>
                          <w:lang w:val="mn-MN"/>
                        </w:rPr>
                        <w:t>хуудас</w:t>
                      </w:r>
                    </w:p>
                  </w:txbxContent>
                </v:textbox>
                <w10:wrap type="square" anchorx="margin"/>
              </v:shape>
            </w:pict>
          </mc:Fallback>
        </mc:AlternateContent>
      </w:r>
      <w:r w:rsidR="00957D60" w:rsidRPr="00562F92">
        <w:rPr>
          <w:rFonts w:ascii="Times New Roman" w:eastAsia="Arial" w:hAnsi="Times New Roman" w:cs="Times New Roman"/>
          <w:color w:val="000000"/>
          <w:lang w:val="mn-MN"/>
        </w:rPr>
        <w:br/>
      </w:r>
    </w:p>
    <w:p w14:paraId="68B9B5E2" w14:textId="1CE3089D" w:rsidR="00AA281C" w:rsidRPr="00957D60" w:rsidRDefault="00AA281C" w:rsidP="006E78FC">
      <w:pPr>
        <w:rPr>
          <w:lang w:val="en-US"/>
        </w:rPr>
      </w:pPr>
    </w:p>
    <w:p w14:paraId="6620021D" w14:textId="0CF689B3" w:rsidR="00AA281C" w:rsidRPr="0001643C" w:rsidRDefault="00AA281C" w:rsidP="006E78FC">
      <w:pPr>
        <w:rPr>
          <w:lang w:val="mn-MN"/>
        </w:rPr>
      </w:pPr>
    </w:p>
    <w:p w14:paraId="6A0DD8B2" w14:textId="53B8326B" w:rsidR="00DE0B57" w:rsidRDefault="00DE0B57" w:rsidP="00AA281C">
      <w:pPr>
        <w:rPr>
          <w:lang w:val="mn-MN"/>
        </w:rPr>
      </w:pPr>
    </w:p>
    <w:p w14:paraId="7C62E4C6" w14:textId="77777777" w:rsidR="00DE0B57" w:rsidRDefault="00DE0B57" w:rsidP="00AA281C">
      <w:pPr>
        <w:rPr>
          <w:lang w:val="mn-MN"/>
        </w:rPr>
      </w:pPr>
    </w:p>
    <w:p w14:paraId="77104283" w14:textId="09E215E7" w:rsidR="00957D60" w:rsidRDefault="00957D60" w:rsidP="00AA281C">
      <w:pPr>
        <w:rPr>
          <w:lang w:val="mn-MN"/>
        </w:rPr>
      </w:pPr>
    </w:p>
    <w:p w14:paraId="5C6BB66B" w14:textId="407FBBC1" w:rsidR="00957D60" w:rsidRDefault="00957D60" w:rsidP="00AA281C">
      <w:pPr>
        <w:rPr>
          <w:lang w:val="mn-MN"/>
        </w:rPr>
      </w:pPr>
    </w:p>
    <w:p w14:paraId="25D9D661" w14:textId="778651E6" w:rsidR="00957D60" w:rsidRPr="00957D60" w:rsidRDefault="00957D60" w:rsidP="00957D60">
      <w:pPr>
        <w:pStyle w:val="ListParagraph"/>
        <w:numPr>
          <w:ilvl w:val="0"/>
          <w:numId w:val="36"/>
        </w:numPr>
        <w:rPr>
          <w:rFonts w:ascii="Times New Roman" w:hAnsi="Times New Roman" w:cs="Times New Roman"/>
          <w:lang w:val="en-US"/>
        </w:rPr>
      </w:pPr>
      <w:r w:rsidRPr="00957D60">
        <w:rPr>
          <w:rFonts w:ascii="Times New Roman" w:hAnsi="Times New Roman" w:cs="Times New Roman"/>
          <w:lang w:val="mn-MN"/>
        </w:rPr>
        <w:t>Profile</w:t>
      </w:r>
      <w:r w:rsidR="00562F92">
        <w:rPr>
          <w:rFonts w:ascii="Times New Roman" w:hAnsi="Times New Roman" w:cs="Times New Roman"/>
          <w:lang w:val="mn-MN"/>
        </w:rPr>
        <w:t>, Account</w:t>
      </w:r>
      <w:r w:rsidRPr="00957D60">
        <w:rPr>
          <w:rFonts w:ascii="Times New Roman" w:hAnsi="Times New Roman" w:cs="Times New Roman"/>
          <w:lang w:val="mn-MN"/>
        </w:rPr>
        <w:t xml:space="preserve"> хуудас </w:t>
      </w:r>
      <w:r w:rsidRPr="00957D60">
        <w:rPr>
          <w:rFonts w:ascii="Times New Roman" w:hAnsi="Times New Roman" w:cs="Times New Roman"/>
          <w:lang w:val="en-US"/>
        </w:rPr>
        <w:t>Front-end</w:t>
      </w:r>
      <w:r>
        <w:rPr>
          <w:rFonts w:ascii="Times New Roman" w:hAnsi="Times New Roman" w:cs="Times New Roman"/>
          <w:lang w:val="en-US"/>
        </w:rPr>
        <w:t xml:space="preserve"> </w:t>
      </w:r>
      <w:r>
        <w:rPr>
          <w:rFonts w:ascii="Times New Roman" w:hAnsi="Times New Roman" w:cs="Times New Roman"/>
          <w:lang w:val="mn-MN"/>
        </w:rPr>
        <w:t>хэсэг</w:t>
      </w:r>
    </w:p>
    <w:p w14:paraId="101AE1F1" w14:textId="0AB606FC" w:rsidR="00957D60" w:rsidRPr="00957D60" w:rsidRDefault="00957D60" w:rsidP="00AA281C">
      <w:pPr>
        <w:rPr>
          <w:lang w:val="en-US"/>
        </w:rPr>
      </w:pPr>
      <w:r w:rsidRPr="00957D60">
        <w:rPr>
          <w:lang w:val="en-US"/>
        </w:rPr>
        <w:drawing>
          <wp:anchor distT="0" distB="0" distL="114300" distR="114300" simplePos="0" relativeHeight="251766784" behindDoc="0" locked="0" layoutInCell="1" allowOverlap="1" wp14:anchorId="2660E5A0" wp14:editId="0436B669">
            <wp:simplePos x="0" y="0"/>
            <wp:positionH relativeFrom="column">
              <wp:posOffset>62865</wp:posOffset>
            </wp:positionH>
            <wp:positionV relativeFrom="paragraph">
              <wp:posOffset>227330</wp:posOffset>
            </wp:positionV>
            <wp:extent cx="5939790" cy="2404110"/>
            <wp:effectExtent l="0" t="0" r="3810" b="0"/>
            <wp:wrapTopAndBottom/>
            <wp:docPr id="169253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8276" name=""/>
                    <pic:cNvPicPr/>
                  </pic:nvPicPr>
                  <pic:blipFill>
                    <a:blip r:embed="rId21"/>
                    <a:stretch>
                      <a:fillRect/>
                    </a:stretch>
                  </pic:blipFill>
                  <pic:spPr>
                    <a:xfrm>
                      <a:off x="0" y="0"/>
                      <a:ext cx="5939790" cy="2404110"/>
                    </a:xfrm>
                    <a:prstGeom prst="rect">
                      <a:avLst/>
                    </a:prstGeom>
                  </pic:spPr>
                </pic:pic>
              </a:graphicData>
            </a:graphic>
          </wp:anchor>
        </w:drawing>
      </w:r>
    </w:p>
    <w:p w14:paraId="2163B249" w14:textId="4702BB8D" w:rsidR="00957D60" w:rsidRDefault="00562F92" w:rsidP="00AA281C">
      <w:pPr>
        <w:rPr>
          <w:lang w:val="mn-MN"/>
        </w:rPr>
      </w:pPr>
      <w:r w:rsidRPr="00447DA9">
        <w:rPr>
          <w:b/>
          <w:caps/>
          <w:noProof/>
          <w:lang w:val="mn-MN"/>
        </w:rPr>
        <mc:AlternateContent>
          <mc:Choice Requires="wps">
            <w:drawing>
              <wp:anchor distT="45720" distB="45720" distL="114300" distR="114300" simplePos="0" relativeHeight="251789312" behindDoc="0" locked="0" layoutInCell="1" allowOverlap="1" wp14:anchorId="5C4A3990" wp14:editId="383F74E0">
                <wp:simplePos x="0" y="0"/>
                <wp:positionH relativeFrom="margin">
                  <wp:posOffset>3650615</wp:posOffset>
                </wp:positionH>
                <wp:positionV relativeFrom="paragraph">
                  <wp:posOffset>2436495</wp:posOffset>
                </wp:positionV>
                <wp:extent cx="2348230" cy="1404620"/>
                <wp:effectExtent l="0" t="0" r="0" b="7620"/>
                <wp:wrapSquare wrapText="bothSides"/>
                <wp:docPr id="1181522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2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74AFB6" w14:textId="09BA68A2" w:rsidR="00562F92" w:rsidRPr="00447DA9" w:rsidRDefault="00562F92" w:rsidP="00562F92">
                            <w:pPr>
                              <w:rPr>
                                <w:i/>
                                <w:iCs/>
                                <w:lang w:val="mn-MN"/>
                              </w:rPr>
                            </w:pPr>
                            <w:r w:rsidRPr="00447DA9">
                              <w:rPr>
                                <w:i/>
                                <w:iCs/>
                                <w:lang w:val="mn-MN"/>
                              </w:rPr>
                              <w:t>Зураг</w:t>
                            </w:r>
                            <w:r>
                              <w:rPr>
                                <w:i/>
                                <w:iCs/>
                                <w:lang w:val="mn-MN"/>
                              </w:rPr>
                              <w:t xml:space="preserve"> </w:t>
                            </w:r>
                            <w:r>
                              <w:rPr>
                                <w:i/>
                                <w:iCs/>
                                <w:lang w:val="mn-MN"/>
                              </w:rPr>
                              <w:t>10</w:t>
                            </w:r>
                            <w:r w:rsidRPr="00447DA9">
                              <w:rPr>
                                <w:i/>
                                <w:iCs/>
                                <w:lang w:val="mn-MN"/>
                              </w:rPr>
                              <w:t xml:space="preserve">  </w:t>
                            </w:r>
                            <w:r>
                              <w:rPr>
                                <w:i/>
                                <w:iCs/>
                                <w:lang w:val="en-US"/>
                              </w:rPr>
                              <w:t>Profile, Account</w:t>
                            </w:r>
                            <w:r>
                              <w:rPr>
                                <w:i/>
                                <w:iCs/>
                                <w:lang w:val="en-US"/>
                              </w:rPr>
                              <w:t xml:space="preserve"> </w:t>
                            </w:r>
                            <w:r>
                              <w:rPr>
                                <w:i/>
                                <w:iCs/>
                                <w:lang w:val="mn-MN"/>
                              </w:rPr>
                              <w:t>хуудас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4A3990" id="_x0000_s1035" type="#_x0000_t202" style="position:absolute;left:0;text-align:left;margin-left:287.45pt;margin-top:191.85pt;width:184.9pt;height:110.6pt;z-index:251789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" filled="f" stroked="f">
                <v:textbox style="mso-fit-shape-to-text:t">
                  <w:txbxContent>
                    <w:p w14:paraId="4874AFB6" w14:textId="09BA68A2" w:rsidR="00562F92" w:rsidRPr="00447DA9" w:rsidRDefault="00562F92" w:rsidP="00562F92">
                      <w:pPr>
                        <w:rPr>
                          <w:i/>
                          <w:iCs/>
                          <w:lang w:val="mn-MN"/>
                        </w:rPr>
                      </w:pPr>
                      <w:r w:rsidRPr="00447DA9">
                        <w:rPr>
                          <w:i/>
                          <w:iCs/>
                          <w:lang w:val="mn-MN"/>
                        </w:rPr>
                        <w:t>Зураг</w:t>
                      </w:r>
                      <w:r>
                        <w:rPr>
                          <w:i/>
                          <w:iCs/>
                          <w:lang w:val="mn-MN"/>
                        </w:rPr>
                        <w:t xml:space="preserve"> </w:t>
                      </w:r>
                      <w:r>
                        <w:rPr>
                          <w:i/>
                          <w:iCs/>
                          <w:lang w:val="mn-MN"/>
                        </w:rPr>
                        <w:t>10</w:t>
                      </w:r>
                      <w:r w:rsidRPr="00447DA9">
                        <w:rPr>
                          <w:i/>
                          <w:iCs/>
                          <w:lang w:val="mn-MN"/>
                        </w:rPr>
                        <w:t xml:space="preserve">  </w:t>
                      </w:r>
                      <w:r>
                        <w:rPr>
                          <w:i/>
                          <w:iCs/>
                          <w:lang w:val="en-US"/>
                        </w:rPr>
                        <w:t>Profile, Account</w:t>
                      </w:r>
                      <w:r>
                        <w:rPr>
                          <w:i/>
                          <w:iCs/>
                          <w:lang w:val="en-US"/>
                        </w:rPr>
                        <w:t xml:space="preserve"> </w:t>
                      </w:r>
                      <w:r>
                        <w:rPr>
                          <w:i/>
                          <w:iCs/>
                          <w:lang w:val="mn-MN"/>
                        </w:rPr>
                        <w:t>хуудас</w:t>
                      </w:r>
                    </w:p>
                  </w:txbxContent>
                </v:textbox>
                <w10:wrap type="square" anchorx="margin"/>
              </v:shape>
            </w:pict>
          </mc:Fallback>
        </mc:AlternateContent>
      </w:r>
    </w:p>
    <w:p w14:paraId="197A49F6" w14:textId="7AC5A428" w:rsidR="00957D60" w:rsidRDefault="00957D60" w:rsidP="00AA281C">
      <w:pPr>
        <w:rPr>
          <w:lang w:val="mn-MN"/>
        </w:rPr>
      </w:pPr>
    </w:p>
    <w:p w14:paraId="1788105E" w14:textId="61BE5823" w:rsidR="00957D60" w:rsidRDefault="00957D60" w:rsidP="00AA281C">
      <w:pPr>
        <w:rPr>
          <w:lang w:val="mn-MN"/>
        </w:rPr>
      </w:pPr>
    </w:p>
    <w:p w14:paraId="4D544A09" w14:textId="7F8C5E18" w:rsidR="00957D60" w:rsidRDefault="00957D60" w:rsidP="00AA281C">
      <w:pPr>
        <w:rPr>
          <w:lang w:val="mn-MN"/>
        </w:rPr>
      </w:pPr>
    </w:p>
    <w:p w14:paraId="33145F6A" w14:textId="77777777" w:rsidR="00957D60" w:rsidRDefault="00957D60" w:rsidP="00AA281C">
      <w:pPr>
        <w:rPr>
          <w:lang w:val="mn-MN"/>
        </w:rPr>
      </w:pPr>
    </w:p>
    <w:p w14:paraId="3B91ADAA" w14:textId="77777777" w:rsidR="00957D60" w:rsidRDefault="00957D60" w:rsidP="00AA281C">
      <w:pPr>
        <w:rPr>
          <w:lang w:val="mn-MN"/>
        </w:rPr>
      </w:pPr>
    </w:p>
    <w:p w14:paraId="0C340A00" w14:textId="77777777" w:rsidR="00957D60" w:rsidRDefault="00957D60" w:rsidP="00AA281C">
      <w:pPr>
        <w:rPr>
          <w:lang w:val="mn-MN"/>
        </w:rPr>
      </w:pPr>
    </w:p>
    <w:p w14:paraId="48E4EB79" w14:textId="77777777" w:rsidR="00957D60" w:rsidRDefault="00957D60" w:rsidP="00AA281C">
      <w:pPr>
        <w:rPr>
          <w:lang w:val="mn-MN"/>
        </w:rPr>
      </w:pPr>
    </w:p>
    <w:p w14:paraId="2179CF51" w14:textId="77777777" w:rsidR="00957D60" w:rsidRDefault="00957D60" w:rsidP="00AA281C">
      <w:pPr>
        <w:rPr>
          <w:lang w:val="mn-MN"/>
        </w:rPr>
      </w:pPr>
    </w:p>
    <w:p w14:paraId="4DFC0BB9" w14:textId="77777777" w:rsidR="00957D60" w:rsidRDefault="00957D60" w:rsidP="00AA281C">
      <w:pPr>
        <w:rPr>
          <w:lang w:val="mn-MN"/>
        </w:rPr>
      </w:pPr>
    </w:p>
    <w:p w14:paraId="02E0E531" w14:textId="77777777" w:rsidR="00957D60" w:rsidRDefault="00957D60" w:rsidP="00AA281C">
      <w:pPr>
        <w:rPr>
          <w:lang w:val="mn-MN"/>
        </w:rPr>
      </w:pPr>
    </w:p>
    <w:p w14:paraId="0F7E5A4D" w14:textId="77777777" w:rsidR="00957D60" w:rsidRDefault="00957D60" w:rsidP="00AA281C">
      <w:pPr>
        <w:rPr>
          <w:lang w:val="mn-MN"/>
        </w:rPr>
      </w:pPr>
    </w:p>
    <w:p w14:paraId="3F0F8D69" w14:textId="77777777" w:rsidR="00957D60" w:rsidRDefault="00957D60" w:rsidP="00AA281C">
      <w:pPr>
        <w:rPr>
          <w:lang w:val="mn-MN"/>
        </w:rPr>
      </w:pPr>
    </w:p>
    <w:p w14:paraId="609A7267" w14:textId="77777777" w:rsidR="00957D60" w:rsidRDefault="00957D60" w:rsidP="00AA281C">
      <w:pPr>
        <w:rPr>
          <w:lang w:val="mn-MN"/>
        </w:rPr>
      </w:pPr>
    </w:p>
    <w:p w14:paraId="17B73916" w14:textId="77777777" w:rsidR="00957D60" w:rsidRDefault="00957D60" w:rsidP="00AA281C">
      <w:pPr>
        <w:rPr>
          <w:lang w:val="mn-MN"/>
        </w:rPr>
      </w:pPr>
    </w:p>
    <w:p w14:paraId="3D4B73A7" w14:textId="77777777" w:rsidR="00957D60" w:rsidRDefault="00957D60" w:rsidP="00AA281C">
      <w:pPr>
        <w:rPr>
          <w:lang w:val="mn-MN"/>
        </w:rPr>
      </w:pPr>
    </w:p>
    <w:p w14:paraId="34C62040" w14:textId="77777777" w:rsidR="00957D60" w:rsidRDefault="00957D60" w:rsidP="00AA281C">
      <w:pPr>
        <w:rPr>
          <w:lang w:val="mn-MN"/>
        </w:rPr>
      </w:pPr>
    </w:p>
    <w:p w14:paraId="595251E0" w14:textId="77777777" w:rsidR="00957D60" w:rsidRDefault="00957D60" w:rsidP="00AA281C">
      <w:pPr>
        <w:rPr>
          <w:lang w:val="mn-MN"/>
        </w:rPr>
      </w:pPr>
    </w:p>
    <w:p w14:paraId="36D4F58C" w14:textId="77777777" w:rsidR="00957D60" w:rsidRDefault="00957D60" w:rsidP="00AA281C">
      <w:pPr>
        <w:rPr>
          <w:lang w:val="mn-MN"/>
        </w:rPr>
      </w:pPr>
    </w:p>
    <w:p w14:paraId="0CB44911" w14:textId="77777777" w:rsidR="00957D60" w:rsidRDefault="00957D60" w:rsidP="00AA281C">
      <w:pPr>
        <w:rPr>
          <w:lang w:val="mn-MN"/>
        </w:rPr>
      </w:pPr>
    </w:p>
    <w:p w14:paraId="10530DA0" w14:textId="08C52DE5" w:rsidR="00427F89" w:rsidRPr="0001643C" w:rsidRDefault="0029762C" w:rsidP="00AA281C">
      <w:pPr>
        <w:rPr>
          <w:lang w:val="mn-MN"/>
        </w:rPr>
      </w:pPr>
      <w:r w:rsidRPr="0001643C">
        <w:rPr>
          <w:noProof/>
          <w:lang w:val="mn-MN"/>
        </w:rPr>
        <mc:AlternateContent>
          <mc:Choice Requires="wps">
            <w:drawing>
              <wp:anchor distT="0" distB="0" distL="114300" distR="114300" simplePos="0" relativeHeight="251701248" behindDoc="0" locked="0" layoutInCell="1" allowOverlap="1" wp14:anchorId="1F877821" wp14:editId="03A35153">
                <wp:simplePos x="0" y="0"/>
                <wp:positionH relativeFrom="margin">
                  <wp:posOffset>2827020</wp:posOffset>
                </wp:positionH>
                <wp:positionV relativeFrom="paragraph">
                  <wp:posOffset>4916061</wp:posOffset>
                </wp:positionV>
                <wp:extent cx="286603" cy="286603"/>
                <wp:effectExtent l="0" t="0" r="0" b="0"/>
                <wp:wrapNone/>
                <wp:docPr id="44" name="Text Box 44"/>
                <wp:cNvGraphicFramePr/>
                <a:graphic xmlns:a="http://schemas.openxmlformats.org/drawingml/2006/main">
                  <a:graphicData uri="http://schemas.microsoft.com/office/word/2010/wordprocessingShape">
                    <wps:wsp>
                      <wps:cNvSpPr txBox="1"/>
                      <wps:spPr>
                        <a:xfrm>
                          <a:off x="0" y="0"/>
                          <a:ext cx="286603" cy="286603"/>
                        </a:xfrm>
                        <a:prstGeom prst="rect">
                          <a:avLst/>
                        </a:prstGeom>
                        <a:solidFill>
                          <a:schemeClr val="lt1"/>
                        </a:solidFill>
                        <a:ln w="6350">
                          <a:noFill/>
                        </a:ln>
                      </wps:spPr>
                      <wps:txbx>
                        <w:txbxContent>
                          <w:p w14:paraId="01D3A667" w14:textId="5F818A86" w:rsidR="00D14338" w:rsidRPr="004C1AFB" w:rsidRDefault="00D14338" w:rsidP="004C1AFB">
                            <w:pPr>
                              <w:jc w:val="center"/>
                              <w:rPr>
                                <w:noProof/>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77821" id="Text Box 44" o:spid="_x0000_s1036" type="#_x0000_t202" style="position:absolute;left:0;text-align:left;margin-left:222.6pt;margin-top:387.1pt;width:22.55pt;height:2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" fillcolor="white [3201]" stroked="f" strokeweight=".5pt">
                <v:textbox>
                  <w:txbxContent>
                    <w:p w14:paraId="01D3A667" w14:textId="5F818A86" w:rsidR="00D14338" w:rsidRPr="004C1AFB" w:rsidRDefault="00D14338" w:rsidP="004C1AFB">
                      <w:pPr>
                        <w:jc w:val="center"/>
                        <w:rPr>
                          <w:noProof/>
                          <w:lang w:val="en-US"/>
                        </w:rPr>
                      </w:pPr>
                    </w:p>
                  </w:txbxContent>
                </v:textbox>
                <w10:wrap anchorx="margin"/>
              </v:shape>
            </w:pict>
          </mc:Fallback>
        </mc:AlternateContent>
      </w:r>
    </w:p>
    <w:p w14:paraId="6CD3021F" w14:textId="7FFE6CFA" w:rsidR="00D90232" w:rsidRPr="0001643C" w:rsidRDefault="001F6E55" w:rsidP="0001643C">
      <w:pPr>
        <w:pStyle w:val="Heading1"/>
        <w:numPr>
          <w:ilvl w:val="0"/>
          <w:numId w:val="0"/>
        </w:numPr>
        <w:ind w:left="360"/>
        <w:jc w:val="left"/>
        <w:rPr>
          <w:bCs/>
          <w:noProof/>
          <w:lang w:val="mn-MN"/>
        </w:rPr>
      </w:pPr>
      <w:bookmarkStart w:id="15" w:name="_Toc518744847"/>
      <w:bookmarkStart w:id="16" w:name="_Toc518744981"/>
      <w:bookmarkStart w:id="17" w:name="_Toc181692201"/>
      <w:bookmarkStart w:id="18" w:name="_Toc509402057"/>
      <w:bookmarkEnd w:id="15"/>
      <w:bookmarkEnd w:id="16"/>
      <w:r w:rsidRPr="0001643C">
        <w:rPr>
          <w:lang w:val="mn-MN"/>
        </w:rPr>
        <w:lastRenderedPageBreak/>
        <w:t>дүгнэлт</w:t>
      </w:r>
      <w:bookmarkEnd w:id="17"/>
      <w:r w:rsidRPr="0001643C">
        <w:rPr>
          <w:lang w:val="mn-MN"/>
        </w:rPr>
        <w:t xml:space="preserve"> </w:t>
      </w:r>
      <w:bookmarkStart w:id="19" w:name="_Toc181692202"/>
      <w:bookmarkEnd w:id="18"/>
    </w:p>
    <w:p w14:paraId="58A53577" w14:textId="77777777" w:rsidR="00DE0B57" w:rsidRPr="00DE0B57" w:rsidRDefault="00DE0B57" w:rsidP="00DE0B57">
      <w:pPr>
        <w:pStyle w:val="Caption"/>
        <w:jc w:val="both"/>
        <w:rPr>
          <w:color w:val="000000"/>
          <w:lang w:val="mn-MN"/>
        </w:rPr>
      </w:pPr>
      <w:r w:rsidRPr="00DE0B57">
        <w:rPr>
          <w:color w:val="000000"/>
          <w:lang w:val="mn-MN"/>
        </w:rPr>
        <w:t xml:space="preserve">Энэхүү төслийн хүрээнд байгууллагын дотоод үйл ажиллагаа болон хэрэглэгчийн санал хүсэлтийг шуурхай шийдвэрлэх зориулалттай </w:t>
      </w:r>
      <w:r w:rsidRPr="00DE0B57">
        <w:rPr>
          <w:b/>
          <w:bCs/>
          <w:color w:val="000000"/>
          <w:lang w:val="mn-MN"/>
        </w:rPr>
        <w:t>"Support Ticket System"</w:t>
      </w:r>
      <w:r w:rsidRPr="00DE0B57">
        <w:rPr>
          <w:color w:val="000000"/>
          <w:lang w:val="mn-MN"/>
        </w:rPr>
        <w:t xml:space="preserve"> мобайл аппликейшныг амжилттай хөгжүүлж дуусгалаа. Төслийн явцад React Native болон Expo экосистемийг ашиглан, Android болон iOS үйлдлийн системүүдэд нэгэн зэрэг ажиллах, орчин үеийн интерфейс бүхий системийг бүтээсэн нь хөгжүүлэлтийн хугацаа болон зардлыг хэмнэх гол үндэс болов.</w:t>
      </w:r>
    </w:p>
    <w:p w14:paraId="550100DA" w14:textId="77777777" w:rsidR="00DE0B57" w:rsidRPr="00DE0B57" w:rsidRDefault="00DE0B57" w:rsidP="00DE0B57">
      <w:pPr>
        <w:pStyle w:val="Caption"/>
        <w:jc w:val="both"/>
        <w:rPr>
          <w:color w:val="000000"/>
          <w:lang w:val="mn-MN"/>
        </w:rPr>
      </w:pPr>
      <w:r w:rsidRPr="00DE0B57">
        <w:rPr>
          <w:color w:val="000000"/>
          <w:lang w:val="mn-MN"/>
        </w:rPr>
        <w:t>Системийн өгөгдөл солилцоог TanStack Query болон Axios ашиглан оновчилсноор серверээс ирж буй мэдээллийг бодит хугацаанд, ямар нэгэн сааталгүйгээр кэшлэх, шинэчлэх боломжийг бүрдүүлсэн. Мөн Zustand санг ашиглан хэрэглэгчийн нэвтрэх эрх болон системийн төлөв байдлыг удирдах хөнгөн шийдлийг нэвтрүүлсэн нь апп-ын гүйцэтгэлийг тогтвортой байлгахад чухал үүрэг гүйцэтгэв. Хэрэглэгчээс ирж буй тикетийн мэдээллийг Zod болон React Hook Form ашиглан баталгаажуулсан нь буруу өгөгдөл сервер рүү дамжихаас сэргийлж, мэдээллийн чанарыг дээшлүүлсэн юм.</w:t>
      </w:r>
    </w:p>
    <w:p w14:paraId="228A973E" w14:textId="77777777" w:rsidR="00DE0B57" w:rsidRPr="00DE0B57" w:rsidRDefault="00DE0B57" w:rsidP="00DE0B57">
      <w:pPr>
        <w:pStyle w:val="Caption"/>
        <w:jc w:val="both"/>
        <w:rPr>
          <w:color w:val="000000"/>
          <w:lang w:val="mn-MN"/>
        </w:rPr>
      </w:pPr>
      <w:r w:rsidRPr="00DE0B57">
        <w:rPr>
          <w:color w:val="000000"/>
          <w:lang w:val="mn-MN"/>
        </w:rPr>
        <w:t>Төслийн үр дүнд хэрэглэгч өөрт тулгарсан асуудлыг текст болон зураг хэлбэрээр илгээх, түүнийгээ хянах боломжтой, уян хатан бүтэцтэй систем бий боллоо. Цаашид уг системийг автомат хариулагч (Chatbot), мэдэгдэл илгээх (Push Notification) болон тикетийн ач холбогдлыг хиймэл оюуны тусламжтайгаар эрэмбэлэх зэрэг функцүүдээр баяжуулан өргөжүүлэх бүрэн боломжтой гэж дүгнэж байна. Энэхүү дадлага ажил нь онолын мэдлэгийг практик хэрэглээ болгох, орчин үеийн фреймворкуудын уялдаа холбоог ойлгох болон асуудал шийдвэрлэх ур чадварыг нэмэгдүүлэхэд үнэтэй хувь нэмэр орууллаа.</w:t>
      </w:r>
    </w:p>
    <w:p w14:paraId="64A8F8C6" w14:textId="76054CBB" w:rsidR="00D50F01" w:rsidRPr="0001643C" w:rsidRDefault="00D50F01" w:rsidP="00D90232">
      <w:pPr>
        <w:pStyle w:val="Caption"/>
        <w:jc w:val="both"/>
        <w:rPr>
          <w:noProof/>
          <w:lang w:val="mn-MN"/>
        </w:rPr>
      </w:pPr>
    </w:p>
    <w:p w14:paraId="294D3351" w14:textId="415CBE70" w:rsidR="00AA281C" w:rsidRPr="0001643C" w:rsidRDefault="00AA281C" w:rsidP="00D50F01">
      <w:pPr>
        <w:pStyle w:val="Caption"/>
        <w:jc w:val="both"/>
        <w:rPr>
          <w:lang w:val="mn-MN"/>
        </w:rPr>
      </w:pPr>
    </w:p>
    <w:p w14:paraId="1FA71147" w14:textId="77777777" w:rsidR="00AA281C" w:rsidRPr="0001643C" w:rsidRDefault="00AA281C" w:rsidP="00AA281C">
      <w:pPr>
        <w:rPr>
          <w:lang w:val="mn-MN"/>
        </w:rPr>
      </w:pPr>
    </w:p>
    <w:p w14:paraId="4C1DC6C1" w14:textId="77777777" w:rsidR="00AA281C" w:rsidRPr="0001643C" w:rsidRDefault="00AA281C" w:rsidP="00AA281C">
      <w:pPr>
        <w:rPr>
          <w:lang w:val="mn-MN"/>
        </w:rPr>
      </w:pPr>
    </w:p>
    <w:p w14:paraId="2397FB6C" w14:textId="77777777" w:rsidR="00AA281C" w:rsidRPr="0001643C" w:rsidRDefault="00AA281C" w:rsidP="00AA281C">
      <w:pPr>
        <w:rPr>
          <w:lang w:val="mn-MN"/>
        </w:rPr>
      </w:pPr>
    </w:p>
    <w:p w14:paraId="29FD82FB" w14:textId="77777777" w:rsidR="00AA281C" w:rsidRPr="0001643C" w:rsidRDefault="00AA281C" w:rsidP="00AA281C">
      <w:pPr>
        <w:rPr>
          <w:lang w:val="mn-MN"/>
        </w:rPr>
      </w:pPr>
    </w:p>
    <w:p w14:paraId="161B26FF" w14:textId="77777777" w:rsidR="00AA281C" w:rsidRPr="0001643C" w:rsidRDefault="00AA281C" w:rsidP="00AA281C">
      <w:pPr>
        <w:rPr>
          <w:lang w:val="mn-MN"/>
        </w:rPr>
      </w:pPr>
    </w:p>
    <w:p w14:paraId="4DB06AEE" w14:textId="77777777" w:rsidR="00AA281C" w:rsidRPr="0001643C" w:rsidRDefault="00AA281C" w:rsidP="00AA281C">
      <w:pPr>
        <w:rPr>
          <w:lang w:val="mn-MN"/>
        </w:rPr>
      </w:pPr>
    </w:p>
    <w:p w14:paraId="0115E0AB" w14:textId="77777777" w:rsidR="00AA281C" w:rsidRPr="0001643C" w:rsidRDefault="00AA281C" w:rsidP="00AA281C">
      <w:pPr>
        <w:rPr>
          <w:lang w:val="mn-MN"/>
        </w:rPr>
      </w:pPr>
    </w:p>
    <w:p w14:paraId="498FBF03" w14:textId="77777777" w:rsidR="00AA281C" w:rsidRPr="0001643C" w:rsidRDefault="00AA281C" w:rsidP="00AA281C">
      <w:pPr>
        <w:rPr>
          <w:lang w:val="mn-MN"/>
        </w:rPr>
      </w:pPr>
    </w:p>
    <w:p w14:paraId="4CBC9D28" w14:textId="77777777" w:rsidR="00AA281C" w:rsidRPr="0001643C" w:rsidRDefault="00AA281C" w:rsidP="00AA281C">
      <w:pPr>
        <w:rPr>
          <w:lang w:val="mn-MN"/>
        </w:rPr>
      </w:pPr>
    </w:p>
    <w:p w14:paraId="6057276E" w14:textId="77777777" w:rsidR="00AA281C" w:rsidRPr="0001643C" w:rsidRDefault="00AA281C" w:rsidP="00AA281C">
      <w:pPr>
        <w:rPr>
          <w:lang w:val="mn-MN"/>
        </w:rPr>
      </w:pPr>
    </w:p>
    <w:p w14:paraId="58F8CC9C" w14:textId="77777777" w:rsidR="00D50F01" w:rsidRDefault="00D50F01" w:rsidP="00AA281C">
      <w:pPr>
        <w:rPr>
          <w:lang w:val="mn-MN"/>
        </w:rPr>
      </w:pPr>
    </w:p>
    <w:p w14:paraId="6063D7C1" w14:textId="77777777" w:rsidR="0001643C" w:rsidRDefault="0001643C" w:rsidP="00AA281C">
      <w:pPr>
        <w:rPr>
          <w:lang w:val="mn-MN"/>
        </w:rPr>
      </w:pPr>
    </w:p>
    <w:p w14:paraId="7E4CADAC" w14:textId="77777777" w:rsidR="0001643C" w:rsidRDefault="0001643C" w:rsidP="00AA281C">
      <w:pPr>
        <w:rPr>
          <w:lang w:val="mn-MN"/>
        </w:rPr>
      </w:pPr>
    </w:p>
    <w:p w14:paraId="141AA2D7" w14:textId="77777777" w:rsidR="0001643C" w:rsidRDefault="0001643C" w:rsidP="00AA281C">
      <w:pPr>
        <w:rPr>
          <w:lang w:val="mn-MN"/>
        </w:rPr>
      </w:pPr>
    </w:p>
    <w:p w14:paraId="77D67FE8" w14:textId="77777777" w:rsidR="0001643C" w:rsidRDefault="0001643C" w:rsidP="00AA281C">
      <w:pPr>
        <w:rPr>
          <w:lang w:val="mn-MN"/>
        </w:rPr>
      </w:pPr>
    </w:p>
    <w:p w14:paraId="4698F38D" w14:textId="77777777" w:rsidR="0001643C" w:rsidRDefault="0001643C" w:rsidP="00AA281C">
      <w:pPr>
        <w:rPr>
          <w:lang w:val="mn-MN"/>
        </w:rPr>
      </w:pPr>
    </w:p>
    <w:p w14:paraId="26B7420A" w14:textId="77777777" w:rsidR="0001643C" w:rsidRDefault="0001643C" w:rsidP="00AA281C">
      <w:pPr>
        <w:rPr>
          <w:lang w:val="mn-MN"/>
        </w:rPr>
      </w:pPr>
    </w:p>
    <w:p w14:paraId="7EACABB2" w14:textId="61E80A45" w:rsidR="0001643C" w:rsidRPr="0001643C" w:rsidRDefault="0001643C" w:rsidP="00AA281C">
      <w:pPr>
        <w:rPr>
          <w:lang w:val="mn-MN"/>
        </w:rPr>
      </w:pPr>
    </w:p>
    <w:p w14:paraId="69B1D034" w14:textId="77777777" w:rsidR="00AA281C" w:rsidRPr="0001643C" w:rsidRDefault="00AA281C" w:rsidP="00AA281C">
      <w:pPr>
        <w:rPr>
          <w:lang w:val="mn-MN"/>
        </w:rPr>
      </w:pPr>
    </w:p>
    <w:p w14:paraId="043E898B" w14:textId="446877DA" w:rsidR="00D424EB" w:rsidRPr="0001643C" w:rsidRDefault="001F6E55" w:rsidP="0064006F">
      <w:pPr>
        <w:pStyle w:val="Heading1"/>
        <w:numPr>
          <w:ilvl w:val="0"/>
          <w:numId w:val="0"/>
        </w:numPr>
        <w:spacing w:before="0"/>
        <w:ind w:left="360" w:hanging="360"/>
        <w:jc w:val="both"/>
        <w:rPr>
          <w:lang w:val="mn-MN"/>
        </w:rPr>
      </w:pPr>
      <w:r w:rsidRPr="0001643C">
        <w:rPr>
          <w:lang w:val="mn-MN"/>
        </w:rPr>
        <w:t>АШИГЛАСАН НОМ ЗҮЙ</w:t>
      </w:r>
      <w:bookmarkEnd w:id="19"/>
      <w:r w:rsidRPr="0001643C">
        <w:rPr>
          <w:lang w:val="mn-MN"/>
        </w:rPr>
        <w:t xml:space="preserve"> </w:t>
      </w:r>
    </w:p>
    <w:p w14:paraId="48E42F86" w14:textId="6AD9EC45" w:rsidR="00900252" w:rsidRPr="0001643C" w:rsidRDefault="00900252" w:rsidP="009246C6">
      <w:pPr>
        <w:pStyle w:val="ListParagraph"/>
        <w:numPr>
          <w:ilvl w:val="0"/>
          <w:numId w:val="4"/>
        </w:numPr>
        <w:jc w:val="both"/>
        <w:rPr>
          <w:rFonts w:ascii="Times New Roman" w:hAnsi="Times New Roman" w:cs="Times New Roman"/>
          <w:lang w:val="mn-MN"/>
        </w:rPr>
      </w:pPr>
      <w:bookmarkStart w:id="20" w:name="_Toc518744850"/>
      <w:bookmarkStart w:id="21" w:name="_Toc518744984"/>
      <w:bookmarkEnd w:id="20"/>
      <w:bookmarkEnd w:id="21"/>
      <w:r w:rsidRPr="0001643C">
        <w:rPr>
          <w:rFonts w:ascii="Times New Roman" w:hAnsi="Times New Roman" w:cs="Times New Roman"/>
          <w:lang w:val="mn-MN"/>
        </w:rPr>
        <w:t>Youtube</w:t>
      </w:r>
    </w:p>
    <w:p w14:paraId="13646EA3" w14:textId="6E7F17EC" w:rsidR="00A32900" w:rsidRPr="0001643C" w:rsidRDefault="005B21AB" w:rsidP="009246C6">
      <w:pPr>
        <w:pStyle w:val="ListParagraph"/>
        <w:numPr>
          <w:ilvl w:val="0"/>
          <w:numId w:val="4"/>
        </w:numPr>
        <w:jc w:val="both"/>
        <w:rPr>
          <w:rFonts w:ascii="Times New Roman" w:hAnsi="Times New Roman" w:cs="Times New Roman"/>
          <w:lang w:val="mn-MN"/>
        </w:rPr>
      </w:pPr>
      <w:r w:rsidRPr="0001643C">
        <w:rPr>
          <w:rFonts w:ascii="Times New Roman" w:hAnsi="Times New Roman" w:cs="Times New Roman"/>
          <w:lang w:val="mn-MN"/>
        </w:rPr>
        <w:t>Neon.db</w:t>
      </w:r>
    </w:p>
    <w:p w14:paraId="68A528DA" w14:textId="41A82207" w:rsidR="005B21AB" w:rsidRPr="0001643C" w:rsidRDefault="005B21AB" w:rsidP="009246C6">
      <w:pPr>
        <w:pStyle w:val="ListParagraph"/>
        <w:numPr>
          <w:ilvl w:val="0"/>
          <w:numId w:val="4"/>
        </w:numPr>
        <w:jc w:val="both"/>
        <w:rPr>
          <w:rFonts w:ascii="Times New Roman" w:hAnsi="Times New Roman" w:cs="Times New Roman"/>
          <w:lang w:val="mn-MN"/>
        </w:rPr>
      </w:pPr>
      <w:r w:rsidRPr="0001643C">
        <w:rPr>
          <w:rFonts w:ascii="Times New Roman" w:hAnsi="Times New Roman" w:cs="Times New Roman"/>
          <w:lang w:val="mn-MN"/>
        </w:rPr>
        <w:t>Gemini.google.com</w:t>
      </w:r>
    </w:p>
    <w:p w14:paraId="089181FF" w14:textId="53CB4DAF" w:rsidR="005B21AB" w:rsidRDefault="005B21AB" w:rsidP="009246C6">
      <w:pPr>
        <w:pStyle w:val="ListParagraph"/>
        <w:numPr>
          <w:ilvl w:val="0"/>
          <w:numId w:val="4"/>
        </w:numPr>
        <w:jc w:val="both"/>
        <w:rPr>
          <w:rFonts w:ascii="Times New Roman" w:hAnsi="Times New Roman" w:cs="Times New Roman"/>
          <w:lang w:val="mn-MN"/>
        </w:rPr>
      </w:pPr>
      <w:r w:rsidRPr="0001643C">
        <w:rPr>
          <w:rFonts w:ascii="Times New Roman" w:hAnsi="Times New Roman" w:cs="Times New Roman"/>
          <w:lang w:val="mn-MN"/>
        </w:rPr>
        <w:t>Chatgpt.com</w:t>
      </w:r>
    </w:p>
    <w:p w14:paraId="0048EFBF" w14:textId="6BE35E2B" w:rsidR="00420C32" w:rsidRPr="0001643C" w:rsidRDefault="00420C32" w:rsidP="00420C32">
      <w:pPr>
        <w:pStyle w:val="ListParagraph"/>
        <w:jc w:val="both"/>
        <w:rPr>
          <w:rFonts w:ascii="Times New Roman" w:hAnsi="Times New Roman" w:cs="Times New Roman"/>
          <w:lang w:val="mn-MN"/>
        </w:rPr>
      </w:pPr>
    </w:p>
    <w:sectPr w:rsidR="00420C32" w:rsidRPr="0001643C" w:rsidSect="00AA281C">
      <w:footerReference w:type="default" r:id="rId22"/>
      <w:type w:val="continuous"/>
      <w:pgSz w:w="11906" w:h="16838"/>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81874" w14:textId="77777777" w:rsidR="008D0786" w:rsidRDefault="008D0786">
      <w:r>
        <w:separator/>
      </w:r>
    </w:p>
  </w:endnote>
  <w:endnote w:type="continuationSeparator" w:id="0">
    <w:p w14:paraId="19DDFB2D" w14:textId="77777777" w:rsidR="008D0786" w:rsidRDefault="008D0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C190" w14:textId="77777777" w:rsidR="00D14338" w:rsidRDefault="00D143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1B6491" w14:textId="77777777" w:rsidR="00D14338" w:rsidRDefault="00D14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814630"/>
      <w:docPartObj>
        <w:docPartGallery w:val="Page Numbers (Bottom of Page)"/>
        <w:docPartUnique/>
      </w:docPartObj>
    </w:sdtPr>
    <w:sdtEndPr>
      <w:rPr>
        <w:noProof/>
      </w:rPr>
    </w:sdtEndPr>
    <w:sdtContent>
      <w:p w14:paraId="515861F7" w14:textId="5F76CB90" w:rsidR="006768AD" w:rsidRDefault="006768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D399F" w14:textId="07C02D0D" w:rsidR="00D14338" w:rsidRPr="00030896" w:rsidRDefault="00D14338" w:rsidP="004C1AFB">
    <w:pPr>
      <w:pStyle w:val="Footer"/>
      <w:spacing w:line="276" w:lineRule="auto"/>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333291"/>
      <w:docPartObj>
        <w:docPartGallery w:val="Page Numbers (Bottom of Page)"/>
        <w:docPartUnique/>
      </w:docPartObj>
    </w:sdtPr>
    <w:sdtEndPr>
      <w:rPr>
        <w:noProof/>
      </w:rPr>
    </w:sdtEndPr>
    <w:sdtContent>
      <w:p w14:paraId="4790258C" w14:textId="31D51C4C" w:rsidR="007C578C" w:rsidRDefault="007C578C" w:rsidP="00DE21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901BFF" w14:textId="4A0B984D" w:rsidR="00D14338" w:rsidRDefault="00D14338" w:rsidP="00D54A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0E8C8" w14:textId="77777777" w:rsidR="008D0786" w:rsidRDefault="008D0786">
      <w:r>
        <w:separator/>
      </w:r>
    </w:p>
  </w:footnote>
  <w:footnote w:type="continuationSeparator" w:id="0">
    <w:p w14:paraId="23C7DFFC" w14:textId="77777777" w:rsidR="008D0786" w:rsidRDefault="008D0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C86D" w14:textId="77777777" w:rsidR="00D14338" w:rsidRDefault="00D14338"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7155E321" wp14:editId="06F76154">
          <wp:simplePos x="0" y="0"/>
          <wp:positionH relativeFrom="column">
            <wp:posOffset>2393323</wp:posOffset>
          </wp:positionH>
          <wp:positionV relativeFrom="paragraph">
            <wp:posOffset>66040</wp:posOffset>
          </wp:positionV>
          <wp:extent cx="1009402" cy="1009402"/>
          <wp:effectExtent l="0" t="0" r="0" b="635"/>
          <wp:wrapNone/>
          <wp:docPr id="940947997" name="Picture 9409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C4BE05B" w14:textId="77777777" w:rsidR="00D14338" w:rsidRDefault="00D14338"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75EAC5F7" w14:textId="77777777" w:rsidR="00D14338" w:rsidRDefault="00D14338" w:rsidP="001F6E55">
    <w:pPr>
      <w:tabs>
        <w:tab w:val="left" w:pos="3940"/>
      </w:tabs>
      <w:spacing w:line="276" w:lineRule="auto"/>
      <w:jc w:val="center"/>
      <w:rPr>
        <w:rFonts w:eastAsiaTheme="minorEastAsia" w:cstheme="minorBidi"/>
        <w:b/>
        <w:sz w:val="32"/>
        <w:szCs w:val="32"/>
        <w:lang w:val="mn-MN"/>
      </w:rPr>
    </w:pPr>
  </w:p>
  <w:p w14:paraId="4AB99CCD" w14:textId="77777777" w:rsidR="00D14338" w:rsidRDefault="00D14338" w:rsidP="001F6E55">
    <w:pPr>
      <w:tabs>
        <w:tab w:val="left" w:pos="3940"/>
      </w:tabs>
      <w:spacing w:line="276" w:lineRule="auto"/>
      <w:jc w:val="center"/>
      <w:rPr>
        <w:rFonts w:eastAsiaTheme="minorEastAsia" w:cstheme="minorBidi"/>
        <w:b/>
        <w:sz w:val="32"/>
        <w:szCs w:val="32"/>
        <w:lang w:val="en-US"/>
      </w:rPr>
    </w:pPr>
  </w:p>
  <w:p w14:paraId="4DC138EB" w14:textId="77777777" w:rsidR="00D14338" w:rsidRDefault="00D14338" w:rsidP="00BD703F">
    <w:pPr>
      <w:tabs>
        <w:tab w:val="left" w:pos="3940"/>
      </w:tabs>
      <w:spacing w:line="276" w:lineRule="auto"/>
      <w:jc w:val="center"/>
    </w:pPr>
    <w:r>
      <w:rPr>
        <w:rFonts w:eastAsiaTheme="minorEastAsia" w:cstheme="minorBidi"/>
        <w:b/>
        <w:sz w:val="32"/>
        <w:szCs w:val="32"/>
        <w:lang w:val="mn-MN"/>
      </w:rPr>
      <w:t>МАНДАХ ИХ</w:t>
    </w:r>
    <w:r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93CF" w14:textId="77777777" w:rsidR="00D14338" w:rsidRPr="00AD157F" w:rsidRDefault="00D14338" w:rsidP="00AD157F">
    <w:pPr>
      <w:pStyle w:val="Header"/>
      <w:jc w:val="both"/>
    </w:pPr>
    <w:bookmarkStart w:id="2" w:name="_Toc518744837"/>
    <w:bookmarkStart w:id="3" w:name="_Toc518744971"/>
    <w:bookmarkStart w:id="4" w:name="_Toc518913042"/>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337"/>
    <w:multiLevelType w:val="hybridMultilevel"/>
    <w:tmpl w:val="7C82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38F0"/>
    <w:multiLevelType w:val="hybridMultilevel"/>
    <w:tmpl w:val="47DE6BA6"/>
    <w:lvl w:ilvl="0" w:tplc="B114DAAA">
      <w:start w:val="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C6147"/>
    <w:multiLevelType w:val="multilevel"/>
    <w:tmpl w:val="4CC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23739"/>
    <w:multiLevelType w:val="hybridMultilevel"/>
    <w:tmpl w:val="7916A1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6405F"/>
    <w:multiLevelType w:val="hybridMultilevel"/>
    <w:tmpl w:val="5E8C7B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D53E09"/>
    <w:multiLevelType w:val="hybridMultilevel"/>
    <w:tmpl w:val="45CAB9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55028E"/>
    <w:multiLevelType w:val="hybridMultilevel"/>
    <w:tmpl w:val="265E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65270"/>
    <w:multiLevelType w:val="multilevel"/>
    <w:tmpl w:val="9BA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F6660"/>
    <w:multiLevelType w:val="multilevel"/>
    <w:tmpl w:val="E598B6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8E844D7"/>
    <w:multiLevelType w:val="hybridMultilevel"/>
    <w:tmpl w:val="D7DE1812"/>
    <w:lvl w:ilvl="0" w:tplc="5FB2B944">
      <w:start w:val="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990239"/>
    <w:multiLevelType w:val="multilevel"/>
    <w:tmpl w:val="D956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B599A"/>
    <w:multiLevelType w:val="multilevel"/>
    <w:tmpl w:val="6D4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4453583"/>
    <w:multiLevelType w:val="multilevel"/>
    <w:tmpl w:val="4CC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B4163"/>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D5B0A"/>
    <w:multiLevelType w:val="hybridMultilevel"/>
    <w:tmpl w:val="AACE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95434"/>
    <w:multiLevelType w:val="multilevel"/>
    <w:tmpl w:val="4CC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A1E35"/>
    <w:multiLevelType w:val="hybridMultilevel"/>
    <w:tmpl w:val="0C321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073D83"/>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3777B"/>
    <w:multiLevelType w:val="multilevel"/>
    <w:tmpl w:val="E73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B20E9"/>
    <w:multiLevelType w:val="hybridMultilevel"/>
    <w:tmpl w:val="8EA2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96688"/>
    <w:multiLevelType w:val="multilevel"/>
    <w:tmpl w:val="5BC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33AB9"/>
    <w:multiLevelType w:val="multilevel"/>
    <w:tmpl w:val="74989040"/>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A5514D"/>
    <w:multiLevelType w:val="multilevel"/>
    <w:tmpl w:val="674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2C02F6"/>
    <w:multiLevelType w:val="hybridMultilevel"/>
    <w:tmpl w:val="828CB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7E414B"/>
    <w:multiLevelType w:val="multilevel"/>
    <w:tmpl w:val="1E2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8D07C8"/>
    <w:multiLevelType w:val="hybridMultilevel"/>
    <w:tmpl w:val="62666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D07AE2"/>
    <w:multiLevelType w:val="multilevel"/>
    <w:tmpl w:val="8F982144"/>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6C0F39DA"/>
    <w:multiLevelType w:val="hybridMultilevel"/>
    <w:tmpl w:val="6B7C0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61087"/>
    <w:multiLevelType w:val="multilevel"/>
    <w:tmpl w:val="841836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0D60FDC"/>
    <w:multiLevelType w:val="multilevel"/>
    <w:tmpl w:val="33A010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1E663B3"/>
    <w:multiLevelType w:val="hybridMultilevel"/>
    <w:tmpl w:val="3AEAA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B373D9"/>
    <w:multiLevelType w:val="multilevel"/>
    <w:tmpl w:val="4CC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74E8D"/>
    <w:multiLevelType w:val="multilevel"/>
    <w:tmpl w:val="53F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9F6320C"/>
    <w:multiLevelType w:val="hybridMultilevel"/>
    <w:tmpl w:val="9B2A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050499">
    <w:abstractNumId w:val="34"/>
  </w:num>
  <w:num w:numId="2" w16cid:durableId="809395362">
    <w:abstractNumId w:val="12"/>
  </w:num>
  <w:num w:numId="3" w16cid:durableId="436487547">
    <w:abstractNumId w:val="27"/>
  </w:num>
  <w:num w:numId="4" w16cid:durableId="706372920">
    <w:abstractNumId w:val="6"/>
  </w:num>
  <w:num w:numId="5" w16cid:durableId="2034532074">
    <w:abstractNumId w:val="5"/>
  </w:num>
  <w:num w:numId="6" w16cid:durableId="1818691356">
    <w:abstractNumId w:val="22"/>
  </w:num>
  <w:num w:numId="7" w16cid:durableId="380060722">
    <w:abstractNumId w:val="29"/>
  </w:num>
  <w:num w:numId="8" w16cid:durableId="1830243403">
    <w:abstractNumId w:val="3"/>
  </w:num>
  <w:num w:numId="9" w16cid:durableId="1450467930">
    <w:abstractNumId w:val="30"/>
  </w:num>
  <w:num w:numId="10" w16cid:durableId="1163885923">
    <w:abstractNumId w:val="8"/>
  </w:num>
  <w:num w:numId="11" w16cid:durableId="1149252749">
    <w:abstractNumId w:val="20"/>
  </w:num>
  <w:num w:numId="12" w16cid:durableId="1693258417">
    <w:abstractNumId w:val="15"/>
  </w:num>
  <w:num w:numId="13" w16cid:durableId="1825780890">
    <w:abstractNumId w:val="9"/>
  </w:num>
  <w:num w:numId="14" w16cid:durableId="364646339">
    <w:abstractNumId w:val="1"/>
  </w:num>
  <w:num w:numId="15" w16cid:durableId="2040272365">
    <w:abstractNumId w:val="33"/>
  </w:num>
  <w:num w:numId="16" w16cid:durableId="2062167484">
    <w:abstractNumId w:val="18"/>
  </w:num>
  <w:num w:numId="17" w16cid:durableId="778447728">
    <w:abstractNumId w:val="14"/>
  </w:num>
  <w:num w:numId="18" w16cid:durableId="891841228">
    <w:abstractNumId w:val="7"/>
  </w:num>
  <w:num w:numId="19" w16cid:durableId="1458446871">
    <w:abstractNumId w:val="0"/>
  </w:num>
  <w:num w:numId="20" w16cid:durableId="1498882692">
    <w:abstractNumId w:val="26"/>
  </w:num>
  <w:num w:numId="21" w16cid:durableId="327288760">
    <w:abstractNumId w:val="24"/>
  </w:num>
  <w:num w:numId="22" w16cid:durableId="1368797962">
    <w:abstractNumId w:val="17"/>
  </w:num>
  <w:num w:numId="23" w16cid:durableId="1886404638">
    <w:abstractNumId w:val="4"/>
  </w:num>
  <w:num w:numId="24" w16cid:durableId="19626952">
    <w:abstractNumId w:val="31"/>
  </w:num>
  <w:num w:numId="25" w16cid:durableId="2140298407">
    <w:abstractNumId w:val="23"/>
  </w:num>
  <w:num w:numId="26" w16cid:durableId="1636331273">
    <w:abstractNumId w:val="19"/>
  </w:num>
  <w:num w:numId="27" w16cid:durableId="73820672">
    <w:abstractNumId w:val="10"/>
  </w:num>
  <w:num w:numId="28" w16cid:durableId="875583279">
    <w:abstractNumId w:val="25"/>
  </w:num>
  <w:num w:numId="29" w16cid:durableId="306477356">
    <w:abstractNumId w:val="11"/>
  </w:num>
  <w:num w:numId="30" w16cid:durableId="16736211">
    <w:abstractNumId w:val="21"/>
  </w:num>
  <w:num w:numId="31" w16cid:durableId="697005230">
    <w:abstractNumId w:val="35"/>
  </w:num>
  <w:num w:numId="32" w16cid:durableId="1559240311">
    <w:abstractNumId w:val="28"/>
  </w:num>
  <w:num w:numId="33" w16cid:durableId="1495754774">
    <w:abstractNumId w:val="13"/>
  </w:num>
  <w:num w:numId="34" w16cid:durableId="486484524">
    <w:abstractNumId w:val="32"/>
  </w:num>
  <w:num w:numId="35" w16cid:durableId="701201123">
    <w:abstractNumId w:val="16"/>
  </w:num>
  <w:num w:numId="36" w16cid:durableId="1319579384">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1918"/>
    <w:rsid w:val="00003CEB"/>
    <w:rsid w:val="00003E49"/>
    <w:rsid w:val="00010E86"/>
    <w:rsid w:val="00015FA7"/>
    <w:rsid w:val="0001643C"/>
    <w:rsid w:val="00021284"/>
    <w:rsid w:val="00027F7A"/>
    <w:rsid w:val="00030896"/>
    <w:rsid w:val="00032D50"/>
    <w:rsid w:val="00037655"/>
    <w:rsid w:val="00055A71"/>
    <w:rsid w:val="000577C1"/>
    <w:rsid w:val="00064519"/>
    <w:rsid w:val="000715B8"/>
    <w:rsid w:val="00077FCB"/>
    <w:rsid w:val="00083696"/>
    <w:rsid w:val="0008380F"/>
    <w:rsid w:val="000854E2"/>
    <w:rsid w:val="00091BE9"/>
    <w:rsid w:val="000961B1"/>
    <w:rsid w:val="000A3DB0"/>
    <w:rsid w:val="000B3916"/>
    <w:rsid w:val="000B581B"/>
    <w:rsid w:val="000B7F40"/>
    <w:rsid w:val="000D40A9"/>
    <w:rsid w:val="000D4C0C"/>
    <w:rsid w:val="000D6FFE"/>
    <w:rsid w:val="000E7016"/>
    <w:rsid w:val="000F14F8"/>
    <w:rsid w:val="000F3E08"/>
    <w:rsid w:val="00103E06"/>
    <w:rsid w:val="00110147"/>
    <w:rsid w:val="00111B9E"/>
    <w:rsid w:val="001148BE"/>
    <w:rsid w:val="00114AEC"/>
    <w:rsid w:val="0012015F"/>
    <w:rsid w:val="00120D1B"/>
    <w:rsid w:val="00135E2D"/>
    <w:rsid w:val="0014250E"/>
    <w:rsid w:val="00146F38"/>
    <w:rsid w:val="001512D9"/>
    <w:rsid w:val="001567ED"/>
    <w:rsid w:val="001635F0"/>
    <w:rsid w:val="00163B55"/>
    <w:rsid w:val="00172038"/>
    <w:rsid w:val="00184F07"/>
    <w:rsid w:val="00187480"/>
    <w:rsid w:val="001879DF"/>
    <w:rsid w:val="00197E82"/>
    <w:rsid w:val="001B382E"/>
    <w:rsid w:val="001B3FF8"/>
    <w:rsid w:val="001B5A0C"/>
    <w:rsid w:val="001C6972"/>
    <w:rsid w:val="001D60AE"/>
    <w:rsid w:val="001D61FC"/>
    <w:rsid w:val="001E56E8"/>
    <w:rsid w:val="001E5D33"/>
    <w:rsid w:val="001F549B"/>
    <w:rsid w:val="001F6E55"/>
    <w:rsid w:val="002041F9"/>
    <w:rsid w:val="00205C12"/>
    <w:rsid w:val="002117D4"/>
    <w:rsid w:val="00214323"/>
    <w:rsid w:val="002152A0"/>
    <w:rsid w:val="00223802"/>
    <w:rsid w:val="00226416"/>
    <w:rsid w:val="00226621"/>
    <w:rsid w:val="00233410"/>
    <w:rsid w:val="0023394B"/>
    <w:rsid w:val="0023413E"/>
    <w:rsid w:val="00236910"/>
    <w:rsid w:val="0023782D"/>
    <w:rsid w:val="00241249"/>
    <w:rsid w:val="00246FC1"/>
    <w:rsid w:val="00250D42"/>
    <w:rsid w:val="00255088"/>
    <w:rsid w:val="0025554D"/>
    <w:rsid w:val="00256221"/>
    <w:rsid w:val="00256A54"/>
    <w:rsid w:val="00257B37"/>
    <w:rsid w:val="00262E9A"/>
    <w:rsid w:val="00265568"/>
    <w:rsid w:val="002777B4"/>
    <w:rsid w:val="00281438"/>
    <w:rsid w:val="002814F0"/>
    <w:rsid w:val="0029762C"/>
    <w:rsid w:val="002A1BE0"/>
    <w:rsid w:val="002A74FA"/>
    <w:rsid w:val="002F50B4"/>
    <w:rsid w:val="002F73C5"/>
    <w:rsid w:val="002F778D"/>
    <w:rsid w:val="00300744"/>
    <w:rsid w:val="00303E3B"/>
    <w:rsid w:val="00306802"/>
    <w:rsid w:val="00306B4F"/>
    <w:rsid w:val="003146BD"/>
    <w:rsid w:val="003170C2"/>
    <w:rsid w:val="003212E2"/>
    <w:rsid w:val="00335D73"/>
    <w:rsid w:val="00336582"/>
    <w:rsid w:val="00340D43"/>
    <w:rsid w:val="00342FB5"/>
    <w:rsid w:val="00343EE9"/>
    <w:rsid w:val="003446B3"/>
    <w:rsid w:val="00344D2B"/>
    <w:rsid w:val="00347C9B"/>
    <w:rsid w:val="0035007F"/>
    <w:rsid w:val="00352F76"/>
    <w:rsid w:val="0036083F"/>
    <w:rsid w:val="003629ED"/>
    <w:rsid w:val="00371975"/>
    <w:rsid w:val="003829A8"/>
    <w:rsid w:val="0039404C"/>
    <w:rsid w:val="003A09ED"/>
    <w:rsid w:val="003A4A61"/>
    <w:rsid w:val="003A4B42"/>
    <w:rsid w:val="003A554A"/>
    <w:rsid w:val="003B1C8D"/>
    <w:rsid w:val="003B3006"/>
    <w:rsid w:val="003B463C"/>
    <w:rsid w:val="003B577E"/>
    <w:rsid w:val="003B7DBC"/>
    <w:rsid w:val="003C2B08"/>
    <w:rsid w:val="003C3E68"/>
    <w:rsid w:val="003C6C08"/>
    <w:rsid w:val="003C77D0"/>
    <w:rsid w:val="003D726C"/>
    <w:rsid w:val="003E2693"/>
    <w:rsid w:val="003E2D6F"/>
    <w:rsid w:val="003F0873"/>
    <w:rsid w:val="003F48F9"/>
    <w:rsid w:val="003F5543"/>
    <w:rsid w:val="004008BF"/>
    <w:rsid w:val="00404C5C"/>
    <w:rsid w:val="00416141"/>
    <w:rsid w:val="00420C32"/>
    <w:rsid w:val="004210B2"/>
    <w:rsid w:val="00421FFA"/>
    <w:rsid w:val="00427F89"/>
    <w:rsid w:val="00447DA9"/>
    <w:rsid w:val="00450391"/>
    <w:rsid w:val="00451803"/>
    <w:rsid w:val="0046222B"/>
    <w:rsid w:val="00463578"/>
    <w:rsid w:val="004643A7"/>
    <w:rsid w:val="00467FF2"/>
    <w:rsid w:val="0048317E"/>
    <w:rsid w:val="004A49FF"/>
    <w:rsid w:val="004A6C73"/>
    <w:rsid w:val="004C0301"/>
    <w:rsid w:val="004C0A5D"/>
    <w:rsid w:val="004C1AFB"/>
    <w:rsid w:val="004C27A8"/>
    <w:rsid w:val="004C6CE3"/>
    <w:rsid w:val="004D07FB"/>
    <w:rsid w:val="004D0B57"/>
    <w:rsid w:val="004D0CC7"/>
    <w:rsid w:val="004D347C"/>
    <w:rsid w:val="004E23E7"/>
    <w:rsid w:val="004E2896"/>
    <w:rsid w:val="004F36BB"/>
    <w:rsid w:val="004F72DF"/>
    <w:rsid w:val="005003A0"/>
    <w:rsid w:val="005009D5"/>
    <w:rsid w:val="00501C86"/>
    <w:rsid w:val="00506C66"/>
    <w:rsid w:val="00510270"/>
    <w:rsid w:val="00512780"/>
    <w:rsid w:val="0051474A"/>
    <w:rsid w:val="00517575"/>
    <w:rsid w:val="0052119D"/>
    <w:rsid w:val="005341F6"/>
    <w:rsid w:val="005345F7"/>
    <w:rsid w:val="0053691C"/>
    <w:rsid w:val="00542723"/>
    <w:rsid w:val="00543A32"/>
    <w:rsid w:val="005463C9"/>
    <w:rsid w:val="00550DD5"/>
    <w:rsid w:val="00551F7A"/>
    <w:rsid w:val="0055636F"/>
    <w:rsid w:val="00562F92"/>
    <w:rsid w:val="005673D7"/>
    <w:rsid w:val="00595F54"/>
    <w:rsid w:val="00596897"/>
    <w:rsid w:val="005B0287"/>
    <w:rsid w:val="005B21AB"/>
    <w:rsid w:val="005B4859"/>
    <w:rsid w:val="005B741C"/>
    <w:rsid w:val="005C7D75"/>
    <w:rsid w:val="005D456E"/>
    <w:rsid w:val="005E065D"/>
    <w:rsid w:val="005E1ADC"/>
    <w:rsid w:val="005E2354"/>
    <w:rsid w:val="005E765E"/>
    <w:rsid w:val="005F139D"/>
    <w:rsid w:val="005F4DDF"/>
    <w:rsid w:val="005F55CA"/>
    <w:rsid w:val="00607700"/>
    <w:rsid w:val="006242CD"/>
    <w:rsid w:val="00633CF0"/>
    <w:rsid w:val="0064006F"/>
    <w:rsid w:val="006422C5"/>
    <w:rsid w:val="00645039"/>
    <w:rsid w:val="006500E5"/>
    <w:rsid w:val="0065197B"/>
    <w:rsid w:val="006541ED"/>
    <w:rsid w:val="0066298E"/>
    <w:rsid w:val="00663C56"/>
    <w:rsid w:val="00671672"/>
    <w:rsid w:val="006718FC"/>
    <w:rsid w:val="006768AD"/>
    <w:rsid w:val="00680E72"/>
    <w:rsid w:val="006810D5"/>
    <w:rsid w:val="006824DC"/>
    <w:rsid w:val="00682AA8"/>
    <w:rsid w:val="00692348"/>
    <w:rsid w:val="006A44E9"/>
    <w:rsid w:val="006B37CB"/>
    <w:rsid w:val="006D1CA1"/>
    <w:rsid w:val="006D2B4D"/>
    <w:rsid w:val="006D4182"/>
    <w:rsid w:val="006D6DFA"/>
    <w:rsid w:val="006E24B9"/>
    <w:rsid w:val="006E78FC"/>
    <w:rsid w:val="006F39E5"/>
    <w:rsid w:val="007164A5"/>
    <w:rsid w:val="00722B21"/>
    <w:rsid w:val="007303AB"/>
    <w:rsid w:val="00730F7C"/>
    <w:rsid w:val="0073557C"/>
    <w:rsid w:val="00736BF9"/>
    <w:rsid w:val="007422A3"/>
    <w:rsid w:val="007440AA"/>
    <w:rsid w:val="0074686D"/>
    <w:rsid w:val="00752568"/>
    <w:rsid w:val="007527C7"/>
    <w:rsid w:val="00753CE6"/>
    <w:rsid w:val="007906F2"/>
    <w:rsid w:val="007956B8"/>
    <w:rsid w:val="00797FB3"/>
    <w:rsid w:val="007B28A1"/>
    <w:rsid w:val="007B2935"/>
    <w:rsid w:val="007C1B46"/>
    <w:rsid w:val="007C562B"/>
    <w:rsid w:val="007C578C"/>
    <w:rsid w:val="007D141F"/>
    <w:rsid w:val="007E57E0"/>
    <w:rsid w:val="007E6E8C"/>
    <w:rsid w:val="007F1E61"/>
    <w:rsid w:val="00803B99"/>
    <w:rsid w:val="00803BE2"/>
    <w:rsid w:val="00805C69"/>
    <w:rsid w:val="008108F9"/>
    <w:rsid w:val="00812725"/>
    <w:rsid w:val="008137F9"/>
    <w:rsid w:val="0081747F"/>
    <w:rsid w:val="00820450"/>
    <w:rsid w:val="00825427"/>
    <w:rsid w:val="008320D7"/>
    <w:rsid w:val="008351BE"/>
    <w:rsid w:val="00836526"/>
    <w:rsid w:val="008673D2"/>
    <w:rsid w:val="008739FC"/>
    <w:rsid w:val="00875426"/>
    <w:rsid w:val="008805DE"/>
    <w:rsid w:val="0088609A"/>
    <w:rsid w:val="008A2A79"/>
    <w:rsid w:val="008A6F0A"/>
    <w:rsid w:val="008B092E"/>
    <w:rsid w:val="008B576B"/>
    <w:rsid w:val="008C0099"/>
    <w:rsid w:val="008D0786"/>
    <w:rsid w:val="008D1C75"/>
    <w:rsid w:val="008D48B1"/>
    <w:rsid w:val="008E332D"/>
    <w:rsid w:val="008E57C3"/>
    <w:rsid w:val="008E7A4B"/>
    <w:rsid w:val="008F6F94"/>
    <w:rsid w:val="00900252"/>
    <w:rsid w:val="009017F3"/>
    <w:rsid w:val="00903D60"/>
    <w:rsid w:val="00913F39"/>
    <w:rsid w:val="009141EC"/>
    <w:rsid w:val="009143EC"/>
    <w:rsid w:val="00915BBB"/>
    <w:rsid w:val="009205C7"/>
    <w:rsid w:val="009246C6"/>
    <w:rsid w:val="00930A69"/>
    <w:rsid w:val="0093219A"/>
    <w:rsid w:val="009356DD"/>
    <w:rsid w:val="00937289"/>
    <w:rsid w:val="00946D7D"/>
    <w:rsid w:val="00955150"/>
    <w:rsid w:val="00955B93"/>
    <w:rsid w:val="0095617E"/>
    <w:rsid w:val="00957D60"/>
    <w:rsid w:val="009650AE"/>
    <w:rsid w:val="009806D0"/>
    <w:rsid w:val="00980A8A"/>
    <w:rsid w:val="00980FF5"/>
    <w:rsid w:val="00981247"/>
    <w:rsid w:val="009831E5"/>
    <w:rsid w:val="0098439D"/>
    <w:rsid w:val="0098755C"/>
    <w:rsid w:val="00990B15"/>
    <w:rsid w:val="00990D4B"/>
    <w:rsid w:val="009A11C2"/>
    <w:rsid w:val="009B18C7"/>
    <w:rsid w:val="009C363F"/>
    <w:rsid w:val="009C367E"/>
    <w:rsid w:val="009C5B4F"/>
    <w:rsid w:val="009D12B6"/>
    <w:rsid w:val="009D41B5"/>
    <w:rsid w:val="009D7378"/>
    <w:rsid w:val="009E1BFD"/>
    <w:rsid w:val="009E4FD5"/>
    <w:rsid w:val="009E59CD"/>
    <w:rsid w:val="009F1F28"/>
    <w:rsid w:val="00A03382"/>
    <w:rsid w:val="00A104BD"/>
    <w:rsid w:val="00A10D26"/>
    <w:rsid w:val="00A14ECA"/>
    <w:rsid w:val="00A25320"/>
    <w:rsid w:val="00A327D3"/>
    <w:rsid w:val="00A32900"/>
    <w:rsid w:val="00A37C38"/>
    <w:rsid w:val="00A42493"/>
    <w:rsid w:val="00A452CF"/>
    <w:rsid w:val="00A5393A"/>
    <w:rsid w:val="00A6498C"/>
    <w:rsid w:val="00A6552A"/>
    <w:rsid w:val="00A75017"/>
    <w:rsid w:val="00A81ACF"/>
    <w:rsid w:val="00A873DD"/>
    <w:rsid w:val="00A935C4"/>
    <w:rsid w:val="00AA17CB"/>
    <w:rsid w:val="00AA1BA1"/>
    <w:rsid w:val="00AA281C"/>
    <w:rsid w:val="00AA59F3"/>
    <w:rsid w:val="00AA59F4"/>
    <w:rsid w:val="00AA7EE5"/>
    <w:rsid w:val="00AB26EF"/>
    <w:rsid w:val="00AB771C"/>
    <w:rsid w:val="00AD157F"/>
    <w:rsid w:val="00AD319C"/>
    <w:rsid w:val="00AD4130"/>
    <w:rsid w:val="00AE7A8C"/>
    <w:rsid w:val="00AF2EBF"/>
    <w:rsid w:val="00AF65B1"/>
    <w:rsid w:val="00AF6AA9"/>
    <w:rsid w:val="00AF6B6E"/>
    <w:rsid w:val="00B07256"/>
    <w:rsid w:val="00B220AA"/>
    <w:rsid w:val="00B2292B"/>
    <w:rsid w:val="00B302D0"/>
    <w:rsid w:val="00B40568"/>
    <w:rsid w:val="00B47497"/>
    <w:rsid w:val="00B505FB"/>
    <w:rsid w:val="00B63E55"/>
    <w:rsid w:val="00B70941"/>
    <w:rsid w:val="00B73AB2"/>
    <w:rsid w:val="00B7572A"/>
    <w:rsid w:val="00B76145"/>
    <w:rsid w:val="00B76ABF"/>
    <w:rsid w:val="00B844FC"/>
    <w:rsid w:val="00B94497"/>
    <w:rsid w:val="00BB06FA"/>
    <w:rsid w:val="00BB0DCE"/>
    <w:rsid w:val="00BC134B"/>
    <w:rsid w:val="00BD283D"/>
    <w:rsid w:val="00BD703F"/>
    <w:rsid w:val="00BE189F"/>
    <w:rsid w:val="00BE2A36"/>
    <w:rsid w:val="00BE594D"/>
    <w:rsid w:val="00BE7009"/>
    <w:rsid w:val="00BF5F1A"/>
    <w:rsid w:val="00BF6717"/>
    <w:rsid w:val="00C03063"/>
    <w:rsid w:val="00C03DA0"/>
    <w:rsid w:val="00C105E8"/>
    <w:rsid w:val="00C24AD0"/>
    <w:rsid w:val="00C338F6"/>
    <w:rsid w:val="00C34645"/>
    <w:rsid w:val="00C370EA"/>
    <w:rsid w:val="00C4025D"/>
    <w:rsid w:val="00C44669"/>
    <w:rsid w:val="00C47511"/>
    <w:rsid w:val="00C54E86"/>
    <w:rsid w:val="00C6229D"/>
    <w:rsid w:val="00C74A4D"/>
    <w:rsid w:val="00C74B9C"/>
    <w:rsid w:val="00C833C7"/>
    <w:rsid w:val="00C8532B"/>
    <w:rsid w:val="00C9023D"/>
    <w:rsid w:val="00C92631"/>
    <w:rsid w:val="00CB086C"/>
    <w:rsid w:val="00CC1759"/>
    <w:rsid w:val="00CC2C42"/>
    <w:rsid w:val="00CD04AF"/>
    <w:rsid w:val="00CE18D1"/>
    <w:rsid w:val="00CE39D8"/>
    <w:rsid w:val="00CE3F61"/>
    <w:rsid w:val="00CE57C2"/>
    <w:rsid w:val="00CE7A76"/>
    <w:rsid w:val="00CF3E7E"/>
    <w:rsid w:val="00CF51C1"/>
    <w:rsid w:val="00D03282"/>
    <w:rsid w:val="00D04ABE"/>
    <w:rsid w:val="00D06442"/>
    <w:rsid w:val="00D14338"/>
    <w:rsid w:val="00D15035"/>
    <w:rsid w:val="00D22727"/>
    <w:rsid w:val="00D424EB"/>
    <w:rsid w:val="00D50F01"/>
    <w:rsid w:val="00D51BB5"/>
    <w:rsid w:val="00D51EC6"/>
    <w:rsid w:val="00D54A50"/>
    <w:rsid w:val="00D57B77"/>
    <w:rsid w:val="00D633FF"/>
    <w:rsid w:val="00D77A13"/>
    <w:rsid w:val="00D8062F"/>
    <w:rsid w:val="00D83B82"/>
    <w:rsid w:val="00D86780"/>
    <w:rsid w:val="00D90232"/>
    <w:rsid w:val="00D96391"/>
    <w:rsid w:val="00DA2832"/>
    <w:rsid w:val="00DA4930"/>
    <w:rsid w:val="00DB134A"/>
    <w:rsid w:val="00DC006D"/>
    <w:rsid w:val="00DC09ED"/>
    <w:rsid w:val="00DC31B9"/>
    <w:rsid w:val="00DC530B"/>
    <w:rsid w:val="00DC785A"/>
    <w:rsid w:val="00DE0B57"/>
    <w:rsid w:val="00DE219B"/>
    <w:rsid w:val="00DE7A9B"/>
    <w:rsid w:val="00DF4468"/>
    <w:rsid w:val="00DF572A"/>
    <w:rsid w:val="00DF5DD2"/>
    <w:rsid w:val="00DF6E41"/>
    <w:rsid w:val="00E06145"/>
    <w:rsid w:val="00E13488"/>
    <w:rsid w:val="00E14334"/>
    <w:rsid w:val="00E15D4F"/>
    <w:rsid w:val="00E20707"/>
    <w:rsid w:val="00E37ECE"/>
    <w:rsid w:val="00E43D92"/>
    <w:rsid w:val="00E5390D"/>
    <w:rsid w:val="00E6112B"/>
    <w:rsid w:val="00E67E9D"/>
    <w:rsid w:val="00E70998"/>
    <w:rsid w:val="00E714D6"/>
    <w:rsid w:val="00E72CEE"/>
    <w:rsid w:val="00E84BD7"/>
    <w:rsid w:val="00E85903"/>
    <w:rsid w:val="00E90D03"/>
    <w:rsid w:val="00E953DB"/>
    <w:rsid w:val="00EA491C"/>
    <w:rsid w:val="00EA7EBA"/>
    <w:rsid w:val="00EB0477"/>
    <w:rsid w:val="00EC688D"/>
    <w:rsid w:val="00EC7AD4"/>
    <w:rsid w:val="00ED0C1A"/>
    <w:rsid w:val="00ED2FE7"/>
    <w:rsid w:val="00ED42BC"/>
    <w:rsid w:val="00EE39CA"/>
    <w:rsid w:val="00EE3C10"/>
    <w:rsid w:val="00EE4C5E"/>
    <w:rsid w:val="00EF021D"/>
    <w:rsid w:val="00EF2FE9"/>
    <w:rsid w:val="00EF3EB0"/>
    <w:rsid w:val="00EF6411"/>
    <w:rsid w:val="00EF750A"/>
    <w:rsid w:val="00F01577"/>
    <w:rsid w:val="00F07B09"/>
    <w:rsid w:val="00F13E29"/>
    <w:rsid w:val="00F20216"/>
    <w:rsid w:val="00F243CB"/>
    <w:rsid w:val="00F256C0"/>
    <w:rsid w:val="00F31094"/>
    <w:rsid w:val="00F324C9"/>
    <w:rsid w:val="00F3285B"/>
    <w:rsid w:val="00F37481"/>
    <w:rsid w:val="00F40769"/>
    <w:rsid w:val="00F52F72"/>
    <w:rsid w:val="00F53CAC"/>
    <w:rsid w:val="00F757BE"/>
    <w:rsid w:val="00F76037"/>
    <w:rsid w:val="00F773F5"/>
    <w:rsid w:val="00F77CC6"/>
    <w:rsid w:val="00F817B9"/>
    <w:rsid w:val="00F83125"/>
    <w:rsid w:val="00F86BEA"/>
    <w:rsid w:val="00F94DBD"/>
    <w:rsid w:val="00FA181E"/>
    <w:rsid w:val="00FA6244"/>
    <w:rsid w:val="00FA68B5"/>
    <w:rsid w:val="00FC000B"/>
    <w:rsid w:val="00FC42E7"/>
    <w:rsid w:val="00FD1C1C"/>
    <w:rsid w:val="00FD1FD6"/>
    <w:rsid w:val="00FD3147"/>
    <w:rsid w:val="00FD5953"/>
    <w:rsid w:val="00FD6254"/>
    <w:rsid w:val="00FD6AE9"/>
    <w:rsid w:val="00FE1AAD"/>
    <w:rsid w:val="00FE3EB4"/>
    <w:rsid w:val="00FE4A0C"/>
    <w:rsid w:val="00FE4D9D"/>
    <w:rsid w:val="00FE6343"/>
    <w:rsid w:val="00FF1E2E"/>
    <w:rsid w:val="00FF1F2B"/>
    <w:rsid w:val="00FF22E7"/>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72A292"/>
  <w15:docId w15:val="{6FFE7892-99ED-44AD-B499-536AD3AA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3D60"/>
    <w:pPr>
      <w:spacing w:line="360" w:lineRule="auto"/>
      <w:jc w:val="both"/>
    </w:pPr>
    <w:rPr>
      <w:sz w:val="24"/>
      <w:szCs w:val="24"/>
      <w:lang w:val="en-GB" w:eastAsia="en-US"/>
    </w:rPr>
  </w:style>
  <w:style w:type="paragraph" w:styleId="Heading1">
    <w:name w:val="heading 1"/>
    <w:basedOn w:val="Normal"/>
    <w:next w:val="Normal"/>
    <w:link w:val="Heading1Char"/>
    <w:qFormat/>
    <w:rsid w:val="00805C69"/>
    <w:pPr>
      <w:keepNext/>
      <w:numPr>
        <w:numId w:val="3"/>
      </w:numPr>
      <w:spacing w:before="240" w:after="240" w:line="240" w:lineRule="auto"/>
      <w:jc w:val="center"/>
      <w:outlineLvl w:val="0"/>
    </w:pPr>
    <w:rPr>
      <w:b/>
      <w:caps/>
    </w:rPr>
  </w:style>
  <w:style w:type="paragraph" w:styleId="Heading2">
    <w:name w:val="heading 2"/>
    <w:basedOn w:val="Normal"/>
    <w:next w:val="Normal"/>
    <w:link w:val="Heading2Char"/>
    <w:qFormat/>
    <w:rsid w:val="00805C69"/>
    <w:pPr>
      <w:keepNext/>
      <w:numPr>
        <w:ilvl w:val="1"/>
        <w:numId w:val="3"/>
      </w:numPr>
      <w:spacing w:before="240" w:after="12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uiPriority w:val="35"/>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233410"/>
    <w:pPr>
      <w:tabs>
        <w:tab w:val="right" w:leader="dot" w:pos="9344"/>
      </w:tabs>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233410"/>
    <w:pPr>
      <w:tabs>
        <w:tab w:val="right" w:leader="dot" w:pos="8810"/>
      </w:tabs>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805C69"/>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3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rsid w:val="001F6E55"/>
    <w:rPr>
      <w:szCs w:val="24"/>
      <w:lang w:val="en-GB" w:eastAsia="en-US"/>
    </w:rPr>
  </w:style>
  <w:style w:type="paragraph" w:styleId="Revision">
    <w:name w:val="Revision"/>
    <w:hidden/>
    <w:uiPriority w:val="99"/>
    <w:semiHidden/>
    <w:rsid w:val="004C0301"/>
    <w:rPr>
      <w:sz w:val="24"/>
      <w:szCs w:val="24"/>
      <w:lang w:val="en-GB" w:eastAsia="en-US"/>
    </w:rPr>
  </w:style>
  <w:style w:type="character" w:customStyle="1" w:styleId="Heading2Char">
    <w:name w:val="Heading 2 Char"/>
    <w:basedOn w:val="DefaultParagraphFont"/>
    <w:link w:val="Heading2"/>
    <w:rsid w:val="00B76145"/>
    <w:rPr>
      <w:b/>
      <w:sz w:val="24"/>
      <w:szCs w:val="24"/>
      <w:lang w:val="en-GB" w:eastAsia="en-US"/>
    </w:rPr>
  </w:style>
  <w:style w:type="character" w:customStyle="1" w:styleId="UnresolvedMention1">
    <w:name w:val="Unresolved Mention1"/>
    <w:basedOn w:val="DefaultParagraphFont"/>
    <w:uiPriority w:val="99"/>
    <w:semiHidden/>
    <w:unhideWhenUsed/>
    <w:rsid w:val="00981247"/>
    <w:rPr>
      <w:color w:val="605E5C"/>
      <w:shd w:val="clear" w:color="auto" w:fill="E1DFDD"/>
    </w:rPr>
  </w:style>
  <w:style w:type="character" w:styleId="FollowedHyperlink">
    <w:name w:val="FollowedHyperlink"/>
    <w:basedOn w:val="DefaultParagraphFont"/>
    <w:rsid w:val="005E1ADC"/>
    <w:rPr>
      <w:color w:val="800080" w:themeColor="followedHyperlink"/>
      <w:u w:val="single"/>
    </w:rPr>
  </w:style>
  <w:style w:type="character" w:styleId="Strong">
    <w:name w:val="Strong"/>
    <w:basedOn w:val="DefaultParagraphFont"/>
    <w:uiPriority w:val="22"/>
    <w:qFormat/>
    <w:rsid w:val="007956B8"/>
    <w:rPr>
      <w:b/>
      <w:bCs/>
    </w:rPr>
  </w:style>
  <w:style w:type="character" w:styleId="PlaceholderText">
    <w:name w:val="Placeholder Text"/>
    <w:basedOn w:val="DefaultParagraphFont"/>
    <w:uiPriority w:val="99"/>
    <w:semiHidden/>
    <w:rsid w:val="00233410"/>
    <w:rPr>
      <w:color w:val="808080"/>
    </w:rPr>
  </w:style>
  <w:style w:type="character" w:styleId="Emphasis">
    <w:name w:val="Emphasis"/>
    <w:basedOn w:val="DefaultParagraphFont"/>
    <w:qFormat/>
    <w:rsid w:val="00255088"/>
    <w:rPr>
      <w:i/>
      <w:iCs/>
    </w:rPr>
  </w:style>
  <w:style w:type="paragraph" w:styleId="Subtitle">
    <w:name w:val="Subtitle"/>
    <w:basedOn w:val="Normal"/>
    <w:next w:val="Normal"/>
    <w:link w:val="SubtitleChar"/>
    <w:qFormat/>
    <w:rsid w:val="0025508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55088"/>
    <w:rPr>
      <w:rFonts w:asciiTheme="minorHAnsi" w:eastAsiaTheme="minorEastAsia" w:hAnsiTheme="minorHAnsi" w:cstheme="minorBidi"/>
      <w:color w:val="5A5A5A" w:themeColor="text1" w:themeTint="A5"/>
      <w:spacing w:val="15"/>
      <w:sz w:val="22"/>
      <w:szCs w:val="22"/>
      <w:lang w:val="en-GB" w:eastAsia="en-US"/>
    </w:rPr>
  </w:style>
  <w:style w:type="character" w:styleId="UnresolvedMention">
    <w:name w:val="Unresolved Mention"/>
    <w:basedOn w:val="DefaultParagraphFont"/>
    <w:uiPriority w:val="99"/>
    <w:semiHidden/>
    <w:unhideWhenUsed/>
    <w:rsid w:val="00A935C4"/>
    <w:rPr>
      <w:color w:val="605E5C"/>
      <w:shd w:val="clear" w:color="auto" w:fill="E1DFDD"/>
    </w:rPr>
  </w:style>
  <w:style w:type="paragraph" w:styleId="NormalWeb">
    <w:name w:val="Normal (Web)"/>
    <w:basedOn w:val="Normal"/>
    <w:rsid w:val="00AF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96">
      <w:bodyDiv w:val="1"/>
      <w:marLeft w:val="0"/>
      <w:marRight w:val="0"/>
      <w:marTop w:val="0"/>
      <w:marBottom w:val="0"/>
      <w:divBdr>
        <w:top w:val="none" w:sz="0" w:space="0" w:color="auto"/>
        <w:left w:val="none" w:sz="0" w:space="0" w:color="auto"/>
        <w:bottom w:val="none" w:sz="0" w:space="0" w:color="auto"/>
        <w:right w:val="none" w:sz="0" w:space="0" w:color="auto"/>
      </w:divBdr>
    </w:div>
    <w:div w:id="159277779">
      <w:bodyDiv w:val="1"/>
      <w:marLeft w:val="0"/>
      <w:marRight w:val="0"/>
      <w:marTop w:val="0"/>
      <w:marBottom w:val="0"/>
      <w:divBdr>
        <w:top w:val="none" w:sz="0" w:space="0" w:color="auto"/>
        <w:left w:val="none" w:sz="0" w:space="0" w:color="auto"/>
        <w:bottom w:val="none" w:sz="0" w:space="0" w:color="auto"/>
        <w:right w:val="none" w:sz="0" w:space="0" w:color="auto"/>
      </w:divBdr>
      <w:divsChild>
        <w:div w:id="1926647851">
          <w:marLeft w:val="0"/>
          <w:marRight w:val="0"/>
          <w:marTop w:val="0"/>
          <w:marBottom w:val="0"/>
          <w:divBdr>
            <w:top w:val="none" w:sz="0" w:space="0" w:color="auto"/>
            <w:left w:val="none" w:sz="0" w:space="0" w:color="auto"/>
            <w:bottom w:val="none" w:sz="0" w:space="0" w:color="auto"/>
            <w:right w:val="none" w:sz="0" w:space="0" w:color="auto"/>
          </w:divBdr>
          <w:divsChild>
            <w:div w:id="415565360">
              <w:marLeft w:val="0"/>
              <w:marRight w:val="0"/>
              <w:marTop w:val="0"/>
              <w:marBottom w:val="0"/>
              <w:divBdr>
                <w:top w:val="single" w:sz="24" w:space="0" w:color="auto"/>
                <w:left w:val="single" w:sz="24" w:space="0" w:color="auto"/>
                <w:bottom w:val="single" w:sz="24" w:space="0" w:color="auto"/>
                <w:right w:val="single" w:sz="24" w:space="0" w:color="auto"/>
              </w:divBdr>
              <w:divsChild>
                <w:div w:id="10444785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50755556">
      <w:bodyDiv w:val="1"/>
      <w:marLeft w:val="0"/>
      <w:marRight w:val="0"/>
      <w:marTop w:val="0"/>
      <w:marBottom w:val="0"/>
      <w:divBdr>
        <w:top w:val="none" w:sz="0" w:space="0" w:color="auto"/>
        <w:left w:val="none" w:sz="0" w:space="0" w:color="auto"/>
        <w:bottom w:val="none" w:sz="0" w:space="0" w:color="auto"/>
        <w:right w:val="none" w:sz="0" w:space="0" w:color="auto"/>
      </w:divBdr>
    </w:div>
    <w:div w:id="1332099239">
      <w:bodyDiv w:val="1"/>
      <w:marLeft w:val="0"/>
      <w:marRight w:val="0"/>
      <w:marTop w:val="0"/>
      <w:marBottom w:val="0"/>
      <w:divBdr>
        <w:top w:val="none" w:sz="0" w:space="0" w:color="auto"/>
        <w:left w:val="none" w:sz="0" w:space="0" w:color="auto"/>
        <w:bottom w:val="none" w:sz="0" w:space="0" w:color="auto"/>
        <w:right w:val="none" w:sz="0" w:space="0" w:color="auto"/>
      </w:divBdr>
      <w:divsChild>
        <w:div w:id="936208877">
          <w:marLeft w:val="0"/>
          <w:marRight w:val="0"/>
          <w:marTop w:val="120"/>
          <w:marBottom w:val="0"/>
          <w:divBdr>
            <w:top w:val="none" w:sz="0" w:space="0" w:color="auto"/>
            <w:left w:val="none" w:sz="0" w:space="0" w:color="auto"/>
            <w:bottom w:val="none" w:sz="0" w:space="0" w:color="auto"/>
            <w:right w:val="none" w:sz="0" w:space="0" w:color="auto"/>
          </w:divBdr>
          <w:divsChild>
            <w:div w:id="1815563608">
              <w:marLeft w:val="0"/>
              <w:marRight w:val="0"/>
              <w:marTop w:val="0"/>
              <w:marBottom w:val="0"/>
              <w:divBdr>
                <w:top w:val="none" w:sz="0" w:space="0" w:color="auto"/>
                <w:left w:val="none" w:sz="0" w:space="0" w:color="auto"/>
                <w:bottom w:val="none" w:sz="0" w:space="0" w:color="auto"/>
                <w:right w:val="none" w:sz="0" w:space="0" w:color="auto"/>
              </w:divBdr>
            </w:div>
          </w:divsChild>
        </w:div>
        <w:div w:id="2110616540">
          <w:marLeft w:val="0"/>
          <w:marRight w:val="0"/>
          <w:marTop w:val="0"/>
          <w:marBottom w:val="0"/>
          <w:divBdr>
            <w:top w:val="none" w:sz="0" w:space="0" w:color="auto"/>
            <w:left w:val="none" w:sz="0" w:space="0" w:color="auto"/>
            <w:bottom w:val="none" w:sz="0" w:space="0" w:color="auto"/>
            <w:right w:val="none" w:sz="0" w:space="0" w:color="auto"/>
          </w:divBdr>
          <w:divsChild>
            <w:div w:id="15419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071">
      <w:bodyDiv w:val="1"/>
      <w:marLeft w:val="0"/>
      <w:marRight w:val="0"/>
      <w:marTop w:val="0"/>
      <w:marBottom w:val="0"/>
      <w:divBdr>
        <w:top w:val="none" w:sz="0" w:space="0" w:color="auto"/>
        <w:left w:val="none" w:sz="0" w:space="0" w:color="auto"/>
        <w:bottom w:val="none" w:sz="0" w:space="0" w:color="auto"/>
        <w:right w:val="none" w:sz="0" w:space="0" w:color="auto"/>
      </w:divBdr>
      <w:divsChild>
        <w:div w:id="875778427">
          <w:marLeft w:val="0"/>
          <w:marRight w:val="0"/>
          <w:marTop w:val="0"/>
          <w:marBottom w:val="0"/>
          <w:divBdr>
            <w:top w:val="none" w:sz="0" w:space="0" w:color="auto"/>
            <w:left w:val="none" w:sz="0" w:space="0" w:color="auto"/>
            <w:bottom w:val="none" w:sz="0" w:space="0" w:color="auto"/>
            <w:right w:val="none" w:sz="0" w:space="0" w:color="auto"/>
          </w:divBdr>
        </w:div>
        <w:div w:id="1956011158">
          <w:marLeft w:val="0"/>
          <w:marRight w:val="0"/>
          <w:marTop w:val="0"/>
          <w:marBottom w:val="0"/>
          <w:divBdr>
            <w:top w:val="none" w:sz="0" w:space="0" w:color="auto"/>
            <w:left w:val="none" w:sz="0" w:space="0" w:color="auto"/>
            <w:bottom w:val="none" w:sz="0" w:space="0" w:color="auto"/>
            <w:right w:val="none" w:sz="0" w:space="0" w:color="auto"/>
          </w:divBdr>
        </w:div>
        <w:div w:id="2066291192">
          <w:marLeft w:val="0"/>
          <w:marRight w:val="0"/>
          <w:marTop w:val="0"/>
          <w:marBottom w:val="0"/>
          <w:divBdr>
            <w:top w:val="none" w:sz="0" w:space="0" w:color="auto"/>
            <w:left w:val="none" w:sz="0" w:space="0" w:color="auto"/>
            <w:bottom w:val="none" w:sz="0" w:space="0" w:color="auto"/>
            <w:right w:val="none" w:sz="0" w:space="0" w:color="auto"/>
          </w:divBdr>
        </w:div>
      </w:divsChild>
    </w:div>
    <w:div w:id="1581452619">
      <w:bodyDiv w:val="1"/>
      <w:marLeft w:val="0"/>
      <w:marRight w:val="0"/>
      <w:marTop w:val="0"/>
      <w:marBottom w:val="0"/>
      <w:divBdr>
        <w:top w:val="none" w:sz="0" w:space="0" w:color="auto"/>
        <w:left w:val="none" w:sz="0" w:space="0" w:color="auto"/>
        <w:bottom w:val="none" w:sz="0" w:space="0" w:color="auto"/>
        <w:right w:val="none" w:sz="0" w:space="0" w:color="auto"/>
      </w:divBdr>
      <w:divsChild>
        <w:div w:id="87626612">
          <w:marLeft w:val="0"/>
          <w:marRight w:val="0"/>
          <w:marTop w:val="0"/>
          <w:marBottom w:val="0"/>
          <w:divBdr>
            <w:top w:val="none" w:sz="0" w:space="0" w:color="auto"/>
            <w:left w:val="none" w:sz="0" w:space="0" w:color="auto"/>
            <w:bottom w:val="none" w:sz="0" w:space="0" w:color="auto"/>
            <w:right w:val="none" w:sz="0" w:space="0" w:color="auto"/>
          </w:divBdr>
          <w:divsChild>
            <w:div w:id="25247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4041">
      <w:bodyDiv w:val="1"/>
      <w:marLeft w:val="0"/>
      <w:marRight w:val="0"/>
      <w:marTop w:val="0"/>
      <w:marBottom w:val="0"/>
      <w:divBdr>
        <w:top w:val="none" w:sz="0" w:space="0" w:color="auto"/>
        <w:left w:val="none" w:sz="0" w:space="0" w:color="auto"/>
        <w:bottom w:val="none" w:sz="0" w:space="0" w:color="auto"/>
        <w:right w:val="none" w:sz="0" w:space="0" w:color="auto"/>
      </w:divBdr>
      <w:divsChild>
        <w:div w:id="1312517817">
          <w:marLeft w:val="0"/>
          <w:marRight w:val="0"/>
          <w:marTop w:val="0"/>
          <w:marBottom w:val="0"/>
          <w:divBdr>
            <w:top w:val="none" w:sz="0" w:space="0" w:color="auto"/>
            <w:left w:val="none" w:sz="0" w:space="0" w:color="auto"/>
            <w:bottom w:val="none" w:sz="0" w:space="0" w:color="auto"/>
            <w:right w:val="none" w:sz="0" w:space="0" w:color="auto"/>
          </w:divBdr>
        </w:div>
      </w:divsChild>
    </w:div>
    <w:div w:id="2124222444">
      <w:bodyDiv w:val="1"/>
      <w:marLeft w:val="0"/>
      <w:marRight w:val="0"/>
      <w:marTop w:val="0"/>
      <w:marBottom w:val="0"/>
      <w:divBdr>
        <w:top w:val="none" w:sz="0" w:space="0" w:color="auto"/>
        <w:left w:val="none" w:sz="0" w:space="0" w:color="auto"/>
        <w:bottom w:val="none" w:sz="0" w:space="0" w:color="auto"/>
        <w:right w:val="none" w:sz="0" w:space="0" w:color="auto"/>
      </w:divBdr>
    </w:div>
    <w:div w:id="2128960488">
      <w:bodyDiv w:val="1"/>
      <w:marLeft w:val="0"/>
      <w:marRight w:val="0"/>
      <w:marTop w:val="0"/>
      <w:marBottom w:val="0"/>
      <w:divBdr>
        <w:top w:val="none" w:sz="0" w:space="0" w:color="auto"/>
        <w:left w:val="none" w:sz="0" w:space="0" w:color="auto"/>
        <w:bottom w:val="none" w:sz="0" w:space="0" w:color="auto"/>
        <w:right w:val="none" w:sz="0" w:space="0" w:color="auto"/>
      </w:divBdr>
      <w:divsChild>
        <w:div w:id="16975697">
          <w:marLeft w:val="0"/>
          <w:marRight w:val="0"/>
          <w:marTop w:val="0"/>
          <w:marBottom w:val="0"/>
          <w:divBdr>
            <w:top w:val="none" w:sz="0" w:space="0" w:color="auto"/>
            <w:left w:val="none" w:sz="0" w:space="0" w:color="auto"/>
            <w:bottom w:val="none" w:sz="0" w:space="0" w:color="auto"/>
            <w:right w:val="none" w:sz="0" w:space="0" w:color="auto"/>
          </w:divBdr>
          <w:divsChild>
            <w:div w:id="879172967">
              <w:marLeft w:val="0"/>
              <w:marRight w:val="0"/>
              <w:marTop w:val="0"/>
              <w:marBottom w:val="0"/>
              <w:divBdr>
                <w:top w:val="single" w:sz="24" w:space="0" w:color="auto"/>
                <w:left w:val="single" w:sz="24" w:space="0" w:color="auto"/>
                <w:bottom w:val="single" w:sz="24" w:space="0" w:color="auto"/>
                <w:right w:val="single" w:sz="24" w:space="0" w:color="auto"/>
              </w:divBdr>
              <w:divsChild>
                <w:div w:id="20189250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6B30A-AE4E-401C-A415-9D22AEFA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Template>
  <TotalTime>122</TotalTime>
  <Pages>12</Pages>
  <Words>1975</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subject/>
  <dc:creator>nrngo</dc:creator>
  <cp:keywords/>
  <dc:description/>
  <cp:lastModifiedBy>Khongorzul Baasanjargal</cp:lastModifiedBy>
  <cp:revision>16</cp:revision>
  <cp:lastPrinted>2024-11-14T05:38:00Z</cp:lastPrinted>
  <dcterms:created xsi:type="dcterms:W3CDTF">2026-04-21T07:08:00Z</dcterms:created>
  <dcterms:modified xsi:type="dcterms:W3CDTF">2026-04-21T09:13:00Z</dcterms:modified>
</cp:coreProperties>
</file>